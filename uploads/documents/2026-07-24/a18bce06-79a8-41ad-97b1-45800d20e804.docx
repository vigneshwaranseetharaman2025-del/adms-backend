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26CE" w14:textId="31F1A42E" w:rsidR="004C3344" w:rsidRDefault="003C2BF6" w:rsidP="00CB561C">
      <w:pPr>
        <w:rPr>
          <w:rFonts w:cs="Calibri"/>
        </w:rPr>
      </w:pPr>
      <w:r>
        <w:rPr>
          <w:rFonts w:cs="Calibri"/>
          <w:noProof/>
        </w:rPr>
        <w:drawing>
          <wp:anchor distT="0" distB="0" distL="114300" distR="114300" simplePos="0" relativeHeight="251654656" behindDoc="0" locked="0" layoutInCell="1" allowOverlap="1" wp14:anchorId="0ED05DD6" wp14:editId="4A5ACCFB">
            <wp:simplePos x="0" y="0"/>
            <wp:positionH relativeFrom="column">
              <wp:posOffset>5355219</wp:posOffset>
            </wp:positionH>
            <wp:positionV relativeFrom="paragraph">
              <wp:posOffset>-570230</wp:posOffset>
            </wp:positionV>
            <wp:extent cx="1701165" cy="568960"/>
            <wp:effectExtent l="0" t="0" r="0" b="2540"/>
            <wp:wrapNone/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4509">
        <w:rPr>
          <w:rFonts w:cs="Calibri"/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1750C87D" wp14:editId="3FE0DA8A">
                <wp:simplePos x="0" y="0"/>
                <wp:positionH relativeFrom="column">
                  <wp:posOffset>-960442</wp:posOffset>
                </wp:positionH>
                <wp:positionV relativeFrom="paragraph">
                  <wp:posOffset>-733425</wp:posOffset>
                </wp:positionV>
                <wp:extent cx="5271960" cy="4920881"/>
                <wp:effectExtent l="0" t="0" r="508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1960" cy="4920881"/>
                          <a:chOff x="0" y="0"/>
                          <a:chExt cx="5760817" cy="5568647"/>
                        </a:xfrm>
                      </wpg:grpSpPr>
                      <wps:wsp>
                        <wps:cNvPr id="35" name="Isosceles Triangle 34">
                          <a:extLst>
                            <a:ext uri="{FF2B5EF4-FFF2-40B4-BE49-F238E27FC236}">
                              <a16:creationId xmlns:a16="http://schemas.microsoft.com/office/drawing/2014/main" id="{DB9206FD-6DD5-4293-8685-FB0A7D6B98AD}"/>
                            </a:ext>
                          </a:extLst>
                        </wps:cNvPr>
                        <wps:cNvSpPr/>
                        <wps:spPr>
                          <a:xfrm rot="16200000">
                            <a:off x="-302496" y="302496"/>
                            <a:ext cx="4386220" cy="3781228"/>
                          </a:xfrm>
                          <a:prstGeom prst="triangle">
                            <a:avLst/>
                          </a:prstGeom>
                          <a:pattFill prst="ltHorz">
                            <a:fgClr>
                              <a:schemeClr val="bg1">
                                <a:lumMod val="85000"/>
                              </a:schemeClr>
                            </a:fgClr>
                            <a:bgClr>
                              <a:schemeClr val="bg1"/>
                            </a:bgClr>
                          </a:patt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180000" tIns="612000" bIns="468000" rtlCol="0" anchor="ctr"/>
                      </wps:wsp>
                      <wps:wsp>
                        <wps:cNvPr id="31" name="Isosceles Triangle 30">
                          <a:extLst>
                            <a:ext uri="{FF2B5EF4-FFF2-40B4-BE49-F238E27FC236}">
                              <a16:creationId xmlns:a16="http://schemas.microsoft.com/office/drawing/2014/main" id="{9E32703B-BB7F-4006-BE8B-43B9730288F5}"/>
                            </a:ext>
                          </a:extLst>
                        </wps:cNvPr>
                        <wps:cNvSpPr/>
                        <wps:spPr>
                          <a:xfrm rot="5400000">
                            <a:off x="2825698" y="1124220"/>
                            <a:ext cx="3152536" cy="2717702"/>
                          </a:xfrm>
                          <a:prstGeom prst="triangle">
                            <a:avLst/>
                          </a:prstGeom>
                          <a:gradFill>
                            <a:gsLst>
                              <a:gs pos="0">
                                <a:srgbClr val="BAD228"/>
                              </a:gs>
                              <a:gs pos="100000">
                                <a:srgbClr val="149940"/>
                              </a:gs>
                            </a:gsLst>
                            <a:lin ang="18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2" name="Isosceles Triangle 31">
                          <a:extLst>
                            <a:ext uri="{FF2B5EF4-FFF2-40B4-BE49-F238E27FC236}">
                              <a16:creationId xmlns:a16="http://schemas.microsoft.com/office/drawing/2014/main" id="{4F58E8C4-FDE6-43F5-BB47-44421B6C9AC5}"/>
                            </a:ext>
                          </a:extLst>
                        </wps:cNvPr>
                        <wps:cNvSpPr/>
                        <wps:spPr>
                          <a:xfrm rot="16200000">
                            <a:off x="-64614" y="2464714"/>
                            <a:ext cx="3152538" cy="2717708"/>
                          </a:xfrm>
                          <a:prstGeom prst="triangle">
                            <a:avLst/>
                          </a:prstGeom>
                          <a:gradFill>
                            <a:gsLst>
                              <a:gs pos="0">
                                <a:srgbClr val="AC75D5"/>
                              </a:gs>
                              <a:gs pos="100000">
                                <a:srgbClr val="7030A0"/>
                              </a:gs>
                            </a:gsLst>
                            <a:lin ang="18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3" name="Isosceles Triangle 32">
                          <a:extLst>
                            <a:ext uri="{FF2B5EF4-FFF2-40B4-BE49-F238E27FC236}">
                              <a16:creationId xmlns:a16="http://schemas.microsoft.com/office/drawing/2014/main" id="{810212ED-0E93-4B4B-A8B2-BEFAF4FE02CB}"/>
                            </a:ext>
                          </a:extLst>
                        </wps:cNvPr>
                        <wps:cNvSpPr/>
                        <wps:spPr>
                          <a:xfrm rot="5400000">
                            <a:off x="1287785" y="2165733"/>
                            <a:ext cx="870790" cy="750684"/>
                          </a:xfrm>
                          <a:prstGeom prst="triangle">
                            <a:avLst/>
                          </a:prstGeom>
                          <a:gradFill>
                            <a:gsLst>
                              <a:gs pos="0">
                                <a:srgbClr val="AC75D5"/>
                              </a:gs>
                              <a:gs pos="100000">
                                <a:srgbClr val="7030A0"/>
                              </a:gs>
                            </a:gsLst>
                            <a:lin ang="18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4" name="Isosceles Triangle 33">
                          <a:extLst>
                            <a:ext uri="{FF2B5EF4-FFF2-40B4-BE49-F238E27FC236}">
                              <a16:creationId xmlns:a16="http://schemas.microsoft.com/office/drawing/2014/main" id="{A20E61D8-4745-4742-AB60-EBCB172CACE1}"/>
                            </a:ext>
                          </a:extLst>
                        </wps:cNvPr>
                        <wps:cNvSpPr/>
                        <wps:spPr>
                          <a:xfrm rot="5400000">
                            <a:off x="1035937" y="3974696"/>
                            <a:ext cx="1712018" cy="1475884"/>
                          </a:xfrm>
                          <a:prstGeom prst="triangle">
                            <a:avLst/>
                          </a:prstGeom>
                          <a:gradFill>
                            <a:gsLst>
                              <a:gs pos="0">
                                <a:srgbClr val="BAD228"/>
                              </a:gs>
                              <a:gs pos="100000">
                                <a:srgbClr val="149940"/>
                              </a:gs>
                            </a:gsLst>
                            <a:lin ang="18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62B2BE" id="Group 2" o:spid="_x0000_s1026" style="position:absolute;margin-left:-75.65pt;margin-top:-57.75pt;width:415.1pt;height:387.45pt;z-index:251664896;mso-width-relative:margin;mso-height-relative:margin" coordsize="57608,55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34" o:spid="_x0000_s1027" type="#_x0000_t5" style="position:absolute;left:-3025;top:3025;width:43862;height:3781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" fillcolor="#d8d8d8 [2732]" stroked="f" strokeweight="2.5pt">
                  <v:fill r:id="rId9" o:title="" color2="white [3212]" type="pattern"/>
                  <v:textbox inset="5mm,17mm,,13mm"/>
                </v:shape>
                <v:shape id="Isosceles Triangle 30" o:spid="_x0000_s1028" type="#_x0000_t5" style="position:absolute;left:28257;top:11242;width:31525;height:2717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" fillcolor="#bad228" stroked="f" strokeweight="1pt">
                  <v:fill color2="#149940" angle="60" focus="100%" type="gradient">
                    <o:fill v:ext="view" type="gradientUnscaled"/>
                  </v:fill>
                </v:shape>
                <v:shape id="Isosceles Triangle 31" o:spid="_x0000_s1029" type="#_x0000_t5" style="position:absolute;left:-646;top:24646;width:31526;height:2717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" fillcolor="#ac75d5" stroked="f" strokeweight="1pt">
                  <v:fill color2="#7030a0" angle="60" focus="100%" type="gradient">
                    <o:fill v:ext="view" type="gradientUnscaled"/>
                  </v:fill>
                </v:shape>
                <v:shape id="Isosceles Triangle 32" o:spid="_x0000_s1030" type="#_x0000_t5" style="position:absolute;left:12878;top:21656;width:8708;height:750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" fillcolor="#ac75d5" stroked="f" strokeweight="1pt">
                  <v:fill color2="#7030a0" angle="60" focus="100%" type="gradient">
                    <o:fill v:ext="view" type="gradientUnscaled"/>
                  </v:fill>
                </v:shape>
                <v:shape id="Isosceles Triangle 33" o:spid="_x0000_s1031" type="#_x0000_t5" style="position:absolute;left:10359;top:39747;width:17120;height:1475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" fillcolor="#bad228" stroked="f" strokeweight="1pt">
                  <v:fill color2="#149940" angle="60" focus="100%" type="gradient">
                    <o:fill v:ext="view" type="gradientUnscaled"/>
                  </v:fill>
                </v:shape>
              </v:group>
            </w:pict>
          </mc:Fallback>
        </mc:AlternateContent>
      </w:r>
    </w:p>
    <w:p w14:paraId="063D98A9" w14:textId="33EE4106" w:rsidR="00CB561C" w:rsidRPr="00FB6112" w:rsidRDefault="00CB561C" w:rsidP="00CB561C">
      <w:pPr>
        <w:jc w:val="center"/>
        <w:rPr>
          <w:rFonts w:cs="Calibri"/>
        </w:rPr>
      </w:pPr>
    </w:p>
    <w:p w14:paraId="04164D7C" w14:textId="3A58EF90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66A74977" w14:textId="5122750F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3ABA35A5" w14:textId="3C2E3C77" w:rsidR="00000778" w:rsidRDefault="00102B4A" w:rsidP="000E7DBC">
      <w:pPr>
        <w:jc w:val="right"/>
        <w:rPr>
          <w:rFonts w:cs="Calibri"/>
          <w:b/>
          <w:color w:val="262626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6" behindDoc="0" locked="0" layoutInCell="1" allowOverlap="1" wp14:anchorId="5B6FB5C8" wp14:editId="26305C99">
                <wp:simplePos x="0" y="0"/>
                <wp:positionH relativeFrom="column">
                  <wp:posOffset>4107158</wp:posOffset>
                </wp:positionH>
                <wp:positionV relativeFrom="paragraph">
                  <wp:posOffset>210724</wp:posOffset>
                </wp:positionV>
                <wp:extent cx="3875858" cy="3460170"/>
                <wp:effectExtent l="0" t="1905" r="8890" b="8890"/>
                <wp:wrapNone/>
                <wp:docPr id="21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75858" cy="3460170"/>
                        </a:xfrm>
                        <a:prstGeom prst="triangle">
                          <a:avLst/>
                        </a:prstGeom>
                        <a:pattFill prst="ltHorz">
                          <a:fgClr>
                            <a:srgbClr val="DFC9EF"/>
                          </a:fgClr>
                          <a:bgClr>
                            <a:schemeClr val="bg1"/>
                          </a:bgClr>
                        </a:pattFill>
                        <a:ln w="317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180000" tIns="612000" bIns="468000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7DF58C4" id="Isosceles Triangle 34" o:spid="_x0000_s1026" type="#_x0000_t5" style="position:absolute;margin-left:323.4pt;margin-top:16.6pt;width:305.2pt;height:272.45pt;rotation:-90;z-index:251652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" fillcolor="#dfc9ef" stroked="f" strokeweight="2.5pt">
                <v:fill r:id="rId9" o:title="" color2="white [3212]" type="pattern"/>
                <v:textbox inset="5mm,17mm,,13mm"/>
              </v:shape>
            </w:pict>
          </mc:Fallback>
        </mc:AlternateContent>
      </w:r>
    </w:p>
    <w:p w14:paraId="14A8C57F" w14:textId="66C97B93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29AD68B6" w14:textId="04D9A749" w:rsidR="002C54DE" w:rsidRDefault="002C54DE" w:rsidP="002C54DE">
      <w:pPr>
        <w:jc w:val="center"/>
        <w:rPr>
          <w:rFonts w:cs="Calibri"/>
        </w:rPr>
      </w:pPr>
    </w:p>
    <w:p w14:paraId="7C96E435" w14:textId="33698E22" w:rsidR="002C54DE" w:rsidRDefault="002C54DE" w:rsidP="002C54DE">
      <w:pPr>
        <w:jc w:val="center"/>
        <w:rPr>
          <w:rFonts w:cs="Calibri"/>
        </w:rPr>
      </w:pPr>
    </w:p>
    <w:p w14:paraId="43BDBA24" w14:textId="1FA1B720" w:rsidR="002C54DE" w:rsidRDefault="002C54DE" w:rsidP="002C54DE">
      <w:pPr>
        <w:jc w:val="center"/>
        <w:rPr>
          <w:rFonts w:cs="Calibri"/>
        </w:rPr>
      </w:pPr>
    </w:p>
    <w:p w14:paraId="609ADEB4" w14:textId="1340075B" w:rsidR="002C54DE" w:rsidRDefault="002C54DE" w:rsidP="002C54DE">
      <w:pPr>
        <w:jc w:val="center"/>
        <w:rPr>
          <w:rFonts w:cs="Calibri"/>
        </w:rPr>
      </w:pPr>
    </w:p>
    <w:p w14:paraId="305E8140" w14:textId="3F7130BF" w:rsidR="002C54DE" w:rsidRDefault="00AD6C9C" w:rsidP="002C54DE">
      <w:pPr>
        <w:jc w:val="center"/>
        <w:rPr>
          <w:rFonts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4B916B7" wp14:editId="515CC863">
                <wp:simplePos x="0" y="0"/>
                <wp:positionH relativeFrom="column">
                  <wp:posOffset>2906203</wp:posOffset>
                </wp:positionH>
                <wp:positionV relativeFrom="paragraph">
                  <wp:posOffset>58420</wp:posOffset>
                </wp:positionV>
                <wp:extent cx="769468" cy="686945"/>
                <wp:effectExtent l="3175" t="0" r="0" b="0"/>
                <wp:wrapNone/>
                <wp:docPr id="22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9468" cy="686945"/>
                        </a:xfrm>
                        <a:prstGeom prst="triangle">
                          <a:avLst/>
                        </a:prstGeom>
                        <a:gradFill>
                          <a:gsLst>
                            <a:gs pos="0">
                              <a:srgbClr val="BAD228">
                                <a:alpha val="23000"/>
                              </a:srgbClr>
                            </a:gs>
                            <a:gs pos="100000">
                              <a:srgbClr val="149940">
                                <a:alpha val="31000"/>
                              </a:srgbClr>
                            </a:gs>
                          </a:gsLst>
                          <a:lin ang="1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41BC40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2" o:spid="_x0000_s1026" type="#_x0000_t5" style="position:absolute;margin-left:228.85pt;margin-top:4.6pt;width:60.6pt;height:54.1pt;rotation:90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" fillcolor="#bad228" stroked="f" strokeweight="1pt">
                <v:fill opacity="15073f" color2="#149940" o:opacity2="20316f" angle="60" focus="100%" type="gradient">
                  <o:fill v:ext="view" type="gradientUnscaled"/>
                </v:fill>
              </v:shape>
            </w:pict>
          </mc:Fallback>
        </mc:AlternateContent>
      </w:r>
    </w:p>
    <w:p w14:paraId="34913045" w14:textId="0AA1FA47" w:rsidR="002C54DE" w:rsidRDefault="002C54DE" w:rsidP="002C54DE">
      <w:pPr>
        <w:jc w:val="center"/>
        <w:rPr>
          <w:rFonts w:cs="Calibri"/>
        </w:rPr>
      </w:pPr>
    </w:p>
    <w:p w14:paraId="40F58D80" w14:textId="7ADC2FA4" w:rsidR="002C54DE" w:rsidRDefault="002C54DE" w:rsidP="002C54DE">
      <w:pPr>
        <w:jc w:val="center"/>
        <w:rPr>
          <w:rFonts w:cs="Calibri"/>
        </w:rPr>
      </w:pPr>
    </w:p>
    <w:p w14:paraId="27423773" w14:textId="173DCA98" w:rsidR="002C54DE" w:rsidRDefault="002C54DE" w:rsidP="002C54DE">
      <w:pPr>
        <w:jc w:val="center"/>
        <w:rPr>
          <w:rFonts w:cs="Calibri"/>
        </w:rPr>
      </w:pPr>
    </w:p>
    <w:p w14:paraId="32560959" w14:textId="08424001" w:rsidR="002C54DE" w:rsidRPr="00FB6112" w:rsidRDefault="002C54DE" w:rsidP="002C54DE">
      <w:pPr>
        <w:jc w:val="center"/>
        <w:rPr>
          <w:rFonts w:cs="Calibri"/>
        </w:rPr>
      </w:pPr>
    </w:p>
    <w:p w14:paraId="29B17B9E" w14:textId="6DFF23EA" w:rsidR="002C54DE" w:rsidRDefault="002C54DE" w:rsidP="002C54DE">
      <w:pPr>
        <w:jc w:val="center"/>
        <w:rPr>
          <w:color w:val="262626"/>
        </w:rPr>
      </w:pPr>
    </w:p>
    <w:p w14:paraId="18E01F89" w14:textId="6C264129" w:rsidR="002C54DE" w:rsidRDefault="002C54DE" w:rsidP="002C54DE">
      <w:pPr>
        <w:jc w:val="center"/>
        <w:rPr>
          <w:color w:val="262626"/>
        </w:rPr>
      </w:pPr>
    </w:p>
    <w:p w14:paraId="69269B04" w14:textId="5044276E" w:rsidR="000E7DBC" w:rsidRDefault="000E7DBC" w:rsidP="000E7DBC">
      <w:pPr>
        <w:rPr>
          <w:color w:val="404040"/>
        </w:rPr>
      </w:pPr>
    </w:p>
    <w:p w14:paraId="0915D6E7" w14:textId="42DC8097" w:rsidR="000E7DBC" w:rsidRDefault="00D46E9D" w:rsidP="000E7DBC">
      <w:pPr>
        <w:rPr>
          <w:color w:val="4040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1" behindDoc="0" locked="0" layoutInCell="1" allowOverlap="1" wp14:anchorId="11DDA4FF" wp14:editId="02043027">
                <wp:simplePos x="0" y="0"/>
                <wp:positionH relativeFrom="column">
                  <wp:posOffset>-304112</wp:posOffset>
                </wp:positionH>
                <wp:positionV relativeFrom="paragraph">
                  <wp:posOffset>153197</wp:posOffset>
                </wp:positionV>
                <wp:extent cx="7406665" cy="7825105"/>
                <wp:effectExtent l="317" t="0" r="4128" b="4127"/>
                <wp:wrapNone/>
                <wp:docPr id="4" name="Isosceles Tri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406665" cy="78251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BAD228"/>
                            </a:gs>
                            <a:gs pos="100000">
                              <a:srgbClr val="149940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37C91" id="Isosceles Triangle 30" o:spid="_x0000_s1026" style="position:absolute;margin-left:-23.95pt;margin-top:12.05pt;width:583.2pt;height:616.15pt;rotation:90;z-index:2516536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" fillcolor="#bad228" stroked="f" strokeweight="1pt">
                <v:fill color2="#149940" focus="100%" type="gradient">
                  <o:fill v:ext="view" type="gradientUnscaled"/>
                </v:fill>
              </v:rect>
            </w:pict>
          </mc:Fallback>
        </mc:AlternateContent>
      </w:r>
    </w:p>
    <w:p w14:paraId="6AF438B1" w14:textId="3FDC4B9E" w:rsidR="00CB561C" w:rsidRPr="00D46E9D" w:rsidRDefault="000543F1" w:rsidP="00D46E9D">
      <w:pPr>
        <w:ind w:left="0"/>
        <w:rPr>
          <w:color w:val="404040"/>
        </w:rPr>
        <w:sectPr w:rsidR="00CB561C" w:rsidRPr="00D46E9D" w:rsidSect="0028101F">
          <w:headerReference w:type="default" r:id="rId10"/>
          <w:pgSz w:w="12240" w:h="15840" w:code="1"/>
          <w:pgMar w:top="720" w:right="720" w:bottom="720" w:left="720" w:header="720" w:footer="720" w:gutter="0"/>
          <w:pgNumType w:start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48A462F9" wp14:editId="6295C1D4">
                <wp:simplePos x="0" y="0"/>
                <wp:positionH relativeFrom="column">
                  <wp:posOffset>1085850</wp:posOffset>
                </wp:positionH>
                <wp:positionV relativeFrom="paragraph">
                  <wp:posOffset>854075</wp:posOffset>
                </wp:positionV>
                <wp:extent cx="4710430" cy="695960"/>
                <wp:effectExtent l="0" t="0" r="0" b="0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43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1ED37" w14:textId="65A75058" w:rsidR="005F61BE" w:rsidRDefault="005F61BE" w:rsidP="005F61B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58"/>
                                <w:szCs w:val="58"/>
                              </w:rPr>
                            </w:pPr>
                            <w:r w:rsidRPr="00D814F3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58"/>
                                <w:szCs w:val="58"/>
                              </w:rPr>
                              <w:t>Aithent Word Template</w:t>
                            </w:r>
                          </w:p>
                          <w:p w14:paraId="1B9DF9F4" w14:textId="5601D67B" w:rsidR="00244529" w:rsidRPr="00D814F3" w:rsidRDefault="00244529" w:rsidP="005F61B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58"/>
                                <w:szCs w:val="58"/>
                              </w:rPr>
                              <w:t>Installation Guide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margin-left:85.5pt;margin-top:67.25pt;width:370.9pt;height:54.8pt;z-index:2516792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" filled="f" stroked="f">
                <v:textbox style="mso-fit-shape-to-text:t">
                  <w:txbxContent>
                    <w:p w14:paraId="0051ED37" w14:textId="65A75058" w:rsidR="005F61BE" w:rsidRDefault="005F61BE" w:rsidP="005F61B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58"/>
                          <w:szCs w:val="58"/>
                        </w:rPr>
                      </w:pPr>
                      <w:r w:rsidRPr="00D814F3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58"/>
                          <w:szCs w:val="58"/>
                        </w:rPr>
                        <w:t>Aithent Word Template</w:t>
                      </w:r>
                    </w:p>
                    <w:p w14:paraId="1B9DF9F4" w14:textId="5601D67B" w:rsidR="00244529" w:rsidRPr="00D814F3" w:rsidRDefault="00244529" w:rsidP="005F61B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58"/>
                          <w:szCs w:val="58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58"/>
                          <w:szCs w:val="58"/>
                        </w:rPr>
                        <w:t>Installation Guide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61BE">
        <w:rPr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01218BC5" wp14:editId="014DC26C">
                <wp:simplePos x="0" y="0"/>
                <wp:positionH relativeFrom="column">
                  <wp:posOffset>-438150</wp:posOffset>
                </wp:positionH>
                <wp:positionV relativeFrom="paragraph">
                  <wp:posOffset>8839200</wp:posOffset>
                </wp:positionV>
                <wp:extent cx="2498725" cy="768985"/>
                <wp:effectExtent l="0" t="0" r="0" b="0"/>
                <wp:wrapThrough wrapText="bothSides">
                  <wp:wrapPolygon edited="0">
                    <wp:start x="0" y="0"/>
                    <wp:lineTo x="0" y="20869"/>
                    <wp:lineTo x="823" y="20869"/>
                    <wp:lineTo x="21243" y="19263"/>
                    <wp:lineTo x="21408" y="1605"/>
                    <wp:lineTo x="20090" y="1070"/>
                    <wp:lineTo x="823" y="0"/>
                    <wp:lineTo x="0" y="0"/>
                  </wp:wrapPolygon>
                </wp:wrapThrough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8725" cy="768985"/>
                          <a:chOff x="0" y="0"/>
                          <a:chExt cx="2499154" cy="768985"/>
                        </a:xfrm>
                      </wpg:grpSpPr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5359" y="19256"/>
                            <a:ext cx="2423795" cy="69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AA718" w14:textId="77777777" w:rsidR="005F61BE" w:rsidRPr="00783A28" w:rsidRDefault="005F61BE" w:rsidP="005F61BE">
                              <w:pPr>
                                <w:ind w:left="0"/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783A28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19 Fulton Street, Suite 408</w:t>
                              </w:r>
                            </w:p>
                            <w:p w14:paraId="46791E3B" w14:textId="77777777" w:rsidR="005F61BE" w:rsidRPr="00783A28" w:rsidRDefault="005F61BE" w:rsidP="005F61BE">
                              <w:pPr>
                                <w:ind w:left="0"/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783A28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New York, NY 10038</w:t>
                              </w:r>
                            </w:p>
                            <w:p w14:paraId="2F89A775" w14:textId="77777777" w:rsidR="005F61BE" w:rsidRPr="00783A28" w:rsidRDefault="005F61BE" w:rsidP="005F61BE">
                              <w:pPr>
                                <w:ind w:left="0"/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783A28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6"/>
                                  <w:szCs w:val="26"/>
                                  <w:u w:val="single"/>
                                </w:rPr>
                                <w:t>www.aithent.com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5" name="Isosceles Triangle 32"/>
                        <wps:cNvSpPr/>
                        <wps:spPr>
                          <a:xfrm rot="5400000">
                            <a:off x="-343424" y="343424"/>
                            <a:ext cx="768985" cy="82137"/>
                          </a:xfrm>
                          <a:prstGeom prst="rect">
                            <a:avLst/>
                          </a:prstGeom>
                          <a:solidFill>
                            <a:srgbClr val="107E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218BC5" id="Group 23" o:spid="_x0000_s1027" style="position:absolute;margin-left:-34.5pt;margin-top:696pt;width:196.75pt;height:60.55pt;z-index:251681280" coordsize="24991,7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">
                <v:shape id="_x0000_s1028" type="#_x0000_t202" style="position:absolute;left:753;top:192;width:24238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<v:textbox style="mso-fit-shape-to-text:t">
                    <w:txbxContent>
                      <w:p w14:paraId="31CAA718" w14:textId="77777777" w:rsidR="005F61BE" w:rsidRPr="00783A28" w:rsidRDefault="005F61BE" w:rsidP="005F61BE">
                        <w:pPr>
                          <w:ind w:left="0"/>
                          <w:rPr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783A28">
                          <w:rPr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  <w:t>19 Fulton Street, Suite 408</w:t>
                        </w:r>
                      </w:p>
                      <w:p w14:paraId="46791E3B" w14:textId="77777777" w:rsidR="005F61BE" w:rsidRPr="00783A28" w:rsidRDefault="005F61BE" w:rsidP="005F61BE">
                        <w:pPr>
                          <w:ind w:left="0"/>
                          <w:rPr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783A28">
                          <w:rPr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  <w:t>New York, NY 10038</w:t>
                        </w:r>
                      </w:p>
                      <w:p w14:paraId="2F89A775" w14:textId="77777777" w:rsidR="005F61BE" w:rsidRPr="00783A28" w:rsidRDefault="005F61BE" w:rsidP="005F61BE">
                        <w:pPr>
                          <w:ind w:left="0"/>
                          <w:rPr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783A28">
                          <w:rPr>
                            <w:rFonts w:asciiTheme="majorHAnsi" w:hAnsiTheme="majorHAnsi" w:cstheme="majorHAnsi"/>
                            <w:color w:val="FFFFFF" w:themeColor="background1"/>
                            <w:sz w:val="26"/>
                            <w:szCs w:val="26"/>
                            <w:u w:val="single"/>
                          </w:rPr>
                          <w:t>www.aithent.com</w:t>
                        </w:r>
                      </w:p>
                    </w:txbxContent>
                  </v:textbox>
                </v:shape>
                <v:rect id="Isosceles Triangle 32" o:spid="_x0000_s1029" style="position:absolute;left:-3434;top:3434;width:7689;height:82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" fillcolor="#107e35" stroked="f" strokeweight="1pt"/>
                <w10:wrap type="through"/>
              </v:group>
            </w:pict>
          </mc:Fallback>
        </mc:AlternateContent>
      </w:r>
      <w:r w:rsidR="00D46E9D" w:rsidRPr="00D46E9D">
        <w:rPr>
          <w:noProof/>
          <w:color w:val="404040"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DCA9C27" wp14:editId="59969C1C">
                <wp:simplePos x="0" y="0"/>
                <wp:positionH relativeFrom="column">
                  <wp:posOffset>2380615</wp:posOffset>
                </wp:positionH>
                <wp:positionV relativeFrom="paragraph">
                  <wp:posOffset>6739171</wp:posOffset>
                </wp:positionV>
                <wp:extent cx="4858385" cy="370205"/>
                <wp:effectExtent l="0" t="0" r="0" b="0"/>
                <wp:wrapThrough wrapText="bothSides">
                  <wp:wrapPolygon edited="0">
                    <wp:start x="169" y="0"/>
                    <wp:lineTo x="169" y="20007"/>
                    <wp:lineTo x="21343" y="20007"/>
                    <wp:lineTo x="21343" y="0"/>
                    <wp:lineTo x="169" y="0"/>
                  </wp:wrapPolygon>
                </wp:wrapThrough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838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CBD6C" w14:textId="77777777" w:rsidR="00D46E9D" w:rsidRPr="00E44B6F" w:rsidRDefault="00D46E9D" w:rsidP="00D46E9D">
                            <w:pPr>
                              <w:ind w:left="0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44B6F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This document contains proprietary information of Aithent and is tendered subject to the condition that the information be retained in confidence.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CA9C27" id="Text Box 2" o:spid="_x0000_s1030" type="#_x0000_t202" style="position:absolute;margin-left:187.45pt;margin-top:530.65pt;width:382.55pt;height:29.15pt;z-index:251676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" filled="f" stroked="f">
                <v:textbox style="mso-fit-shape-to-text:t">
                  <w:txbxContent>
                    <w:p w14:paraId="263CBD6C" w14:textId="77777777" w:rsidR="00D46E9D" w:rsidRPr="00E44B6F" w:rsidRDefault="00D46E9D" w:rsidP="00D46E9D">
                      <w:pPr>
                        <w:ind w:left="0"/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E44B6F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This document contains proprietary information of Aithent and is tendered subject to the condition that the information be retained in confidence.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106A795" w14:textId="1C8564FB" w:rsidR="00022D79" w:rsidRPr="00D146D8" w:rsidRDefault="00022D79">
      <w:pPr>
        <w:pStyle w:val="TOCHeading"/>
        <w:rPr>
          <w:rFonts w:ascii="Calibri" w:hAnsi="Calibri"/>
        </w:rPr>
      </w:pPr>
      <w:r w:rsidRPr="00C2162D">
        <w:rPr>
          <w:rFonts w:ascii="Calibri" w:hAnsi="Calibri"/>
          <w:color w:val="262626" w:themeColor="text1" w:themeTint="D9"/>
        </w:rPr>
        <w:lastRenderedPageBreak/>
        <w:t>Table of Contents</w:t>
      </w:r>
    </w:p>
    <w:p w14:paraId="1382569D" w14:textId="4857BF47" w:rsidR="00775110" w:rsidRDefault="00CF221F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92298958" w:history="1">
        <w:r w:rsidR="00775110" w:rsidRPr="002800BB">
          <w:rPr>
            <w:rStyle w:val="Hyperlink"/>
            <w:noProof/>
          </w:rPr>
          <w:t>1</w:t>
        </w:r>
        <w:r w:rsidR="0077511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775110" w:rsidRPr="002800BB">
          <w:rPr>
            <w:rStyle w:val="Hyperlink"/>
            <w:noProof/>
          </w:rPr>
          <w:t>Load templates or add-ins</w:t>
        </w:r>
        <w:r w:rsidR="00775110">
          <w:rPr>
            <w:noProof/>
            <w:webHidden/>
          </w:rPr>
          <w:tab/>
        </w:r>
        <w:r w:rsidR="00775110">
          <w:rPr>
            <w:noProof/>
            <w:webHidden/>
          </w:rPr>
          <w:fldChar w:fldCharType="begin"/>
        </w:r>
        <w:r w:rsidR="00775110">
          <w:rPr>
            <w:noProof/>
            <w:webHidden/>
          </w:rPr>
          <w:instrText xml:space="preserve"> PAGEREF _Toc92298958 \h </w:instrText>
        </w:r>
        <w:r w:rsidR="00775110">
          <w:rPr>
            <w:noProof/>
            <w:webHidden/>
          </w:rPr>
        </w:r>
        <w:r w:rsidR="00775110">
          <w:rPr>
            <w:noProof/>
            <w:webHidden/>
          </w:rPr>
          <w:fldChar w:fldCharType="separate"/>
        </w:r>
        <w:r w:rsidR="00775110">
          <w:rPr>
            <w:noProof/>
            <w:webHidden/>
          </w:rPr>
          <w:t>2</w:t>
        </w:r>
        <w:r w:rsidR="00775110">
          <w:rPr>
            <w:noProof/>
            <w:webHidden/>
          </w:rPr>
          <w:fldChar w:fldCharType="end"/>
        </w:r>
      </w:hyperlink>
    </w:p>
    <w:p w14:paraId="181F905D" w14:textId="0A418FBE" w:rsidR="00022D79" w:rsidRDefault="00CF221F">
      <w:r>
        <w:fldChar w:fldCharType="end"/>
      </w:r>
    </w:p>
    <w:p w14:paraId="0DF2113C" w14:textId="00201014" w:rsidR="00A2675C" w:rsidRDefault="00A2675C" w:rsidP="00022D79"/>
    <w:p w14:paraId="0F7B78A7" w14:textId="63F9CFA3" w:rsidR="004845D0" w:rsidRDefault="00B37F7F" w:rsidP="007D7E8E">
      <w:pPr>
        <w:pStyle w:val="DocInfo"/>
      </w:pPr>
      <w:r>
        <w:br/>
      </w:r>
      <w:r w:rsidR="00F536B2">
        <w:br w:type="page"/>
      </w:r>
    </w:p>
    <w:p w14:paraId="7FB2DFB4" w14:textId="77777777" w:rsidR="007D7E8E" w:rsidRDefault="007D7E8E" w:rsidP="007D7E8E">
      <w:pPr>
        <w:pStyle w:val="Heading1"/>
      </w:pPr>
      <w:bookmarkStart w:id="0" w:name="_Toc92298958"/>
      <w:r>
        <w:lastRenderedPageBreak/>
        <w:t>Load templates or add-ins</w:t>
      </w:r>
      <w:bookmarkEnd w:id="0"/>
    </w:p>
    <w:p w14:paraId="0C3D0B5B" w14:textId="77777777" w:rsidR="007D7E8E" w:rsidRDefault="007D7E8E" w:rsidP="007D7E8E">
      <w:r>
        <w:t>When you load a template or add-in, it remains loaded for the current Word session only. If you quit and then restart Word, the template or add-in is not automatically reloaded.</w:t>
      </w:r>
    </w:p>
    <w:p w14:paraId="1CE96B6A" w14:textId="77777777" w:rsidR="007D7E8E" w:rsidRDefault="007D7E8E" w:rsidP="007D7E8E">
      <w:pPr>
        <w:ind w:left="0"/>
      </w:pPr>
    </w:p>
    <w:p w14:paraId="41CA94AE" w14:textId="77777777" w:rsidR="007D7E8E" w:rsidRDefault="007D7E8E" w:rsidP="007D7E8E">
      <w:r>
        <w:t xml:space="preserve">In Word 2010, 2013, or 2016, select </w:t>
      </w:r>
      <w:r w:rsidRPr="007D7E8E">
        <w:rPr>
          <w:b/>
          <w:bCs/>
        </w:rPr>
        <w:t>File</w:t>
      </w:r>
      <w:r>
        <w:t xml:space="preserve"> &gt; </w:t>
      </w:r>
      <w:r w:rsidRPr="007D7E8E">
        <w:rPr>
          <w:b/>
          <w:bCs/>
        </w:rPr>
        <w:t>Options</w:t>
      </w:r>
      <w:r>
        <w:t xml:space="preserve"> &gt; </w:t>
      </w:r>
      <w:r w:rsidRPr="007D7E8E">
        <w:rPr>
          <w:b/>
          <w:bCs/>
        </w:rPr>
        <w:t>Add-Ins</w:t>
      </w:r>
      <w:r>
        <w:t>.</w:t>
      </w:r>
    </w:p>
    <w:p w14:paraId="13B6A284" w14:textId="77777777" w:rsidR="007D7E8E" w:rsidRDefault="007D7E8E" w:rsidP="007D7E8E">
      <w:pPr>
        <w:ind w:left="0"/>
      </w:pPr>
    </w:p>
    <w:p w14:paraId="60856A7B" w14:textId="77777777" w:rsidR="007D7E8E" w:rsidRDefault="007D7E8E" w:rsidP="007D7E8E">
      <w:r>
        <w:t xml:space="preserve">In Word 2007, click the </w:t>
      </w:r>
      <w:r w:rsidRPr="007D7E8E">
        <w:rPr>
          <w:b/>
          <w:bCs/>
        </w:rPr>
        <w:t>Microsoft Office Button image</w:t>
      </w:r>
      <w:r>
        <w:t xml:space="preserve">, and then select </w:t>
      </w:r>
      <w:r w:rsidRPr="007D7E8E">
        <w:rPr>
          <w:b/>
          <w:bCs/>
        </w:rPr>
        <w:t>Word Options &gt; Add-ins</w:t>
      </w:r>
      <w:r>
        <w:t>.</w:t>
      </w:r>
    </w:p>
    <w:p w14:paraId="024CD7A4" w14:textId="6614F301" w:rsidR="00F57ACE" w:rsidRDefault="00F57ACE" w:rsidP="007D7E8E"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337BC29" wp14:editId="4E2F9B7D">
                <wp:simplePos x="0" y="0"/>
                <wp:positionH relativeFrom="column">
                  <wp:posOffset>2085340</wp:posOffset>
                </wp:positionH>
                <wp:positionV relativeFrom="paragraph">
                  <wp:posOffset>4225925</wp:posOffset>
                </wp:positionV>
                <wp:extent cx="1247775" cy="2952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952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41CEF" id="Rectangle 13" o:spid="_x0000_s1026" style="position:absolute;margin-left:164.2pt;margin-top:332.75pt;width:98.25pt;height:23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37429BFB" wp14:editId="7D5ACE64">
            <wp:extent cx="5934075" cy="4819650"/>
            <wp:effectExtent l="19050" t="19050" r="28575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1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52EA4A" w14:textId="6E9F0879" w:rsidR="007D7E8E" w:rsidRDefault="007D7E8E" w:rsidP="007D7E8E"/>
    <w:p w14:paraId="7CF31184" w14:textId="1EADF92B" w:rsidR="007D7E8E" w:rsidRDefault="005834C5" w:rsidP="007D7E8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8C766C5" wp14:editId="6AFDBD20">
                <wp:simplePos x="0" y="0"/>
                <wp:positionH relativeFrom="column">
                  <wp:posOffset>1666875</wp:posOffset>
                </wp:positionH>
                <wp:positionV relativeFrom="paragraph">
                  <wp:posOffset>3352165</wp:posOffset>
                </wp:positionV>
                <wp:extent cx="2343150" cy="140017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14001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26CAA" id="Rectangle 15" o:spid="_x0000_s1026" style="position:absolute;margin-left:131.25pt;margin-top:263.95pt;width:184.5pt;height:110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" filled="f" strokecolor="red" strokeweight="2pt"/>
            </w:pict>
          </mc:Fallback>
        </mc:AlternateContent>
      </w:r>
      <w:r w:rsidR="007D7E8E">
        <w:t xml:space="preserve">In the </w:t>
      </w:r>
      <w:r w:rsidR="007D7E8E" w:rsidRPr="007D7E8E">
        <w:rPr>
          <w:b/>
          <w:bCs/>
        </w:rPr>
        <w:t>Manage list</w:t>
      </w:r>
      <w:r w:rsidR="007D7E8E">
        <w:t xml:space="preserve">, select </w:t>
      </w:r>
      <w:r w:rsidR="007D7E8E" w:rsidRPr="007D7E8E">
        <w:rPr>
          <w:b/>
          <w:bCs/>
        </w:rPr>
        <w:t>Word Add-ins</w:t>
      </w:r>
      <w:r w:rsidR="007D7E8E">
        <w:t>, and then click Go.</w:t>
      </w:r>
      <w:r>
        <w:br/>
      </w:r>
      <w:r w:rsidR="00F57ACE">
        <w:rPr>
          <w:noProof/>
        </w:rPr>
        <w:drawing>
          <wp:inline distT="0" distB="0" distL="0" distR="0" wp14:anchorId="4A5F4BC4" wp14:editId="7E5D340E">
            <wp:extent cx="5934075" cy="4819650"/>
            <wp:effectExtent l="19050" t="19050" r="28575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1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F3DFE1" w14:textId="77777777" w:rsidR="007D7E8E" w:rsidRDefault="007D7E8E" w:rsidP="007D7E8E">
      <w:pPr>
        <w:ind w:left="0"/>
      </w:pPr>
    </w:p>
    <w:p w14:paraId="0DE07603" w14:textId="77777777" w:rsidR="007D7E8E" w:rsidRDefault="007D7E8E" w:rsidP="007D7E8E">
      <w:r>
        <w:t xml:space="preserve">Click the </w:t>
      </w:r>
      <w:r w:rsidRPr="007D7E8E">
        <w:rPr>
          <w:b/>
          <w:bCs/>
        </w:rPr>
        <w:t>Templates</w:t>
      </w:r>
      <w:r>
        <w:t xml:space="preserve"> tab.</w:t>
      </w:r>
    </w:p>
    <w:p w14:paraId="771BF833" w14:textId="44C0B661" w:rsidR="007D7E8E" w:rsidRDefault="00CD5C72" w:rsidP="007D7E8E">
      <w:pPr>
        <w:ind w:left="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70DB5B1" w14:textId="302188F2" w:rsidR="007D7E8E" w:rsidRDefault="007D7E8E" w:rsidP="007D7E8E">
      <w:r>
        <w:lastRenderedPageBreak/>
        <w:t xml:space="preserve">Under </w:t>
      </w:r>
      <w:r w:rsidRPr="007D7E8E">
        <w:rPr>
          <w:b/>
          <w:bCs/>
        </w:rPr>
        <w:t>Global templates</w:t>
      </w:r>
      <w:r>
        <w:t xml:space="preserve"> and </w:t>
      </w:r>
      <w:r w:rsidRPr="007D7E8E">
        <w:rPr>
          <w:b/>
          <w:bCs/>
        </w:rPr>
        <w:t>add-ins</w:t>
      </w:r>
      <w:r>
        <w:t>, select the check box next to the template or add-in that you want to load.</w:t>
      </w:r>
      <w:r w:rsidR="00CD5C72">
        <w:br/>
      </w:r>
    </w:p>
    <w:p w14:paraId="33FFEFD7" w14:textId="118F805D" w:rsidR="007D7E8E" w:rsidRDefault="00CD5C72" w:rsidP="00CD5C72">
      <w:r>
        <w:rPr>
          <w:noProof/>
        </w:rPr>
        <w:drawing>
          <wp:inline distT="0" distB="0" distL="0" distR="0" wp14:anchorId="49BFBEF8" wp14:editId="2C0AC5CF">
            <wp:extent cx="4298671" cy="3816000"/>
            <wp:effectExtent l="19050" t="19050" r="26035" b="133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671" cy="3816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12DFB36B" w14:textId="77777777" w:rsidR="00CD5C72" w:rsidRDefault="00CD5C72" w:rsidP="00CD5C72"/>
    <w:p w14:paraId="7CA0C8D8" w14:textId="77777777" w:rsidR="007D7E8E" w:rsidRDefault="007D7E8E" w:rsidP="007D7E8E">
      <w:r>
        <w:t xml:space="preserve">If the template or add-in you want does not appear in the box, click </w:t>
      </w:r>
      <w:r w:rsidRPr="007D7E8E">
        <w:rPr>
          <w:b/>
          <w:bCs/>
        </w:rPr>
        <w:t>Add</w:t>
      </w:r>
      <w:r>
        <w:t xml:space="preserve">, switch to the folder that contains the template or add-in you want, click it, and then click </w:t>
      </w:r>
      <w:r w:rsidRPr="007D7E8E">
        <w:rPr>
          <w:b/>
          <w:bCs/>
        </w:rPr>
        <w:t>OK</w:t>
      </w:r>
      <w:r>
        <w:t>.</w:t>
      </w:r>
    </w:p>
    <w:p w14:paraId="3F45FA15" w14:textId="2AF2DCF9" w:rsidR="00CD5C72" w:rsidRDefault="00CD5C72">
      <w:pPr>
        <w:ind w:left="0"/>
      </w:pPr>
      <w:r>
        <w:br w:type="page"/>
      </w:r>
    </w:p>
    <w:p w14:paraId="421412C6" w14:textId="77777777" w:rsidR="007D7E8E" w:rsidRDefault="007D7E8E" w:rsidP="007D7E8E">
      <w:pPr>
        <w:ind w:left="0"/>
      </w:pPr>
    </w:p>
    <w:p w14:paraId="597145B8" w14:textId="331A08AD" w:rsidR="007D7E8E" w:rsidRDefault="007D7E8E" w:rsidP="007D7E8E">
      <w:bookmarkStart w:id="1" w:name="_Hlk92299274"/>
      <w:r>
        <w:t xml:space="preserve">After adding the template go to </w:t>
      </w:r>
      <w:r w:rsidRPr="007D7E8E">
        <w:rPr>
          <w:b/>
          <w:bCs/>
        </w:rPr>
        <w:t>New</w:t>
      </w:r>
      <w:r>
        <w:t xml:space="preserve"> and click on </w:t>
      </w:r>
      <w:r w:rsidRPr="007D7E8E">
        <w:rPr>
          <w:b/>
          <w:bCs/>
        </w:rPr>
        <w:t>Personal</w:t>
      </w:r>
      <w:r>
        <w:t xml:space="preserve"> select the template from list.</w:t>
      </w:r>
    </w:p>
    <w:bookmarkEnd w:id="1"/>
    <w:p w14:paraId="08CB9584" w14:textId="05339311" w:rsidR="007D7E8E" w:rsidRDefault="007D7E8E" w:rsidP="007D7E8E">
      <w:pPr>
        <w:ind w:left="0"/>
      </w:pPr>
    </w:p>
    <w:p w14:paraId="269DA9CD" w14:textId="0987E0E9" w:rsidR="007D7E8E" w:rsidRPr="003F3757" w:rsidRDefault="007D7E8E" w:rsidP="007D7E8E">
      <w:r>
        <w:rPr>
          <w:noProof/>
        </w:rPr>
        <w:drawing>
          <wp:inline distT="0" distB="0" distL="0" distR="0" wp14:anchorId="3CCC1067" wp14:editId="7B9E1D60">
            <wp:extent cx="4542155" cy="29521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7E8E" w:rsidRPr="003F3757" w:rsidSect="00127522">
      <w:headerReference w:type="default" r:id="rId15"/>
      <w:footerReference w:type="default" r:id="rId16"/>
      <w:pgSz w:w="12240" w:h="15840" w:code="1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23AC5" w14:textId="77777777" w:rsidR="00ED4A21" w:rsidRDefault="00ED4A21" w:rsidP="00631A31">
      <w:r>
        <w:separator/>
      </w:r>
    </w:p>
  </w:endnote>
  <w:endnote w:type="continuationSeparator" w:id="0">
    <w:p w14:paraId="6867F3EF" w14:textId="77777777" w:rsidR="00ED4A21" w:rsidRDefault="00ED4A21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C84A" w14:textId="06F0C8F2" w:rsidR="00CB561C" w:rsidRPr="0031161B" w:rsidRDefault="00F655D4" w:rsidP="00CA5CE4">
    <w:pPr>
      <w:pStyle w:val="Footer"/>
      <w:tabs>
        <w:tab w:val="clear" w:pos="4320"/>
        <w:tab w:val="clear" w:pos="8640"/>
        <w:tab w:val="left" w:pos="8192"/>
      </w:tabs>
    </w:pPr>
    <w:r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0C64828B">
              <wp:simplePos x="0" y="0"/>
              <wp:positionH relativeFrom="page">
                <wp:posOffset>6064370</wp:posOffset>
              </wp:positionH>
              <wp:positionV relativeFrom="paragraph">
                <wp:posOffset>306825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74749C" w:rsidRDefault="00F655D4" w:rsidP="00F655D4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31" style="position:absolute;left:0;text-align:left;margin-left:477.5pt;margin-top:24.15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" o:allowincell="f" filled="f" fillcolor="#d8d5e3" stroked="f">
              <v:textbox>
                <w:txbxContent>
                  <w:p w14:paraId="78C92D8C" w14:textId="77777777" w:rsidR="00F655D4" w:rsidRPr="0074749C" w:rsidRDefault="00F655D4" w:rsidP="00F655D4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5D3C4F" w:rsidRPr="005D3C4F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1901DEE" wp14:editId="75B39FE8">
              <wp:simplePos x="0" y="0"/>
              <wp:positionH relativeFrom="column">
                <wp:posOffset>6510655</wp:posOffset>
              </wp:positionH>
              <wp:positionV relativeFrom="paragraph">
                <wp:posOffset>281305</wp:posOffset>
              </wp:positionV>
              <wp:extent cx="374015" cy="323850"/>
              <wp:effectExtent l="6033" t="0" r="0" b="0"/>
              <wp:wrapNone/>
              <wp:docPr id="12" name="Isosceles Tri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74015" cy="323850"/>
                      </a:xfrm>
                      <a:prstGeom prst="triangle">
                        <a:avLst/>
                      </a:prstGeom>
                      <a:gradFill>
                        <a:gsLst>
                          <a:gs pos="0">
                            <a:srgbClr val="BAD228"/>
                          </a:gs>
                          <a:gs pos="100000">
                            <a:srgbClr val="149940"/>
                          </a:gs>
                        </a:gsLst>
                        <a:lin ang="1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8F4A49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33" o:spid="_x0000_s1026" type="#_x0000_t5" style="position:absolute;margin-left:512.65pt;margin-top:22.15pt;width:29.45pt;height:25.5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" fillcolor="#bad228" stroked="f" strokeweight="1pt">
              <v:fill color2="#149940" angle="60" focus="100%" type="gradient">
                <o:fill v:ext="view" type="gradientUnscaled"/>
              </v:fill>
            </v:shape>
          </w:pict>
        </mc:Fallback>
      </mc:AlternateContent>
    </w:r>
    <w:r w:rsidR="00DF4F20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0CC5A8A" wp14:editId="79426DA9">
              <wp:simplePos x="0" y="0"/>
              <wp:positionH relativeFrom="column">
                <wp:posOffset>6511488</wp:posOffset>
              </wp:positionH>
              <wp:positionV relativeFrom="page">
                <wp:posOffset>12455087</wp:posOffset>
              </wp:positionV>
              <wp:extent cx="374015" cy="323850"/>
              <wp:effectExtent l="6033" t="0" r="0" b="0"/>
              <wp:wrapNone/>
              <wp:docPr id="34" name="Isosceles Triangle 33">
                <a:extLst xmlns:a="http://schemas.openxmlformats.org/drawingml/2006/main">
                  <a:ext uri="{FF2B5EF4-FFF2-40B4-BE49-F238E27FC236}">
                    <a16:creationId xmlns:a16="http://schemas.microsoft.com/office/drawing/2014/main" id="{A20E61D8-4745-4742-AB60-EBCB172CACE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74015" cy="323850"/>
                      </a:xfrm>
                      <a:prstGeom prst="triangle">
                        <a:avLst/>
                      </a:prstGeom>
                      <a:gradFill>
                        <a:gsLst>
                          <a:gs pos="0">
                            <a:srgbClr val="BAD228"/>
                          </a:gs>
                          <a:gs pos="100000">
                            <a:srgbClr val="149940"/>
                          </a:gs>
                        </a:gsLst>
                        <a:lin ang="1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1C0CF7" id="Isosceles Triangle 33" o:spid="_x0000_s1026" type="#_x0000_t5" style="position:absolute;margin-left:512.7pt;margin-top:980.7pt;width:29.45pt;height:25.5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" fillcolor="#bad228" stroked="f" strokeweight="1pt">
              <v:fill color2="#149940" angle="60" focus="100%" type="gradient">
                <o:fill v:ext="view" type="gradientUnscaled"/>
              </v:fill>
              <w10:wrap anchory="page"/>
            </v:shape>
          </w:pict>
        </mc:Fallback>
      </mc:AlternateContent>
    </w:r>
    <w:r w:rsidR="002A4415">
      <w:rPr>
        <w:noProof/>
      </w:rPr>
      <mc:AlternateContent>
        <mc:Choice Requires="wps">
          <w:drawing>
            <wp:anchor distT="0" distB="0" distL="114300" distR="114300" simplePos="0" relativeHeight="251654143" behindDoc="0" locked="0" layoutInCell="1" allowOverlap="1" wp14:anchorId="418FEF8A" wp14:editId="55B729AE">
              <wp:simplePos x="0" y="0"/>
              <wp:positionH relativeFrom="column">
                <wp:posOffset>971029</wp:posOffset>
              </wp:positionH>
              <wp:positionV relativeFrom="paragraph">
                <wp:posOffset>-3965246</wp:posOffset>
              </wp:positionV>
              <wp:extent cx="422275" cy="8901598"/>
              <wp:effectExtent l="8573" t="0" r="5397" b="5398"/>
              <wp:wrapNone/>
              <wp:docPr id="20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22275" cy="8901598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E8550C" id="Isosceles Triangle 34" o:spid="_x0000_s1026" style="position:absolute;margin-left:76.45pt;margin-top:-312.2pt;width:33.25pt;height:700.9pt;rotation:90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" fillcolor="#7030a0" stroked="f" strokeweight="2.5pt">
              <v:textbox inset="5mm,17mm,,13mm"/>
            </v:rect>
          </w:pict>
        </mc:Fallback>
      </mc:AlternateContent>
    </w:r>
    <w:r w:rsidR="009238D8">
      <w:rPr>
        <w:noProof/>
        <w:color w:val="262626"/>
      </w:rPr>
      <mc:AlternateContent>
        <mc:Choice Requires="wps">
          <w:drawing>
            <wp:anchor distT="0" distB="0" distL="114300" distR="114300" simplePos="0" relativeHeight="251672576" behindDoc="0" locked="0" layoutInCell="0" allowOverlap="1" wp14:anchorId="52651AB5" wp14:editId="04E34664">
              <wp:simplePos x="0" y="0"/>
              <wp:positionH relativeFrom="page">
                <wp:posOffset>8325856</wp:posOffset>
              </wp:positionH>
              <wp:positionV relativeFrom="page">
                <wp:posOffset>7445375</wp:posOffset>
              </wp:positionV>
              <wp:extent cx="1334770" cy="274320"/>
              <wp:effectExtent l="0" t="0" r="0" b="0"/>
              <wp:wrapNone/>
              <wp:docPr id="17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333D4D" w14:textId="77777777" w:rsidR="009238D8" w:rsidRPr="0074749C" w:rsidRDefault="009238D8" w:rsidP="009238D8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651AB5" id="_x0000_s1032" style="position:absolute;left:0;text-align:left;margin-left:655.6pt;margin-top:586.25pt;width:105.1pt;height:21.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Q63Q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" o:allowincell="f" filled="f" fillcolor="#d8d5e3" stroked="f">
              <v:textbox>
                <w:txbxContent>
                  <w:p w14:paraId="3A333D4D" w14:textId="77777777" w:rsidR="009238D8" w:rsidRPr="0074749C" w:rsidRDefault="009238D8" w:rsidP="009238D8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8D8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345302E" wp14:editId="1E1026CC">
              <wp:simplePos x="0" y="0"/>
              <wp:positionH relativeFrom="column">
                <wp:posOffset>8807253</wp:posOffset>
              </wp:positionH>
              <wp:positionV relativeFrom="page">
                <wp:posOffset>7413501</wp:posOffset>
              </wp:positionV>
              <wp:extent cx="374015" cy="323850"/>
              <wp:effectExtent l="6033" t="0" r="0" b="0"/>
              <wp:wrapNone/>
              <wp:docPr id="18" name="Isosceles Tri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74015" cy="323850"/>
                      </a:xfrm>
                      <a:prstGeom prst="triangle">
                        <a:avLst/>
                      </a:prstGeom>
                      <a:gradFill>
                        <a:gsLst>
                          <a:gs pos="0">
                            <a:srgbClr val="BAD228"/>
                          </a:gs>
                          <a:gs pos="100000">
                            <a:srgbClr val="149940"/>
                          </a:gs>
                        </a:gsLst>
                        <a:lin ang="1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862E82" id="Isosceles Triangle 33" o:spid="_x0000_s1026" type="#_x0000_t5" style="position:absolute;margin-left:693.5pt;margin-top:583.75pt;width:29.45pt;height:25.5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" fillcolor="#bad228" stroked="f" strokeweight="1pt">
              <v:fill color2="#149940" angle="60" focus="100%" type="gradient">
                <o:fill v:ext="view" type="gradientUnscaled"/>
              </v:fill>
              <w10:wrap anchory="page"/>
            </v:shape>
          </w:pict>
        </mc:Fallback>
      </mc:AlternateContent>
    </w:r>
    <w:r w:rsidR="00014DF7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6CAD29FC">
              <wp:simplePos x="0" y="0"/>
              <wp:positionH relativeFrom="page">
                <wp:posOffset>88900</wp:posOffset>
              </wp:positionH>
              <wp:positionV relativeFrom="page">
                <wp:posOffset>9769846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9EE062" w14:textId="77777777" w:rsidR="0031161B" w:rsidRPr="00014DF7" w:rsidRDefault="00CD1C31" w:rsidP="00E75E82">
                          <w:pPr>
                            <w:pStyle w:val="Footer"/>
                            <w:ind w:left="0"/>
                            <w:rPr>
                              <w:color w:val="FFFFFF" w:themeColor="background1"/>
                              <w:spacing w:val="60"/>
                              <w:sz w:val="18"/>
                              <w:szCs w:val="18"/>
                            </w:rPr>
                          </w:pPr>
                          <w:r w:rsidRPr="00014DF7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Aithent</w:t>
                          </w:r>
                          <w:r w:rsidR="0031161B" w:rsidRPr="00014DF7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- Confidential</w:t>
                          </w:r>
                        </w:p>
                        <w:p w14:paraId="5012D895" w14:textId="77777777" w:rsidR="0031161B" w:rsidRPr="00014DF7" w:rsidRDefault="0031161B" w:rsidP="0031161B">
                          <w:pPr>
                            <w:pStyle w:val="Head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33" style="position:absolute;left:0;text-align:left;margin-left:7pt;margin-top:769.3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" o:allowincell="f" filled="f" fillcolor="#d8d5e3" stroked="f" strokecolor="#943634">
              <v:textbox>
                <w:txbxContent>
                  <w:p w14:paraId="1E9EE062" w14:textId="77777777" w:rsidR="0031161B" w:rsidRPr="00014DF7" w:rsidRDefault="00CD1C31" w:rsidP="00E75E82">
                    <w:pPr>
                      <w:pStyle w:val="Footer"/>
                      <w:ind w:left="0"/>
                      <w:rPr>
                        <w:color w:val="FFFFFF" w:themeColor="background1"/>
                        <w:spacing w:val="60"/>
                        <w:sz w:val="18"/>
                        <w:szCs w:val="18"/>
                      </w:rPr>
                    </w:pPr>
                    <w:r w:rsidRPr="00014DF7">
                      <w:rPr>
                        <w:color w:val="FFFFFF" w:themeColor="background1"/>
                        <w:sz w:val="18"/>
                        <w:szCs w:val="18"/>
                      </w:rPr>
                      <w:t>Aithent</w:t>
                    </w:r>
                    <w:r w:rsidR="0031161B" w:rsidRPr="00014DF7">
                      <w:rPr>
                        <w:color w:val="FFFFFF" w:themeColor="background1"/>
                        <w:sz w:val="18"/>
                        <w:szCs w:val="18"/>
                      </w:rPr>
                      <w:t xml:space="preserve"> - Confidential</w:t>
                    </w:r>
                  </w:p>
                  <w:p w14:paraId="5012D895" w14:textId="77777777" w:rsidR="0031161B" w:rsidRPr="00014DF7" w:rsidRDefault="0031161B" w:rsidP="0031161B">
                    <w:pPr>
                      <w:pStyle w:val="Header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6A36168C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9F45FD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4D77E" w14:textId="77777777" w:rsidR="00ED4A21" w:rsidRDefault="00ED4A21" w:rsidP="00631A31">
      <w:r>
        <w:separator/>
      </w:r>
    </w:p>
  </w:footnote>
  <w:footnote w:type="continuationSeparator" w:id="0">
    <w:p w14:paraId="7075BA57" w14:textId="77777777" w:rsidR="00ED4A21" w:rsidRDefault="00ED4A21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77777777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1AA56" w14:textId="4DD507B5" w:rsidR="00A2675C" w:rsidRPr="0031161B" w:rsidRDefault="009238D8" w:rsidP="00B93A8D">
    <w:pPr>
      <w:pStyle w:val="Header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59EB994" wp14:editId="60297732">
              <wp:simplePos x="0" y="0"/>
              <wp:positionH relativeFrom="column">
                <wp:posOffset>4676775</wp:posOffset>
              </wp:positionH>
              <wp:positionV relativeFrom="paragraph">
                <wp:posOffset>-4603750</wp:posOffset>
              </wp:positionV>
              <wp:extent cx="376555" cy="8711565"/>
              <wp:effectExtent l="4445" t="0" r="8890" b="8890"/>
              <wp:wrapThrough wrapText="bothSides">
                <wp:wrapPolygon edited="0">
                  <wp:start x="255" y="21611"/>
                  <wp:lineTo x="21017" y="21611"/>
                  <wp:lineTo x="21017" y="25"/>
                  <wp:lineTo x="255" y="25"/>
                  <wp:lineTo x="255" y="21611"/>
                </wp:wrapPolygon>
              </wp:wrapThrough>
              <wp:docPr id="35" name="Isosceles Triangle 34">
                <a:extLst xmlns:a="http://schemas.openxmlformats.org/drawingml/2006/main">
                  <a:ext uri="{FF2B5EF4-FFF2-40B4-BE49-F238E27FC236}">
                    <a16:creationId xmlns:a16="http://schemas.microsoft.com/office/drawing/2014/main" id="{DB9206FD-6DD5-4293-8685-FB0A7D6B98A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871156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EE3ABE" id="Isosceles Triangle 34" o:spid="_x0000_s1026" style="position:absolute;margin-left:368.25pt;margin-top:-362.5pt;width:29.65pt;height:685.9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E67693">
      <w:rPr>
        <w:noProof/>
      </w:rPr>
      <w:drawing>
        <wp:anchor distT="0" distB="0" distL="114300" distR="114300" simplePos="0" relativeHeight="251655168" behindDoc="0" locked="0" layoutInCell="1" allowOverlap="1" wp14:anchorId="32EB2A97" wp14:editId="3CE55005">
          <wp:simplePos x="0" y="0"/>
          <wp:positionH relativeFrom="column">
            <wp:posOffset>-539750</wp:posOffset>
          </wp:positionH>
          <wp:positionV relativeFrom="paragraph">
            <wp:posOffset>-412486</wp:posOffset>
          </wp:positionV>
          <wp:extent cx="914400" cy="323850"/>
          <wp:effectExtent l="0" t="0" r="0" b="0"/>
          <wp:wrapSquare wrapText="bothSides"/>
          <wp:docPr id="87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C38D9E" wp14:editId="4ADEEE44">
              <wp:simplePos x="0" y="0"/>
              <wp:positionH relativeFrom="column">
                <wp:posOffset>-952728</wp:posOffset>
              </wp:positionH>
              <wp:positionV relativeFrom="paragraph">
                <wp:posOffset>-409575</wp:posOffset>
              </wp:positionV>
              <wp:extent cx="373392" cy="325348"/>
              <wp:effectExtent l="5080" t="0" r="0" b="0"/>
              <wp:wrapNone/>
              <wp:docPr id="33" name="Isosceles Triangle 32">
                <a:extLst xmlns:a="http://schemas.openxmlformats.org/drawingml/2006/main">
                  <a:ext uri="{FF2B5EF4-FFF2-40B4-BE49-F238E27FC236}">
                    <a16:creationId xmlns:a16="http://schemas.microsoft.com/office/drawing/2014/main" id="{810212ED-0E93-4B4B-A8B2-BEFAF4FE02CB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3392" cy="325348"/>
                      </a:xfrm>
                      <a:prstGeom prst="triangle">
                        <a:avLst/>
                      </a:prstGeom>
                      <a:gradFill>
                        <a:gsLst>
                          <a:gs pos="0">
                            <a:srgbClr val="AC75D5"/>
                          </a:gs>
                          <a:gs pos="100000">
                            <a:srgbClr val="7030A0"/>
                          </a:gs>
                        </a:gsLst>
                        <a:lin ang="1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919885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32" o:spid="_x0000_s1026" type="#_x0000_t5" style="position:absolute;margin-left:-75pt;margin-top:-32.25pt;width:29.4pt;height:25.6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" fillcolor="#ac75d5" stroked="f" strokeweight="1pt">
              <v:fill color2="#7030a0" angle="60" focus="100%" type="gradient">
                <o:fill v:ext="view" type="gradientUnscaled"/>
              </v:fill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746" type="#_x0000_t75" style="width:9pt;height:9pt" o:bullet="t">
        <v:imagedata r:id="rId1" o:title="BD14532_"/>
      </v:shape>
    </w:pict>
  </w:numPicBullet>
  <w:numPicBullet w:numPicBulletId="1">
    <w:pict>
      <v:shape w14:anchorId="11DDA4FF" id="_x0000_i1747" type="#_x0000_t75" style="width:9pt;height:9pt" o:bullet="t">
        <v:imagedata r:id="rId2" o:title="j0115867"/>
      </v:shape>
    </w:pict>
  </w:numPicBullet>
  <w:numPicBullet w:numPicBulletId="2">
    <w:pict>
      <v:shape id="_x0000_i1748" type="#_x0000_t75" style="width:12pt;height:8.25pt" o:bullet="t">
        <v:imagedata r:id="rId3" o:title="arrow"/>
      </v:shape>
    </w:pict>
  </w:numPicBullet>
  <w:numPicBullet w:numPicBulletId="3">
    <w:pict>
      <v:shape w14:anchorId="48A462F9" id="_x0000_i1749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5"/>
  </w:num>
  <w:num w:numId="9">
    <w:abstractNumId w:val="8"/>
  </w:num>
  <w:num w:numId="10">
    <w:abstractNumId w:val="7"/>
  </w:num>
  <w:num w:numId="1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4DF7"/>
    <w:rsid w:val="0001796C"/>
    <w:rsid w:val="000215AC"/>
    <w:rsid w:val="00022BB6"/>
    <w:rsid w:val="00022D79"/>
    <w:rsid w:val="000237D3"/>
    <w:rsid w:val="00025DA5"/>
    <w:rsid w:val="00026F9B"/>
    <w:rsid w:val="000270A3"/>
    <w:rsid w:val="00031862"/>
    <w:rsid w:val="00031ED9"/>
    <w:rsid w:val="00051BF9"/>
    <w:rsid w:val="000543F1"/>
    <w:rsid w:val="00054AF3"/>
    <w:rsid w:val="000561E2"/>
    <w:rsid w:val="0006497E"/>
    <w:rsid w:val="00065404"/>
    <w:rsid w:val="000709D0"/>
    <w:rsid w:val="000716F9"/>
    <w:rsid w:val="000735D2"/>
    <w:rsid w:val="000743A5"/>
    <w:rsid w:val="00074980"/>
    <w:rsid w:val="0007628C"/>
    <w:rsid w:val="00076CE3"/>
    <w:rsid w:val="00084128"/>
    <w:rsid w:val="00084239"/>
    <w:rsid w:val="00084C28"/>
    <w:rsid w:val="00086758"/>
    <w:rsid w:val="00086F2E"/>
    <w:rsid w:val="00090927"/>
    <w:rsid w:val="00090C82"/>
    <w:rsid w:val="00095837"/>
    <w:rsid w:val="00097647"/>
    <w:rsid w:val="000A06A6"/>
    <w:rsid w:val="000A5794"/>
    <w:rsid w:val="000B2FAC"/>
    <w:rsid w:val="000B41A6"/>
    <w:rsid w:val="000C25AC"/>
    <w:rsid w:val="000C6545"/>
    <w:rsid w:val="000D07B9"/>
    <w:rsid w:val="000D10B6"/>
    <w:rsid w:val="000D3EC9"/>
    <w:rsid w:val="000E4A50"/>
    <w:rsid w:val="000E5528"/>
    <w:rsid w:val="000E62F6"/>
    <w:rsid w:val="000E7DBC"/>
    <w:rsid w:val="000F46E6"/>
    <w:rsid w:val="000F470A"/>
    <w:rsid w:val="00102B4A"/>
    <w:rsid w:val="00103F10"/>
    <w:rsid w:val="00105A5A"/>
    <w:rsid w:val="0010711B"/>
    <w:rsid w:val="00112E9F"/>
    <w:rsid w:val="0012237C"/>
    <w:rsid w:val="001242AE"/>
    <w:rsid w:val="00127522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EF9"/>
    <w:rsid w:val="0017054D"/>
    <w:rsid w:val="00172028"/>
    <w:rsid w:val="0017205B"/>
    <w:rsid w:val="00172FD1"/>
    <w:rsid w:val="00175C9F"/>
    <w:rsid w:val="001805E8"/>
    <w:rsid w:val="00181B8C"/>
    <w:rsid w:val="0018419E"/>
    <w:rsid w:val="00186697"/>
    <w:rsid w:val="00187472"/>
    <w:rsid w:val="00194239"/>
    <w:rsid w:val="001954D3"/>
    <w:rsid w:val="001A4DE5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20012E"/>
    <w:rsid w:val="00204391"/>
    <w:rsid w:val="00205119"/>
    <w:rsid w:val="00206CD8"/>
    <w:rsid w:val="0021242E"/>
    <w:rsid w:val="00212AE4"/>
    <w:rsid w:val="00223EEF"/>
    <w:rsid w:val="00226C9C"/>
    <w:rsid w:val="00227F29"/>
    <w:rsid w:val="002303AB"/>
    <w:rsid w:val="00234CBF"/>
    <w:rsid w:val="00234EB2"/>
    <w:rsid w:val="00242A17"/>
    <w:rsid w:val="00244529"/>
    <w:rsid w:val="002473F1"/>
    <w:rsid w:val="00250B79"/>
    <w:rsid w:val="00250C75"/>
    <w:rsid w:val="00255A6C"/>
    <w:rsid w:val="00256ECF"/>
    <w:rsid w:val="0026392C"/>
    <w:rsid w:val="002718A5"/>
    <w:rsid w:val="0027425B"/>
    <w:rsid w:val="00280776"/>
    <w:rsid w:val="0028101F"/>
    <w:rsid w:val="00281599"/>
    <w:rsid w:val="0028407D"/>
    <w:rsid w:val="0028455F"/>
    <w:rsid w:val="002878B7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1DDD"/>
    <w:rsid w:val="002E3342"/>
    <w:rsid w:val="002E57BE"/>
    <w:rsid w:val="002E6EAD"/>
    <w:rsid w:val="002E7431"/>
    <w:rsid w:val="002F0900"/>
    <w:rsid w:val="002F1BD8"/>
    <w:rsid w:val="002F30D2"/>
    <w:rsid w:val="002F75E1"/>
    <w:rsid w:val="00301F19"/>
    <w:rsid w:val="0031161B"/>
    <w:rsid w:val="00313514"/>
    <w:rsid w:val="003137B3"/>
    <w:rsid w:val="003154DB"/>
    <w:rsid w:val="00315743"/>
    <w:rsid w:val="003159B3"/>
    <w:rsid w:val="0031729B"/>
    <w:rsid w:val="00320C4D"/>
    <w:rsid w:val="00320FEE"/>
    <w:rsid w:val="00323F50"/>
    <w:rsid w:val="003257C0"/>
    <w:rsid w:val="00325831"/>
    <w:rsid w:val="0032673F"/>
    <w:rsid w:val="003311EC"/>
    <w:rsid w:val="00334AD5"/>
    <w:rsid w:val="00345185"/>
    <w:rsid w:val="003512E2"/>
    <w:rsid w:val="00352E80"/>
    <w:rsid w:val="00357AA2"/>
    <w:rsid w:val="00364911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C2BF6"/>
    <w:rsid w:val="003C36DD"/>
    <w:rsid w:val="003C55EF"/>
    <w:rsid w:val="003C583D"/>
    <w:rsid w:val="003C7207"/>
    <w:rsid w:val="003D0FAA"/>
    <w:rsid w:val="003D13CF"/>
    <w:rsid w:val="003D151F"/>
    <w:rsid w:val="003D4285"/>
    <w:rsid w:val="003E1453"/>
    <w:rsid w:val="003E4679"/>
    <w:rsid w:val="003F0CCE"/>
    <w:rsid w:val="003F319D"/>
    <w:rsid w:val="003F3463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71060"/>
    <w:rsid w:val="0047644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C0CC1"/>
    <w:rsid w:val="004C3344"/>
    <w:rsid w:val="004C4F69"/>
    <w:rsid w:val="004D1A0C"/>
    <w:rsid w:val="004E4872"/>
    <w:rsid w:val="004E5A21"/>
    <w:rsid w:val="004F0D84"/>
    <w:rsid w:val="004F2E5D"/>
    <w:rsid w:val="004F4803"/>
    <w:rsid w:val="004F52F0"/>
    <w:rsid w:val="005012C4"/>
    <w:rsid w:val="0051048B"/>
    <w:rsid w:val="005107AD"/>
    <w:rsid w:val="005150DC"/>
    <w:rsid w:val="005211BF"/>
    <w:rsid w:val="00522C2F"/>
    <w:rsid w:val="0052590A"/>
    <w:rsid w:val="005266E8"/>
    <w:rsid w:val="00526869"/>
    <w:rsid w:val="005309CC"/>
    <w:rsid w:val="00536411"/>
    <w:rsid w:val="00542E1D"/>
    <w:rsid w:val="0054493A"/>
    <w:rsid w:val="00551A1A"/>
    <w:rsid w:val="00567D26"/>
    <w:rsid w:val="00572F17"/>
    <w:rsid w:val="005774FE"/>
    <w:rsid w:val="00577FC4"/>
    <w:rsid w:val="00582A50"/>
    <w:rsid w:val="005834C5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D3C4F"/>
    <w:rsid w:val="005E0450"/>
    <w:rsid w:val="005E72DE"/>
    <w:rsid w:val="005F049E"/>
    <w:rsid w:val="005F61BE"/>
    <w:rsid w:val="00600DDC"/>
    <w:rsid w:val="00603ED8"/>
    <w:rsid w:val="00605148"/>
    <w:rsid w:val="00613D87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CA"/>
    <w:rsid w:val="006419DF"/>
    <w:rsid w:val="006453DF"/>
    <w:rsid w:val="00646D84"/>
    <w:rsid w:val="00650A78"/>
    <w:rsid w:val="006543D5"/>
    <w:rsid w:val="00655898"/>
    <w:rsid w:val="006677E0"/>
    <w:rsid w:val="00667F44"/>
    <w:rsid w:val="006729EB"/>
    <w:rsid w:val="0067370F"/>
    <w:rsid w:val="00681321"/>
    <w:rsid w:val="00681AA0"/>
    <w:rsid w:val="00682AB1"/>
    <w:rsid w:val="0068372A"/>
    <w:rsid w:val="00684B12"/>
    <w:rsid w:val="00690322"/>
    <w:rsid w:val="00692192"/>
    <w:rsid w:val="006A031A"/>
    <w:rsid w:val="006A0487"/>
    <w:rsid w:val="006A516A"/>
    <w:rsid w:val="006C177B"/>
    <w:rsid w:val="006C49D7"/>
    <w:rsid w:val="006D09FC"/>
    <w:rsid w:val="006D0AB5"/>
    <w:rsid w:val="006D14FE"/>
    <w:rsid w:val="006D4D84"/>
    <w:rsid w:val="006E0CCE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12A1"/>
    <w:rsid w:val="00722C61"/>
    <w:rsid w:val="00725B4F"/>
    <w:rsid w:val="00727E02"/>
    <w:rsid w:val="007373B0"/>
    <w:rsid w:val="007409C6"/>
    <w:rsid w:val="00743BDC"/>
    <w:rsid w:val="0074749C"/>
    <w:rsid w:val="00747742"/>
    <w:rsid w:val="00751D63"/>
    <w:rsid w:val="00751DA1"/>
    <w:rsid w:val="00761EC7"/>
    <w:rsid w:val="00762B2B"/>
    <w:rsid w:val="00764794"/>
    <w:rsid w:val="00764885"/>
    <w:rsid w:val="00774DC8"/>
    <w:rsid w:val="00775110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B2E30"/>
    <w:rsid w:val="007C3A19"/>
    <w:rsid w:val="007C47B9"/>
    <w:rsid w:val="007C5807"/>
    <w:rsid w:val="007D6E62"/>
    <w:rsid w:val="007D7D07"/>
    <w:rsid w:val="007D7E8E"/>
    <w:rsid w:val="007F0921"/>
    <w:rsid w:val="007F0A53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708B4"/>
    <w:rsid w:val="008863DE"/>
    <w:rsid w:val="0089271D"/>
    <w:rsid w:val="00894EAC"/>
    <w:rsid w:val="008A1564"/>
    <w:rsid w:val="008B1A43"/>
    <w:rsid w:val="008C1F37"/>
    <w:rsid w:val="008C4BF6"/>
    <w:rsid w:val="008C58C2"/>
    <w:rsid w:val="008E124E"/>
    <w:rsid w:val="008E502E"/>
    <w:rsid w:val="00900F8F"/>
    <w:rsid w:val="00905053"/>
    <w:rsid w:val="009072D6"/>
    <w:rsid w:val="00907DD4"/>
    <w:rsid w:val="0091174A"/>
    <w:rsid w:val="009141D9"/>
    <w:rsid w:val="009154D4"/>
    <w:rsid w:val="00916638"/>
    <w:rsid w:val="009238D8"/>
    <w:rsid w:val="009253C4"/>
    <w:rsid w:val="00927209"/>
    <w:rsid w:val="00930DA0"/>
    <w:rsid w:val="00933305"/>
    <w:rsid w:val="009341C0"/>
    <w:rsid w:val="009418C3"/>
    <w:rsid w:val="00942241"/>
    <w:rsid w:val="009471FE"/>
    <w:rsid w:val="00947A5E"/>
    <w:rsid w:val="00950AB0"/>
    <w:rsid w:val="0096026F"/>
    <w:rsid w:val="00963012"/>
    <w:rsid w:val="00974AA1"/>
    <w:rsid w:val="00975466"/>
    <w:rsid w:val="0098181D"/>
    <w:rsid w:val="0098395C"/>
    <w:rsid w:val="009903D1"/>
    <w:rsid w:val="009A1E21"/>
    <w:rsid w:val="009A312D"/>
    <w:rsid w:val="009A5332"/>
    <w:rsid w:val="009A5FFB"/>
    <w:rsid w:val="009B0FD7"/>
    <w:rsid w:val="009B42A4"/>
    <w:rsid w:val="009B52C7"/>
    <w:rsid w:val="009B6016"/>
    <w:rsid w:val="009C29AD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21311"/>
    <w:rsid w:val="00A23980"/>
    <w:rsid w:val="00A24A09"/>
    <w:rsid w:val="00A24A0B"/>
    <w:rsid w:val="00A25676"/>
    <w:rsid w:val="00A2675C"/>
    <w:rsid w:val="00A30153"/>
    <w:rsid w:val="00A305E3"/>
    <w:rsid w:val="00A369BD"/>
    <w:rsid w:val="00A45E68"/>
    <w:rsid w:val="00A4784B"/>
    <w:rsid w:val="00A60743"/>
    <w:rsid w:val="00A73550"/>
    <w:rsid w:val="00A8482A"/>
    <w:rsid w:val="00A92CFA"/>
    <w:rsid w:val="00A933C1"/>
    <w:rsid w:val="00A93BC0"/>
    <w:rsid w:val="00A969DE"/>
    <w:rsid w:val="00AB1B69"/>
    <w:rsid w:val="00AB22B7"/>
    <w:rsid w:val="00AB3EF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12EE0"/>
    <w:rsid w:val="00B148C2"/>
    <w:rsid w:val="00B15CB5"/>
    <w:rsid w:val="00B30159"/>
    <w:rsid w:val="00B376BE"/>
    <w:rsid w:val="00B37F7F"/>
    <w:rsid w:val="00B51407"/>
    <w:rsid w:val="00B536F7"/>
    <w:rsid w:val="00B601C2"/>
    <w:rsid w:val="00B619C6"/>
    <w:rsid w:val="00B62649"/>
    <w:rsid w:val="00B669F1"/>
    <w:rsid w:val="00B67F62"/>
    <w:rsid w:val="00B724F4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D5F74"/>
    <w:rsid w:val="00BE0857"/>
    <w:rsid w:val="00BE42A7"/>
    <w:rsid w:val="00BF1562"/>
    <w:rsid w:val="00C00F9A"/>
    <w:rsid w:val="00C0182C"/>
    <w:rsid w:val="00C02DB1"/>
    <w:rsid w:val="00C04276"/>
    <w:rsid w:val="00C0697B"/>
    <w:rsid w:val="00C07760"/>
    <w:rsid w:val="00C11EF5"/>
    <w:rsid w:val="00C20EC4"/>
    <w:rsid w:val="00C2162D"/>
    <w:rsid w:val="00C24A0D"/>
    <w:rsid w:val="00C312DF"/>
    <w:rsid w:val="00C36D75"/>
    <w:rsid w:val="00C37083"/>
    <w:rsid w:val="00C52AC4"/>
    <w:rsid w:val="00C5352D"/>
    <w:rsid w:val="00C53922"/>
    <w:rsid w:val="00C55477"/>
    <w:rsid w:val="00C640AD"/>
    <w:rsid w:val="00C70819"/>
    <w:rsid w:val="00C71C1E"/>
    <w:rsid w:val="00C72767"/>
    <w:rsid w:val="00C72EB7"/>
    <w:rsid w:val="00C74B2C"/>
    <w:rsid w:val="00C96DB8"/>
    <w:rsid w:val="00CA5CE4"/>
    <w:rsid w:val="00CA69AB"/>
    <w:rsid w:val="00CB0200"/>
    <w:rsid w:val="00CB1F8F"/>
    <w:rsid w:val="00CB561C"/>
    <w:rsid w:val="00CC4DF8"/>
    <w:rsid w:val="00CC66F2"/>
    <w:rsid w:val="00CD1C31"/>
    <w:rsid w:val="00CD4173"/>
    <w:rsid w:val="00CD5061"/>
    <w:rsid w:val="00CD56F4"/>
    <w:rsid w:val="00CD5C72"/>
    <w:rsid w:val="00CD633D"/>
    <w:rsid w:val="00CE1448"/>
    <w:rsid w:val="00CE1712"/>
    <w:rsid w:val="00CF221F"/>
    <w:rsid w:val="00D0074C"/>
    <w:rsid w:val="00D0496B"/>
    <w:rsid w:val="00D06700"/>
    <w:rsid w:val="00D146D8"/>
    <w:rsid w:val="00D231CC"/>
    <w:rsid w:val="00D232B9"/>
    <w:rsid w:val="00D2450D"/>
    <w:rsid w:val="00D25C6C"/>
    <w:rsid w:val="00D27F26"/>
    <w:rsid w:val="00D304BD"/>
    <w:rsid w:val="00D30A74"/>
    <w:rsid w:val="00D3583A"/>
    <w:rsid w:val="00D41F10"/>
    <w:rsid w:val="00D46E9D"/>
    <w:rsid w:val="00D533BA"/>
    <w:rsid w:val="00D548B3"/>
    <w:rsid w:val="00D55E0D"/>
    <w:rsid w:val="00D60505"/>
    <w:rsid w:val="00D62850"/>
    <w:rsid w:val="00D63D31"/>
    <w:rsid w:val="00D71290"/>
    <w:rsid w:val="00D7320C"/>
    <w:rsid w:val="00D742F4"/>
    <w:rsid w:val="00D77956"/>
    <w:rsid w:val="00D814F3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C4977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E031AB"/>
    <w:rsid w:val="00E05C58"/>
    <w:rsid w:val="00E16326"/>
    <w:rsid w:val="00E21C02"/>
    <w:rsid w:val="00E23CE8"/>
    <w:rsid w:val="00E24721"/>
    <w:rsid w:val="00E24FD6"/>
    <w:rsid w:val="00E3190B"/>
    <w:rsid w:val="00E31C74"/>
    <w:rsid w:val="00E43DAF"/>
    <w:rsid w:val="00E440F5"/>
    <w:rsid w:val="00E4490C"/>
    <w:rsid w:val="00E44B6F"/>
    <w:rsid w:val="00E643B3"/>
    <w:rsid w:val="00E648BD"/>
    <w:rsid w:val="00E67693"/>
    <w:rsid w:val="00E70432"/>
    <w:rsid w:val="00E72E12"/>
    <w:rsid w:val="00E75E82"/>
    <w:rsid w:val="00E76B48"/>
    <w:rsid w:val="00E94504"/>
    <w:rsid w:val="00E94596"/>
    <w:rsid w:val="00EA15D2"/>
    <w:rsid w:val="00EA1C93"/>
    <w:rsid w:val="00EA52DA"/>
    <w:rsid w:val="00EA6E02"/>
    <w:rsid w:val="00EC3C07"/>
    <w:rsid w:val="00ED4538"/>
    <w:rsid w:val="00ED4A21"/>
    <w:rsid w:val="00ED7287"/>
    <w:rsid w:val="00EE5DA9"/>
    <w:rsid w:val="00EE5F3C"/>
    <w:rsid w:val="00EE7784"/>
    <w:rsid w:val="00F00A4C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2FBB"/>
    <w:rsid w:val="00F34B80"/>
    <w:rsid w:val="00F35B33"/>
    <w:rsid w:val="00F430F5"/>
    <w:rsid w:val="00F44509"/>
    <w:rsid w:val="00F536B2"/>
    <w:rsid w:val="00F552DD"/>
    <w:rsid w:val="00F55F4C"/>
    <w:rsid w:val="00F574D2"/>
    <w:rsid w:val="00F57ACE"/>
    <w:rsid w:val="00F655D4"/>
    <w:rsid w:val="00F67F56"/>
    <w:rsid w:val="00F735EE"/>
    <w:rsid w:val="00F74511"/>
    <w:rsid w:val="00F758BD"/>
    <w:rsid w:val="00F87272"/>
    <w:rsid w:val="00F87873"/>
    <w:rsid w:val="00F9428B"/>
    <w:rsid w:val="00FA0AB1"/>
    <w:rsid w:val="00FA3722"/>
    <w:rsid w:val="00FB0E40"/>
    <w:rsid w:val="00FB522F"/>
    <w:rsid w:val="00FB5598"/>
    <w:rsid w:val="00FC1E06"/>
    <w:rsid w:val="00FC5BA5"/>
    <w:rsid w:val="00FC5C0E"/>
    <w:rsid w:val="00FC648C"/>
    <w:rsid w:val="00FC6A9E"/>
    <w:rsid w:val="00FD30F7"/>
    <w:rsid w:val="00FD32F7"/>
    <w:rsid w:val="00FD4D3B"/>
    <w:rsid w:val="00FD605E"/>
    <w:rsid w:val="00FE09D3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1B66CA1F-2BB2-4695-902D-ECDB815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404"/>
    <w:pPr>
      <w:ind w:left="720"/>
    </w:pPr>
    <w:rPr>
      <w:rFonts w:eastAsia="Times New Roman"/>
      <w:color w:val="595959" w:themeColor="text1" w:themeTint="A6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65404"/>
    <w:pPr>
      <w:keepNext/>
      <w:keepLines/>
      <w:numPr>
        <w:numId w:val="1"/>
      </w:numPr>
      <w:spacing w:line="360" w:lineRule="auto"/>
      <w:outlineLvl w:val="0"/>
    </w:pPr>
    <w:rPr>
      <w:b/>
      <w:bCs/>
      <w:color w:val="262626" w:themeColor="text1" w:themeTint="D9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1954D3"/>
    <w:pPr>
      <w:keepNext/>
      <w:keepLines/>
      <w:numPr>
        <w:ilvl w:val="1"/>
        <w:numId w:val="1"/>
      </w:numPr>
      <w:spacing w:before="120" w:after="120"/>
      <w:ind w:left="68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065404"/>
    <w:pPr>
      <w:keepNext/>
      <w:keepLines/>
      <w:numPr>
        <w:ilvl w:val="2"/>
        <w:numId w:val="1"/>
      </w:numPr>
      <w:spacing w:before="120"/>
      <w:ind w:left="794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1954D3"/>
    <w:pPr>
      <w:keepNext/>
      <w:keepLines/>
      <w:numPr>
        <w:ilvl w:val="3"/>
        <w:numId w:val="1"/>
      </w:numPr>
      <w:spacing w:before="20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221F"/>
    <w:pPr>
      <w:keepNext/>
      <w:keepLines/>
      <w:numPr>
        <w:ilvl w:val="4"/>
        <w:numId w:val="1"/>
      </w:numPr>
      <w:spacing w:before="200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65404"/>
    <w:rPr>
      <w:rFonts w:eastAsia="Times New Roman"/>
      <w:b/>
      <w:bCs/>
      <w:color w:val="262626" w:themeColor="text1" w:themeTint="D9"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1954D3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065404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1954D3"/>
    <w:rPr>
      <w:rFonts w:eastAsia="Times New Roman"/>
      <w:b/>
      <w:bCs/>
      <w:i/>
      <w:iCs/>
      <w:color w:val="404040" w:themeColor="text1" w:themeTint="BF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CF221F"/>
    <w:rPr>
      <w:rFonts w:eastAsia="Times New Roman"/>
      <w:color w:val="404040"/>
      <w:sz w:val="26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5.gif"/><Relationship Id="rId14" Type="http://schemas.openxmlformats.org/officeDocument/2006/relationships/image" Target="media/image9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6.gif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</Template>
  <TotalTime>36</TotalTime>
  <Pages>6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Shivakumar M.</cp:lastModifiedBy>
  <cp:revision>6</cp:revision>
  <cp:lastPrinted>2021-12-29T14:30:00Z</cp:lastPrinted>
  <dcterms:created xsi:type="dcterms:W3CDTF">2022-01-05T11:41:00Z</dcterms:created>
  <dcterms:modified xsi:type="dcterms:W3CDTF">2022-01-05T12:55:00Z</dcterms:modified>
</cp:coreProperties>
</file>