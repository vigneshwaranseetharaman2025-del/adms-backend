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E026CE" w14:textId="31F1A42E" w:rsidR="004C3344" w:rsidRDefault="003C2BF6" w:rsidP="00CB561C">
      <w:pPr>
        <w:rPr>
          <w:rFonts w:cs="Calibri"/>
        </w:rPr>
      </w:pPr>
      <w:r>
        <w:rPr>
          <w:rFonts w:cs="Calibri"/>
          <w:noProof/>
        </w:rPr>
        <w:drawing>
          <wp:anchor distT="0" distB="0" distL="114300" distR="114300" simplePos="0" relativeHeight="251654656" behindDoc="0" locked="0" layoutInCell="1" allowOverlap="1" wp14:anchorId="0ED05DD6" wp14:editId="4A5ACCFB">
            <wp:simplePos x="0" y="0"/>
            <wp:positionH relativeFrom="column">
              <wp:posOffset>5355219</wp:posOffset>
            </wp:positionH>
            <wp:positionV relativeFrom="paragraph">
              <wp:posOffset>-570230</wp:posOffset>
            </wp:positionV>
            <wp:extent cx="1701165" cy="568960"/>
            <wp:effectExtent l="0" t="0" r="0" b="2540"/>
            <wp:wrapNone/>
            <wp:docPr id="125" name="Picture 1" descr="Aithent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ithentLogo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1165" cy="568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44509">
        <w:rPr>
          <w:rFonts w:cs="Calibri"/>
          <w:noProof/>
        </w:rPr>
        <mc:AlternateContent>
          <mc:Choice Requires="wpg">
            <w:drawing>
              <wp:anchor distT="0" distB="0" distL="114300" distR="114300" simplePos="0" relativeHeight="251664896" behindDoc="0" locked="0" layoutInCell="1" allowOverlap="1" wp14:anchorId="1750C87D" wp14:editId="3FE0DA8A">
                <wp:simplePos x="0" y="0"/>
                <wp:positionH relativeFrom="column">
                  <wp:posOffset>-960442</wp:posOffset>
                </wp:positionH>
                <wp:positionV relativeFrom="paragraph">
                  <wp:posOffset>-733425</wp:posOffset>
                </wp:positionV>
                <wp:extent cx="5271960" cy="4920881"/>
                <wp:effectExtent l="0" t="0" r="5080" b="0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1960" cy="4920881"/>
                          <a:chOff x="0" y="0"/>
                          <a:chExt cx="5760817" cy="5568647"/>
                        </a:xfrm>
                      </wpg:grpSpPr>
                      <wps:wsp>
                        <wps:cNvPr id="35" name="Isosceles Triangle 34">
                          <a:extLst>
                            <a:ext uri="{FF2B5EF4-FFF2-40B4-BE49-F238E27FC236}">
                              <a16:creationId xmlns:a16="http://schemas.microsoft.com/office/drawing/2014/main" id="{DB9206FD-6DD5-4293-8685-FB0A7D6B98AD}"/>
                            </a:ext>
                          </a:extLst>
                        </wps:cNvPr>
                        <wps:cNvSpPr/>
                        <wps:spPr>
                          <a:xfrm rot="16200000">
                            <a:off x="-302496" y="302496"/>
                            <a:ext cx="4386220" cy="3781228"/>
                          </a:xfrm>
                          <a:prstGeom prst="triangle">
                            <a:avLst/>
                          </a:prstGeom>
                          <a:pattFill prst="ltHorz">
                            <a:fgClr>
                              <a:schemeClr val="bg1">
                                <a:lumMod val="85000"/>
                              </a:schemeClr>
                            </a:fgClr>
                            <a:bgClr>
                              <a:schemeClr val="bg1"/>
                            </a:bgClr>
                          </a:pattFill>
                          <a:ln w="317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lIns="180000" tIns="612000" bIns="468000" rtlCol="0" anchor="ctr"/>
                      </wps:wsp>
                      <wps:wsp>
                        <wps:cNvPr id="31" name="Isosceles Triangle 30">
                          <a:extLst>
                            <a:ext uri="{FF2B5EF4-FFF2-40B4-BE49-F238E27FC236}">
                              <a16:creationId xmlns:a16="http://schemas.microsoft.com/office/drawing/2014/main" id="{9E32703B-BB7F-4006-BE8B-43B9730288F5}"/>
                            </a:ext>
                          </a:extLst>
                        </wps:cNvPr>
                        <wps:cNvSpPr/>
                        <wps:spPr>
                          <a:xfrm rot="5400000">
                            <a:off x="2825698" y="1124220"/>
                            <a:ext cx="3152536" cy="2717702"/>
                          </a:xfrm>
                          <a:prstGeom prst="triangle">
                            <a:avLst/>
                          </a:prstGeom>
                          <a:gradFill>
                            <a:gsLst>
                              <a:gs pos="0">
                                <a:srgbClr val="BAD228"/>
                              </a:gs>
                              <a:gs pos="100000">
                                <a:srgbClr val="149940"/>
                              </a:gs>
                            </a:gsLst>
                            <a:lin ang="180000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32" name="Isosceles Triangle 31">
                          <a:extLst>
                            <a:ext uri="{FF2B5EF4-FFF2-40B4-BE49-F238E27FC236}">
                              <a16:creationId xmlns:a16="http://schemas.microsoft.com/office/drawing/2014/main" id="{4F58E8C4-FDE6-43F5-BB47-44421B6C9AC5}"/>
                            </a:ext>
                          </a:extLst>
                        </wps:cNvPr>
                        <wps:cNvSpPr/>
                        <wps:spPr>
                          <a:xfrm rot="16200000">
                            <a:off x="-64614" y="2464714"/>
                            <a:ext cx="3152538" cy="2717708"/>
                          </a:xfrm>
                          <a:prstGeom prst="triangle">
                            <a:avLst/>
                          </a:prstGeom>
                          <a:gradFill>
                            <a:gsLst>
                              <a:gs pos="0">
                                <a:srgbClr val="AC75D5"/>
                              </a:gs>
                              <a:gs pos="100000">
                                <a:srgbClr val="7030A0"/>
                              </a:gs>
                            </a:gsLst>
                            <a:lin ang="180000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33" name="Isosceles Triangle 32">
                          <a:extLst>
                            <a:ext uri="{FF2B5EF4-FFF2-40B4-BE49-F238E27FC236}">
                              <a16:creationId xmlns:a16="http://schemas.microsoft.com/office/drawing/2014/main" id="{810212ED-0E93-4B4B-A8B2-BEFAF4FE02CB}"/>
                            </a:ext>
                          </a:extLst>
                        </wps:cNvPr>
                        <wps:cNvSpPr/>
                        <wps:spPr>
                          <a:xfrm rot="5400000">
                            <a:off x="1287785" y="2165733"/>
                            <a:ext cx="870790" cy="750684"/>
                          </a:xfrm>
                          <a:prstGeom prst="triangle">
                            <a:avLst/>
                          </a:prstGeom>
                          <a:gradFill>
                            <a:gsLst>
                              <a:gs pos="0">
                                <a:srgbClr val="AC75D5"/>
                              </a:gs>
                              <a:gs pos="100000">
                                <a:srgbClr val="7030A0"/>
                              </a:gs>
                            </a:gsLst>
                            <a:lin ang="180000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34" name="Isosceles Triangle 33">
                          <a:extLst>
                            <a:ext uri="{FF2B5EF4-FFF2-40B4-BE49-F238E27FC236}">
                              <a16:creationId xmlns:a16="http://schemas.microsoft.com/office/drawing/2014/main" id="{A20E61D8-4745-4742-AB60-EBCB172CACE1}"/>
                            </a:ext>
                          </a:extLst>
                        </wps:cNvPr>
                        <wps:cNvSpPr/>
                        <wps:spPr>
                          <a:xfrm rot="5400000">
                            <a:off x="1035937" y="3974696"/>
                            <a:ext cx="1712018" cy="1475884"/>
                          </a:xfrm>
                          <a:prstGeom prst="triangle">
                            <a:avLst/>
                          </a:prstGeom>
                          <a:gradFill>
                            <a:gsLst>
                              <a:gs pos="0">
                                <a:srgbClr val="BAD228"/>
                              </a:gs>
                              <a:gs pos="100000">
                                <a:srgbClr val="149940"/>
                              </a:gs>
                            </a:gsLst>
                            <a:lin ang="180000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E62B2BE" id="Group 2" o:spid="_x0000_s1026" style="position:absolute;margin-left:-75.65pt;margin-top:-57.75pt;width:415.1pt;height:387.45pt;z-index:251664896;mso-width-relative:margin;mso-height-relative:margin" coordsize="57608,556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"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Isosceles Triangle 34" o:spid="_x0000_s1027" type="#_x0000_t5" style="position:absolute;left:-3025;top:3025;width:43862;height:37812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" fillcolor="#d8d8d8 [2732]" stroked="f" strokeweight="2.5pt">
                  <v:fill r:id="rId9" o:title="" color2="white [3212]" type="pattern"/>
                  <v:textbox inset="5mm,17mm,,13mm"/>
                </v:shape>
                <v:shape id="Isosceles Triangle 30" o:spid="_x0000_s1028" type="#_x0000_t5" style="position:absolute;left:28257;top:11242;width:31525;height:27177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" fillcolor="#bad228" stroked="f" strokeweight="1pt">
                  <v:fill color2="#149940" angle="60" focus="100%" type="gradient">
                    <o:fill v:ext="view" type="gradientUnscaled"/>
                  </v:fill>
                </v:shape>
                <v:shape id="Isosceles Triangle 31" o:spid="_x0000_s1029" type="#_x0000_t5" style="position:absolute;left:-646;top:24646;width:31526;height:27177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" fillcolor="#ac75d5" stroked="f" strokeweight="1pt">
                  <v:fill color2="#7030a0" angle="60" focus="100%" type="gradient">
                    <o:fill v:ext="view" type="gradientUnscaled"/>
                  </v:fill>
                </v:shape>
                <v:shape id="Isosceles Triangle 32" o:spid="_x0000_s1030" type="#_x0000_t5" style="position:absolute;left:12878;top:21656;width:8708;height:7507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" fillcolor="#ac75d5" stroked="f" strokeweight="1pt">
                  <v:fill color2="#7030a0" angle="60" focus="100%" type="gradient">
                    <o:fill v:ext="view" type="gradientUnscaled"/>
                  </v:fill>
                </v:shape>
                <v:shape id="Isosceles Triangle 33" o:spid="_x0000_s1031" type="#_x0000_t5" style="position:absolute;left:10359;top:39747;width:17120;height:14758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" fillcolor="#bad228" stroked="f" strokeweight="1pt">
                  <v:fill color2="#149940" angle="60" focus="100%" type="gradient">
                    <o:fill v:ext="view" type="gradientUnscaled"/>
                  </v:fill>
                </v:shape>
              </v:group>
            </w:pict>
          </mc:Fallback>
        </mc:AlternateContent>
      </w:r>
    </w:p>
    <w:p w14:paraId="063D98A9" w14:textId="33EE4106" w:rsidR="00CB561C" w:rsidRPr="00FB6112" w:rsidRDefault="00CB561C" w:rsidP="00CB561C">
      <w:pPr>
        <w:jc w:val="center"/>
        <w:rPr>
          <w:rFonts w:cs="Calibri"/>
        </w:rPr>
      </w:pPr>
    </w:p>
    <w:p w14:paraId="04164D7C" w14:textId="3A58EF90" w:rsidR="000E7DBC" w:rsidRDefault="000E7DBC" w:rsidP="000E7DBC">
      <w:pPr>
        <w:jc w:val="right"/>
        <w:rPr>
          <w:rFonts w:cs="Calibri"/>
          <w:b/>
          <w:color w:val="262626"/>
          <w:sz w:val="52"/>
          <w:szCs w:val="52"/>
        </w:rPr>
      </w:pPr>
    </w:p>
    <w:p w14:paraId="66A74977" w14:textId="5122750F" w:rsidR="000E7DBC" w:rsidRDefault="000E7DBC" w:rsidP="000E7DBC">
      <w:pPr>
        <w:jc w:val="right"/>
        <w:rPr>
          <w:rFonts w:cs="Calibri"/>
          <w:b/>
          <w:color w:val="262626"/>
          <w:sz w:val="52"/>
          <w:szCs w:val="52"/>
        </w:rPr>
      </w:pPr>
    </w:p>
    <w:p w14:paraId="3ABA35A5" w14:textId="3C2E3C77" w:rsidR="00000778" w:rsidRDefault="00102B4A" w:rsidP="000E7DBC">
      <w:pPr>
        <w:jc w:val="right"/>
        <w:rPr>
          <w:rFonts w:cs="Calibri"/>
          <w:b/>
          <w:color w:val="262626"/>
          <w:sz w:val="52"/>
          <w:szCs w:val="5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2606" behindDoc="0" locked="0" layoutInCell="1" allowOverlap="1" wp14:anchorId="5B6FB5C8" wp14:editId="26305C99">
                <wp:simplePos x="0" y="0"/>
                <wp:positionH relativeFrom="column">
                  <wp:posOffset>4107158</wp:posOffset>
                </wp:positionH>
                <wp:positionV relativeFrom="paragraph">
                  <wp:posOffset>210724</wp:posOffset>
                </wp:positionV>
                <wp:extent cx="3875858" cy="3460170"/>
                <wp:effectExtent l="0" t="1905" r="8890" b="8890"/>
                <wp:wrapNone/>
                <wp:docPr id="21" name="Isosceles Tri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3875858" cy="3460170"/>
                        </a:xfrm>
                        <a:prstGeom prst="triangle">
                          <a:avLst/>
                        </a:prstGeom>
                        <a:pattFill prst="ltHorz">
                          <a:fgClr>
                            <a:srgbClr val="DFC9EF"/>
                          </a:fgClr>
                          <a:bgClr>
                            <a:schemeClr val="bg1"/>
                          </a:bgClr>
                        </a:pattFill>
                        <a:ln w="317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lIns="180000" tIns="612000" bIns="468000" rtlCol="0" anchor="ctr"/>
                    </wps:wsp>
                  </a:graphicData>
                </a:graphic>
              </wp:anchor>
            </w:drawing>
          </mc:Choice>
          <mc:Fallback>
            <w:pict>
              <v:shape w14:anchorId="27DF58C4" id="Isosceles Triangle 34" o:spid="_x0000_s1026" type="#_x0000_t5" style="position:absolute;margin-left:323.4pt;margin-top:16.6pt;width:305.2pt;height:272.45pt;rotation:-90;z-index:25165260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" fillcolor="#dfc9ef" stroked="f" strokeweight="2.5pt">
                <v:fill r:id="rId9" o:title="" color2="white [3212]" type="pattern"/>
                <v:textbox inset="5mm,17mm,,13mm"/>
              </v:shape>
            </w:pict>
          </mc:Fallback>
        </mc:AlternateContent>
      </w:r>
    </w:p>
    <w:p w14:paraId="14A8C57F" w14:textId="66C97B93" w:rsidR="00000778" w:rsidRDefault="00000778" w:rsidP="000E7DBC">
      <w:pPr>
        <w:jc w:val="right"/>
        <w:rPr>
          <w:rFonts w:cs="Calibri"/>
          <w:b/>
          <w:color w:val="262626"/>
          <w:sz w:val="52"/>
          <w:szCs w:val="52"/>
        </w:rPr>
      </w:pPr>
    </w:p>
    <w:p w14:paraId="29AD68B6" w14:textId="04D9A749" w:rsidR="002C54DE" w:rsidRDefault="002C54DE" w:rsidP="002C54DE">
      <w:pPr>
        <w:jc w:val="center"/>
        <w:rPr>
          <w:rFonts w:cs="Calibri"/>
        </w:rPr>
      </w:pPr>
    </w:p>
    <w:p w14:paraId="7C96E435" w14:textId="33698E22" w:rsidR="002C54DE" w:rsidRDefault="002C54DE" w:rsidP="002C54DE">
      <w:pPr>
        <w:jc w:val="center"/>
        <w:rPr>
          <w:rFonts w:cs="Calibri"/>
        </w:rPr>
      </w:pPr>
    </w:p>
    <w:p w14:paraId="43BDBA24" w14:textId="1FA1B720" w:rsidR="002C54DE" w:rsidRDefault="002C54DE" w:rsidP="002C54DE">
      <w:pPr>
        <w:jc w:val="center"/>
        <w:rPr>
          <w:rFonts w:cs="Calibri"/>
        </w:rPr>
      </w:pPr>
    </w:p>
    <w:p w14:paraId="609ADEB4" w14:textId="1340075B" w:rsidR="002C54DE" w:rsidRDefault="002C54DE" w:rsidP="002C54DE">
      <w:pPr>
        <w:jc w:val="center"/>
        <w:rPr>
          <w:rFonts w:cs="Calibri"/>
        </w:rPr>
      </w:pPr>
    </w:p>
    <w:p w14:paraId="305E8140" w14:textId="3F7130BF" w:rsidR="002C54DE" w:rsidRDefault="00AD6C9C" w:rsidP="002C54DE">
      <w:pPr>
        <w:jc w:val="center"/>
        <w:rPr>
          <w:rFonts w:cs="Calibr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44B916B7" wp14:editId="515CC863">
                <wp:simplePos x="0" y="0"/>
                <wp:positionH relativeFrom="column">
                  <wp:posOffset>2906203</wp:posOffset>
                </wp:positionH>
                <wp:positionV relativeFrom="paragraph">
                  <wp:posOffset>58420</wp:posOffset>
                </wp:positionV>
                <wp:extent cx="769468" cy="686945"/>
                <wp:effectExtent l="3175" t="0" r="0" b="0"/>
                <wp:wrapNone/>
                <wp:docPr id="22" name="Isosceles Tri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769468" cy="686945"/>
                        </a:xfrm>
                        <a:prstGeom prst="triangle">
                          <a:avLst/>
                        </a:prstGeom>
                        <a:gradFill>
                          <a:gsLst>
                            <a:gs pos="0">
                              <a:srgbClr val="BAD228">
                                <a:alpha val="23000"/>
                              </a:srgbClr>
                            </a:gs>
                            <a:gs pos="100000">
                              <a:srgbClr val="149940">
                                <a:alpha val="31000"/>
                              </a:srgbClr>
                            </a:gs>
                          </a:gsLst>
                          <a:lin ang="1800000" scaled="0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type w14:anchorId="741BC406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32" o:spid="_x0000_s1026" type="#_x0000_t5" style="position:absolute;margin-left:228.85pt;margin-top:4.6pt;width:60.6pt;height:54.1pt;rotation:90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" fillcolor="#bad228" stroked="f" strokeweight="1pt">
                <v:fill opacity="15073f" color2="#149940" o:opacity2="20316f" angle="60" focus="100%" type="gradient">
                  <o:fill v:ext="view" type="gradientUnscaled"/>
                </v:fill>
              </v:shape>
            </w:pict>
          </mc:Fallback>
        </mc:AlternateContent>
      </w:r>
    </w:p>
    <w:p w14:paraId="34913045" w14:textId="0AA1FA47" w:rsidR="002C54DE" w:rsidRDefault="002C54DE" w:rsidP="002C54DE">
      <w:pPr>
        <w:jc w:val="center"/>
        <w:rPr>
          <w:rFonts w:cs="Calibri"/>
        </w:rPr>
      </w:pPr>
    </w:p>
    <w:p w14:paraId="40F58D80" w14:textId="7ADC2FA4" w:rsidR="002C54DE" w:rsidRDefault="002C54DE" w:rsidP="002C54DE">
      <w:pPr>
        <w:jc w:val="center"/>
        <w:rPr>
          <w:rFonts w:cs="Calibri"/>
        </w:rPr>
      </w:pPr>
    </w:p>
    <w:p w14:paraId="27423773" w14:textId="173DCA98" w:rsidR="002C54DE" w:rsidRDefault="002C54DE" w:rsidP="002C54DE">
      <w:pPr>
        <w:jc w:val="center"/>
        <w:rPr>
          <w:rFonts w:cs="Calibri"/>
        </w:rPr>
      </w:pPr>
    </w:p>
    <w:p w14:paraId="32560959" w14:textId="08424001" w:rsidR="002C54DE" w:rsidRPr="00FB6112" w:rsidRDefault="002C54DE" w:rsidP="002C54DE">
      <w:pPr>
        <w:jc w:val="center"/>
        <w:rPr>
          <w:rFonts w:cs="Calibri"/>
        </w:rPr>
      </w:pPr>
    </w:p>
    <w:p w14:paraId="29B17B9E" w14:textId="6DFF23EA" w:rsidR="002C54DE" w:rsidRDefault="002C54DE" w:rsidP="002C54DE">
      <w:pPr>
        <w:jc w:val="center"/>
        <w:rPr>
          <w:color w:val="262626"/>
        </w:rPr>
      </w:pPr>
    </w:p>
    <w:p w14:paraId="18E01F89" w14:textId="6C264129" w:rsidR="002C54DE" w:rsidRDefault="002C54DE" w:rsidP="002C54DE">
      <w:pPr>
        <w:jc w:val="center"/>
        <w:rPr>
          <w:color w:val="262626"/>
        </w:rPr>
      </w:pPr>
    </w:p>
    <w:p w14:paraId="69269B04" w14:textId="5044276E" w:rsidR="000E7DBC" w:rsidRDefault="000E7DBC" w:rsidP="000E7DBC">
      <w:pPr>
        <w:rPr>
          <w:color w:val="404040"/>
        </w:rPr>
      </w:pPr>
    </w:p>
    <w:p w14:paraId="0915D6E7" w14:textId="42DC8097" w:rsidR="000E7DBC" w:rsidRDefault="00D46E9D" w:rsidP="000E7DBC">
      <w:pPr>
        <w:rPr>
          <w:color w:val="40404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631" behindDoc="0" locked="0" layoutInCell="1" allowOverlap="1" wp14:anchorId="11DDA4FF" wp14:editId="02043027">
                <wp:simplePos x="0" y="0"/>
                <wp:positionH relativeFrom="column">
                  <wp:posOffset>-304112</wp:posOffset>
                </wp:positionH>
                <wp:positionV relativeFrom="paragraph">
                  <wp:posOffset>153197</wp:posOffset>
                </wp:positionV>
                <wp:extent cx="7406665" cy="7825105"/>
                <wp:effectExtent l="317" t="0" r="4128" b="4127"/>
                <wp:wrapNone/>
                <wp:docPr id="4" name="Isosceles Tri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7406665" cy="7825105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BAD228"/>
                            </a:gs>
                            <a:gs pos="100000">
                              <a:srgbClr val="149940"/>
                            </a:gs>
                          </a:gsLst>
                          <a:lin ang="5400000" scaled="0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C37C91" id="Isosceles Triangle 30" o:spid="_x0000_s1026" style="position:absolute;margin-left:-23.95pt;margin-top:12.05pt;width:583.2pt;height:616.15pt;rotation:90;z-index:25165363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" fillcolor="#bad228" stroked="f" strokeweight="1pt">
                <v:fill color2="#149940" focus="100%" type="gradient">
                  <o:fill v:ext="view" type="gradientUnscaled"/>
                </v:fill>
              </v:rect>
            </w:pict>
          </mc:Fallback>
        </mc:AlternateContent>
      </w:r>
    </w:p>
    <w:p w14:paraId="6AF438B1" w14:textId="3FDC4B9E" w:rsidR="00CB561C" w:rsidRPr="00D46E9D" w:rsidRDefault="000543F1" w:rsidP="00D46E9D">
      <w:pPr>
        <w:ind w:left="0"/>
        <w:rPr>
          <w:color w:val="404040"/>
        </w:rPr>
        <w:sectPr w:rsidR="00CB561C" w:rsidRPr="00D46E9D" w:rsidSect="0028101F">
          <w:headerReference w:type="default" r:id="rId10"/>
          <w:pgSz w:w="12240" w:h="15840" w:code="1"/>
          <w:pgMar w:top="720" w:right="720" w:bottom="720" w:left="720" w:header="720" w:footer="720" w:gutter="0"/>
          <w:pgNumType w:start="0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9232" behindDoc="0" locked="0" layoutInCell="1" allowOverlap="1" wp14:anchorId="48A462F9" wp14:editId="6295C1D4">
                <wp:simplePos x="0" y="0"/>
                <wp:positionH relativeFrom="column">
                  <wp:posOffset>1085850</wp:posOffset>
                </wp:positionH>
                <wp:positionV relativeFrom="paragraph">
                  <wp:posOffset>854075</wp:posOffset>
                </wp:positionV>
                <wp:extent cx="4710430" cy="695960"/>
                <wp:effectExtent l="0" t="0" r="0" b="0"/>
                <wp:wrapSquare wrapText="bothSides"/>
                <wp:docPr id="8" name="Text Box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10430" cy="695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51ED37" w14:textId="42C02A26" w:rsidR="005F61BE" w:rsidRDefault="005F61BE" w:rsidP="005F61BE">
                            <w:pPr>
                              <w:ind w:left="0"/>
                              <w:jc w:val="center"/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sz w:val="58"/>
                                <w:szCs w:val="58"/>
                              </w:rPr>
                            </w:pPr>
                            <w:r w:rsidRPr="00D814F3"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sz w:val="58"/>
                                <w:szCs w:val="58"/>
                              </w:rPr>
                              <w:t xml:space="preserve">Aithent </w:t>
                            </w:r>
                            <w:r w:rsidR="00781C91"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sz w:val="58"/>
                                <w:szCs w:val="58"/>
                              </w:rPr>
                              <w:t>Power Point Template</w:t>
                            </w:r>
                          </w:p>
                          <w:p w14:paraId="1B9DF9F4" w14:textId="5601D67B" w:rsidR="00244529" w:rsidRPr="00D814F3" w:rsidRDefault="00244529" w:rsidP="005F61BE">
                            <w:pPr>
                              <w:ind w:left="0"/>
                              <w:jc w:val="center"/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sz w:val="58"/>
                                <w:szCs w:val="58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sz w:val="58"/>
                                <w:szCs w:val="58"/>
                              </w:rPr>
                              <w:t>Installation Guide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8A462F9" id="_x0000_t202" coordsize="21600,21600" o:spt="202" path="m,l,21600r21600,l21600,xe">
                <v:stroke joinstyle="miter"/>
                <v:path gradientshapeok="t" o:connecttype="rect"/>
              </v:shapetype>
              <v:shape id="Text Box 143" o:spid="_x0000_s1026" type="#_x0000_t202" style="position:absolute;margin-left:85.5pt;margin-top:67.25pt;width:370.9pt;height:54.8pt;z-index:2516792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" filled="f" stroked="f">
                <v:textbox style="mso-fit-shape-to-text:t">
                  <w:txbxContent>
                    <w:p w14:paraId="0051ED37" w14:textId="42C02A26" w:rsidR="005F61BE" w:rsidRDefault="005F61BE" w:rsidP="005F61BE">
                      <w:pPr>
                        <w:ind w:left="0"/>
                        <w:jc w:val="center"/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sz w:val="58"/>
                          <w:szCs w:val="58"/>
                        </w:rPr>
                      </w:pPr>
                      <w:r w:rsidRPr="00D814F3"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sz w:val="58"/>
                          <w:szCs w:val="58"/>
                        </w:rPr>
                        <w:t xml:space="preserve">Aithent </w:t>
                      </w:r>
                      <w:r w:rsidR="00781C91"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sz w:val="58"/>
                          <w:szCs w:val="58"/>
                        </w:rPr>
                        <w:t>Power Point Template</w:t>
                      </w:r>
                    </w:p>
                    <w:p w14:paraId="1B9DF9F4" w14:textId="5601D67B" w:rsidR="00244529" w:rsidRPr="00D814F3" w:rsidRDefault="00244529" w:rsidP="005F61BE">
                      <w:pPr>
                        <w:ind w:left="0"/>
                        <w:jc w:val="center"/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sz w:val="58"/>
                          <w:szCs w:val="58"/>
                        </w:rPr>
                      </w:pPr>
                      <w:r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sz w:val="58"/>
                          <w:szCs w:val="58"/>
                        </w:rPr>
                        <w:t>Installation Guide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F61BE">
        <w:rPr>
          <w:noProof/>
        </w:rPr>
        <mc:AlternateContent>
          <mc:Choice Requires="wpg">
            <w:drawing>
              <wp:anchor distT="0" distB="0" distL="114300" distR="114300" simplePos="0" relativeHeight="251681280" behindDoc="0" locked="0" layoutInCell="1" allowOverlap="1" wp14:anchorId="01218BC5" wp14:editId="014DC26C">
                <wp:simplePos x="0" y="0"/>
                <wp:positionH relativeFrom="column">
                  <wp:posOffset>-438150</wp:posOffset>
                </wp:positionH>
                <wp:positionV relativeFrom="paragraph">
                  <wp:posOffset>8839200</wp:posOffset>
                </wp:positionV>
                <wp:extent cx="2498725" cy="768985"/>
                <wp:effectExtent l="0" t="0" r="0" b="0"/>
                <wp:wrapThrough wrapText="bothSides">
                  <wp:wrapPolygon edited="0">
                    <wp:start x="0" y="0"/>
                    <wp:lineTo x="0" y="20869"/>
                    <wp:lineTo x="823" y="20869"/>
                    <wp:lineTo x="21243" y="19263"/>
                    <wp:lineTo x="21408" y="1605"/>
                    <wp:lineTo x="20090" y="1070"/>
                    <wp:lineTo x="823" y="0"/>
                    <wp:lineTo x="0" y="0"/>
                  </wp:wrapPolygon>
                </wp:wrapThrough>
                <wp:docPr id="23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98725" cy="768985"/>
                          <a:chOff x="0" y="0"/>
                          <a:chExt cx="2499154" cy="768985"/>
                        </a:xfrm>
                      </wpg:grpSpPr>
                      <wps:wsp>
                        <wps:cNvPr id="2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5359" y="19256"/>
                            <a:ext cx="2423795" cy="695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CAA718" w14:textId="77777777" w:rsidR="005F61BE" w:rsidRPr="00783A28" w:rsidRDefault="005F61BE" w:rsidP="005F61BE">
                              <w:pPr>
                                <w:ind w:left="0"/>
                                <w:rPr>
                                  <w:rFonts w:asciiTheme="majorHAnsi" w:hAnsiTheme="majorHAnsi" w:cstheme="majorHAnsi"/>
                                  <w:color w:val="FFFFFF" w:themeColor="background1"/>
                                  <w:sz w:val="26"/>
                                  <w:szCs w:val="26"/>
                                </w:rPr>
                              </w:pPr>
                              <w:r w:rsidRPr="00783A28">
                                <w:rPr>
                                  <w:rFonts w:asciiTheme="majorHAnsi" w:hAnsiTheme="majorHAnsi" w:cstheme="majorHAnsi"/>
                                  <w:color w:val="FFFFFF" w:themeColor="background1"/>
                                  <w:sz w:val="26"/>
                                  <w:szCs w:val="26"/>
                                </w:rPr>
                                <w:t>19 Fulton Street, Suite 408</w:t>
                              </w:r>
                            </w:p>
                            <w:p w14:paraId="46791E3B" w14:textId="77777777" w:rsidR="005F61BE" w:rsidRPr="00783A28" w:rsidRDefault="005F61BE" w:rsidP="005F61BE">
                              <w:pPr>
                                <w:ind w:left="0"/>
                                <w:rPr>
                                  <w:rFonts w:asciiTheme="majorHAnsi" w:hAnsiTheme="majorHAnsi" w:cstheme="majorHAnsi"/>
                                  <w:color w:val="FFFFFF" w:themeColor="background1"/>
                                  <w:sz w:val="26"/>
                                  <w:szCs w:val="26"/>
                                </w:rPr>
                              </w:pPr>
                              <w:r w:rsidRPr="00783A28">
                                <w:rPr>
                                  <w:rFonts w:asciiTheme="majorHAnsi" w:hAnsiTheme="majorHAnsi" w:cstheme="majorHAnsi"/>
                                  <w:color w:val="FFFFFF" w:themeColor="background1"/>
                                  <w:sz w:val="26"/>
                                  <w:szCs w:val="26"/>
                                </w:rPr>
                                <w:t>New York, NY 10038</w:t>
                              </w:r>
                            </w:p>
                            <w:p w14:paraId="2F89A775" w14:textId="77777777" w:rsidR="005F61BE" w:rsidRPr="00783A28" w:rsidRDefault="005F61BE" w:rsidP="005F61BE">
                              <w:pPr>
                                <w:ind w:left="0"/>
                                <w:rPr>
                                  <w:rFonts w:asciiTheme="majorHAnsi" w:hAnsiTheme="majorHAnsi" w:cstheme="majorHAnsi"/>
                                  <w:color w:val="FFFFFF" w:themeColor="background1"/>
                                  <w:sz w:val="26"/>
                                  <w:szCs w:val="26"/>
                                </w:rPr>
                              </w:pPr>
                              <w:r w:rsidRPr="00783A28">
                                <w:rPr>
                                  <w:rFonts w:asciiTheme="majorHAnsi" w:hAnsiTheme="majorHAnsi" w:cstheme="majorHAnsi"/>
                                  <w:color w:val="FFFFFF" w:themeColor="background1"/>
                                  <w:sz w:val="26"/>
                                  <w:szCs w:val="26"/>
                                  <w:u w:val="single"/>
                                </w:rPr>
                                <w:t>www.aithent.com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25" name="Isosceles Triangle 32"/>
                        <wps:cNvSpPr/>
                        <wps:spPr>
                          <a:xfrm rot="5400000">
                            <a:off x="-343424" y="343424"/>
                            <a:ext cx="768985" cy="82137"/>
                          </a:xfrm>
                          <a:prstGeom prst="rect">
                            <a:avLst/>
                          </a:prstGeom>
                          <a:solidFill>
                            <a:srgbClr val="107E3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218BC5" id="Group 23" o:spid="_x0000_s1027" style="position:absolute;margin-left:-34.5pt;margin-top:696pt;width:196.75pt;height:60.55pt;z-index:251681280" coordsize="24991,76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">
                <v:shape id="_x0000_s1028" type="#_x0000_t202" style="position:absolute;left:753;top:192;width:24238;height:69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" filled="f" stroked="f">
                  <v:textbox style="mso-fit-shape-to-text:t">
                    <w:txbxContent>
                      <w:p w14:paraId="31CAA718" w14:textId="77777777" w:rsidR="005F61BE" w:rsidRPr="00783A28" w:rsidRDefault="005F61BE" w:rsidP="005F61BE">
                        <w:pPr>
                          <w:ind w:left="0"/>
                          <w:rPr>
                            <w:rFonts w:asciiTheme="majorHAnsi" w:hAnsiTheme="majorHAnsi" w:cstheme="majorHAnsi"/>
                            <w:color w:val="FFFFFF" w:themeColor="background1"/>
                            <w:sz w:val="26"/>
                            <w:szCs w:val="26"/>
                          </w:rPr>
                        </w:pPr>
                        <w:r w:rsidRPr="00783A28">
                          <w:rPr>
                            <w:rFonts w:asciiTheme="majorHAnsi" w:hAnsiTheme="majorHAnsi" w:cstheme="majorHAnsi"/>
                            <w:color w:val="FFFFFF" w:themeColor="background1"/>
                            <w:sz w:val="26"/>
                            <w:szCs w:val="26"/>
                          </w:rPr>
                          <w:t>19 Fulton Street, Suite 408</w:t>
                        </w:r>
                      </w:p>
                      <w:p w14:paraId="46791E3B" w14:textId="77777777" w:rsidR="005F61BE" w:rsidRPr="00783A28" w:rsidRDefault="005F61BE" w:rsidP="005F61BE">
                        <w:pPr>
                          <w:ind w:left="0"/>
                          <w:rPr>
                            <w:rFonts w:asciiTheme="majorHAnsi" w:hAnsiTheme="majorHAnsi" w:cstheme="majorHAnsi"/>
                            <w:color w:val="FFFFFF" w:themeColor="background1"/>
                            <w:sz w:val="26"/>
                            <w:szCs w:val="26"/>
                          </w:rPr>
                        </w:pPr>
                        <w:r w:rsidRPr="00783A28">
                          <w:rPr>
                            <w:rFonts w:asciiTheme="majorHAnsi" w:hAnsiTheme="majorHAnsi" w:cstheme="majorHAnsi"/>
                            <w:color w:val="FFFFFF" w:themeColor="background1"/>
                            <w:sz w:val="26"/>
                            <w:szCs w:val="26"/>
                          </w:rPr>
                          <w:t>New York, NY 10038</w:t>
                        </w:r>
                      </w:p>
                      <w:p w14:paraId="2F89A775" w14:textId="77777777" w:rsidR="005F61BE" w:rsidRPr="00783A28" w:rsidRDefault="005F61BE" w:rsidP="005F61BE">
                        <w:pPr>
                          <w:ind w:left="0"/>
                          <w:rPr>
                            <w:rFonts w:asciiTheme="majorHAnsi" w:hAnsiTheme="majorHAnsi" w:cstheme="majorHAnsi"/>
                            <w:color w:val="FFFFFF" w:themeColor="background1"/>
                            <w:sz w:val="26"/>
                            <w:szCs w:val="26"/>
                          </w:rPr>
                        </w:pPr>
                        <w:r w:rsidRPr="00783A28">
                          <w:rPr>
                            <w:rFonts w:asciiTheme="majorHAnsi" w:hAnsiTheme="majorHAnsi" w:cstheme="majorHAnsi"/>
                            <w:color w:val="FFFFFF" w:themeColor="background1"/>
                            <w:sz w:val="26"/>
                            <w:szCs w:val="26"/>
                            <w:u w:val="single"/>
                          </w:rPr>
                          <w:t>www.aithent.com</w:t>
                        </w:r>
                      </w:p>
                    </w:txbxContent>
                  </v:textbox>
                </v:shape>
                <v:rect id="Isosceles Triangle 32" o:spid="_x0000_s1029" style="position:absolute;left:-3434;top:3434;width:7689;height:821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" fillcolor="#107e35" stroked="f" strokeweight="1pt"/>
                <w10:wrap type="through"/>
              </v:group>
            </w:pict>
          </mc:Fallback>
        </mc:AlternateContent>
      </w:r>
      <w:r w:rsidR="00D46E9D" w:rsidRPr="00D46E9D">
        <w:rPr>
          <w:noProof/>
          <w:color w:val="404040"/>
        </w:rPr>
        <mc:AlternateContent>
          <mc:Choice Requires="wps">
            <w:drawing>
              <wp:anchor distT="45720" distB="45720" distL="114300" distR="114300" simplePos="0" relativeHeight="251676160" behindDoc="0" locked="0" layoutInCell="1" allowOverlap="1" wp14:anchorId="7DCA9C27" wp14:editId="59969C1C">
                <wp:simplePos x="0" y="0"/>
                <wp:positionH relativeFrom="column">
                  <wp:posOffset>2380615</wp:posOffset>
                </wp:positionH>
                <wp:positionV relativeFrom="paragraph">
                  <wp:posOffset>6739171</wp:posOffset>
                </wp:positionV>
                <wp:extent cx="4858385" cy="370205"/>
                <wp:effectExtent l="0" t="0" r="0" b="0"/>
                <wp:wrapThrough wrapText="bothSides">
                  <wp:wrapPolygon edited="0">
                    <wp:start x="169" y="0"/>
                    <wp:lineTo x="169" y="20007"/>
                    <wp:lineTo x="21343" y="20007"/>
                    <wp:lineTo x="21343" y="0"/>
                    <wp:lineTo x="169" y="0"/>
                  </wp:wrapPolygon>
                </wp:wrapThrough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58385" cy="370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3CBD6C" w14:textId="77777777" w:rsidR="00D46E9D" w:rsidRPr="00E44B6F" w:rsidRDefault="00D46E9D" w:rsidP="00D46E9D">
                            <w:pPr>
                              <w:ind w:left="0"/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E44B6F"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18"/>
                                <w:szCs w:val="18"/>
                              </w:rPr>
                              <w:t>This document contains proprietary information of Aithent and is tendered subject to the condition that the information be retained in confidence.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DCA9C27" id="Text Box 2" o:spid="_x0000_s1030" type="#_x0000_t202" style="position:absolute;margin-left:187.45pt;margin-top:530.65pt;width:382.55pt;height:29.15pt;z-index:2516761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" filled="f" stroked="f">
                <v:textbox style="mso-fit-shape-to-text:t">
                  <w:txbxContent>
                    <w:p w14:paraId="263CBD6C" w14:textId="77777777" w:rsidR="00D46E9D" w:rsidRPr="00E44B6F" w:rsidRDefault="00D46E9D" w:rsidP="00D46E9D">
                      <w:pPr>
                        <w:ind w:left="0"/>
                        <w:rPr>
                          <w:rFonts w:asciiTheme="majorHAnsi" w:hAnsiTheme="majorHAnsi" w:cstheme="majorHAnsi"/>
                          <w:color w:val="FFFFFF" w:themeColor="background1"/>
                          <w:sz w:val="18"/>
                          <w:szCs w:val="18"/>
                        </w:rPr>
                      </w:pPr>
                      <w:r w:rsidRPr="00E44B6F">
                        <w:rPr>
                          <w:rFonts w:asciiTheme="majorHAnsi" w:hAnsiTheme="majorHAnsi" w:cstheme="majorHAnsi"/>
                          <w:color w:val="FFFFFF" w:themeColor="background1"/>
                          <w:sz w:val="18"/>
                          <w:szCs w:val="18"/>
                        </w:rPr>
                        <w:t>This document contains proprietary information of Aithent and is tendered subject to the condition that the information be retained in confidence.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2106A795" w14:textId="1C8564FB" w:rsidR="00022D79" w:rsidRPr="00D146D8" w:rsidRDefault="00022D79">
      <w:pPr>
        <w:pStyle w:val="TOCHeading"/>
        <w:rPr>
          <w:rFonts w:ascii="Calibri" w:hAnsi="Calibri"/>
        </w:rPr>
      </w:pPr>
      <w:r w:rsidRPr="00C2162D">
        <w:rPr>
          <w:rFonts w:ascii="Calibri" w:hAnsi="Calibri"/>
          <w:color w:val="262626" w:themeColor="text1" w:themeTint="D9"/>
        </w:rPr>
        <w:lastRenderedPageBreak/>
        <w:t>Table of Contents</w:t>
      </w:r>
    </w:p>
    <w:p w14:paraId="63328F1A" w14:textId="6FD9005B" w:rsidR="00683AED" w:rsidRDefault="00CF221F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IN" w:eastAsia="en-IN"/>
        </w:rPr>
      </w:pPr>
      <w:r>
        <w:fldChar w:fldCharType="begin"/>
      </w:r>
      <w:r>
        <w:instrText xml:space="preserve"> TOC \o "1-5" \h \z \u </w:instrText>
      </w:r>
      <w:r>
        <w:fldChar w:fldCharType="separate"/>
      </w:r>
      <w:hyperlink w:anchor="_Toc92299480" w:history="1">
        <w:r w:rsidR="00683AED" w:rsidRPr="00C24E72">
          <w:rPr>
            <w:rStyle w:val="Hyperlink"/>
            <w:noProof/>
          </w:rPr>
          <w:t>1</w:t>
        </w:r>
        <w:r w:rsidR="00683AED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en-IN" w:eastAsia="en-IN"/>
          </w:rPr>
          <w:tab/>
        </w:r>
        <w:r w:rsidR="00683AED" w:rsidRPr="00C24E72">
          <w:rPr>
            <w:rStyle w:val="Hyperlink"/>
            <w:noProof/>
          </w:rPr>
          <w:t>Loading the templates</w:t>
        </w:r>
        <w:r w:rsidR="00683AED">
          <w:rPr>
            <w:noProof/>
            <w:webHidden/>
          </w:rPr>
          <w:tab/>
        </w:r>
        <w:r w:rsidR="00683AED">
          <w:rPr>
            <w:noProof/>
            <w:webHidden/>
          </w:rPr>
          <w:fldChar w:fldCharType="begin"/>
        </w:r>
        <w:r w:rsidR="00683AED">
          <w:rPr>
            <w:noProof/>
            <w:webHidden/>
          </w:rPr>
          <w:instrText xml:space="preserve"> PAGEREF _Toc92299480 \h </w:instrText>
        </w:r>
        <w:r w:rsidR="00683AED">
          <w:rPr>
            <w:noProof/>
            <w:webHidden/>
          </w:rPr>
        </w:r>
        <w:r w:rsidR="00683AED">
          <w:rPr>
            <w:noProof/>
            <w:webHidden/>
          </w:rPr>
          <w:fldChar w:fldCharType="separate"/>
        </w:r>
        <w:r w:rsidR="00683AED">
          <w:rPr>
            <w:noProof/>
            <w:webHidden/>
          </w:rPr>
          <w:t>2</w:t>
        </w:r>
        <w:r w:rsidR="00683AED">
          <w:rPr>
            <w:noProof/>
            <w:webHidden/>
          </w:rPr>
          <w:fldChar w:fldCharType="end"/>
        </w:r>
      </w:hyperlink>
    </w:p>
    <w:p w14:paraId="181F905D" w14:textId="25A8D281" w:rsidR="00022D79" w:rsidRDefault="00CF221F">
      <w:r>
        <w:fldChar w:fldCharType="end"/>
      </w:r>
    </w:p>
    <w:p w14:paraId="0DF2113C" w14:textId="00201014" w:rsidR="00A2675C" w:rsidRDefault="00A2675C" w:rsidP="00022D79"/>
    <w:p w14:paraId="0F7B78A7" w14:textId="63F9CFA3" w:rsidR="004845D0" w:rsidRDefault="00B37F7F" w:rsidP="007D7E8E">
      <w:pPr>
        <w:pStyle w:val="DocInfo"/>
      </w:pPr>
      <w:r>
        <w:br/>
      </w:r>
      <w:r w:rsidR="00F536B2">
        <w:br w:type="page"/>
      </w:r>
    </w:p>
    <w:p w14:paraId="7FB2DFB4" w14:textId="3A424046" w:rsidR="007D7E8E" w:rsidRDefault="007D7E8E" w:rsidP="007D7E8E">
      <w:pPr>
        <w:pStyle w:val="Heading1"/>
      </w:pPr>
      <w:bookmarkStart w:id="0" w:name="_Toc92299480"/>
      <w:r>
        <w:lastRenderedPageBreak/>
        <w:t>Load</w:t>
      </w:r>
      <w:r w:rsidR="00C55F8B">
        <w:t>ing the</w:t>
      </w:r>
      <w:r>
        <w:t xml:space="preserve"> templates</w:t>
      </w:r>
      <w:bookmarkEnd w:id="0"/>
      <w:r>
        <w:t xml:space="preserve"> </w:t>
      </w:r>
    </w:p>
    <w:p w14:paraId="2328AAC8" w14:textId="77F8C5C2" w:rsidR="00C55F8B" w:rsidRDefault="00683AED" w:rsidP="007D7E8E">
      <w:r>
        <w:t>C</w:t>
      </w:r>
      <w:r w:rsidR="00C55F8B">
        <w:t>opy the PPT templates</w:t>
      </w:r>
      <w:r>
        <w:t xml:space="preserve"> “.</w:t>
      </w:r>
      <w:proofErr w:type="spellStart"/>
      <w:r>
        <w:t>potx</w:t>
      </w:r>
      <w:proofErr w:type="spellEnd"/>
      <w:r>
        <w:t>”</w:t>
      </w:r>
      <w:r w:rsidR="00C55F8B">
        <w:t xml:space="preserve"> under the below path</w:t>
      </w:r>
    </w:p>
    <w:p w14:paraId="3596BD7B" w14:textId="72EFF005" w:rsidR="00C55F8B" w:rsidRDefault="00C55F8B" w:rsidP="007D7E8E"/>
    <w:p w14:paraId="79D7F5EF" w14:textId="3C2681AC" w:rsidR="00C55F8B" w:rsidRDefault="00C55F8B" w:rsidP="007D7E8E">
      <w:pPr>
        <w:rPr>
          <w:b/>
          <w:bCs/>
        </w:rPr>
      </w:pPr>
      <w:r w:rsidRPr="00C55F8B">
        <w:t>C:\Users\</w:t>
      </w:r>
      <w:r>
        <w:t>Name</w:t>
      </w:r>
      <w:r w:rsidRPr="00C55F8B">
        <w:t>\Documents\</w:t>
      </w:r>
      <w:r w:rsidRPr="00C55F8B">
        <w:rPr>
          <w:b/>
          <w:bCs/>
        </w:rPr>
        <w:t>Custom Office Templates</w:t>
      </w:r>
    </w:p>
    <w:p w14:paraId="2C498AE3" w14:textId="1C61F36B" w:rsidR="00C55F8B" w:rsidRDefault="00C55F8B" w:rsidP="007D7E8E"/>
    <w:p w14:paraId="4F37639C" w14:textId="414D2AE9" w:rsidR="00C55F8B" w:rsidRDefault="00C55F8B" w:rsidP="00C55F8B">
      <w:r>
        <w:t xml:space="preserve">After adding the template go to </w:t>
      </w:r>
      <w:r w:rsidRPr="007D7E8E">
        <w:rPr>
          <w:b/>
          <w:bCs/>
        </w:rPr>
        <w:t>New</w:t>
      </w:r>
      <w:r>
        <w:t xml:space="preserve"> and click on </w:t>
      </w:r>
      <w:r w:rsidRPr="007D7E8E">
        <w:rPr>
          <w:b/>
          <w:bCs/>
        </w:rPr>
        <w:t>Personal</w:t>
      </w:r>
      <w:r>
        <w:t xml:space="preserve"> select the template from list.</w:t>
      </w:r>
    </w:p>
    <w:p w14:paraId="48741565" w14:textId="28659AFC" w:rsidR="00FA06D1" w:rsidRDefault="00FA06D1" w:rsidP="00C55F8B"/>
    <w:p w14:paraId="5CF78079" w14:textId="6EC72D68" w:rsidR="00FA06D1" w:rsidRDefault="00FA06D1" w:rsidP="00C55F8B">
      <w:r>
        <w:rPr>
          <w:noProof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6A25E338" wp14:editId="0B5BDF55">
                <wp:simplePos x="0" y="0"/>
                <wp:positionH relativeFrom="column">
                  <wp:posOffset>1095375</wp:posOffset>
                </wp:positionH>
                <wp:positionV relativeFrom="paragraph">
                  <wp:posOffset>1512570</wp:posOffset>
                </wp:positionV>
                <wp:extent cx="1685925" cy="714375"/>
                <wp:effectExtent l="0" t="0" r="28575" b="2857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5925" cy="71437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D471BC" id="Rectangle 14" o:spid="_x0000_s1026" style="position:absolute;margin-left:86.25pt;margin-top:119.1pt;width:132.75pt;height:56.25pt;z-index:25168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" filled="f" strokecolor="red" strokeweight="2pt"/>
            </w:pict>
          </mc:Fallback>
        </mc:AlternateContent>
      </w:r>
      <w:r>
        <w:rPr>
          <w:noProof/>
        </w:rPr>
        <w:drawing>
          <wp:inline distT="0" distB="0" distL="0" distR="0" wp14:anchorId="514F082F" wp14:editId="12CF11D5">
            <wp:extent cx="5943600" cy="3194685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41840" w14:textId="77777777" w:rsidR="00C55F8B" w:rsidRDefault="00C55F8B" w:rsidP="007D7E8E"/>
    <w:p w14:paraId="4ACB2380" w14:textId="77777777" w:rsidR="00C55F8B" w:rsidRDefault="00C55F8B" w:rsidP="007D7E8E"/>
    <w:p w14:paraId="3F45FA15" w14:textId="2AF2DCF9" w:rsidR="00CD5C72" w:rsidRDefault="00CD5C72" w:rsidP="00C55F8B">
      <w:r>
        <w:br w:type="page"/>
      </w:r>
    </w:p>
    <w:p w14:paraId="421412C6" w14:textId="77777777" w:rsidR="007D7E8E" w:rsidRDefault="007D7E8E" w:rsidP="007D7E8E">
      <w:pPr>
        <w:ind w:left="0"/>
      </w:pPr>
    </w:p>
    <w:p w14:paraId="597145B8" w14:textId="331A08AD" w:rsidR="007D7E8E" w:rsidRDefault="007D7E8E" w:rsidP="007D7E8E">
      <w:r>
        <w:t xml:space="preserve">After adding the template go to </w:t>
      </w:r>
      <w:r w:rsidRPr="007D7E8E">
        <w:rPr>
          <w:b/>
          <w:bCs/>
        </w:rPr>
        <w:t>New</w:t>
      </w:r>
      <w:r>
        <w:t xml:space="preserve"> and click on </w:t>
      </w:r>
      <w:r w:rsidRPr="007D7E8E">
        <w:rPr>
          <w:b/>
          <w:bCs/>
        </w:rPr>
        <w:t>Personal</w:t>
      </w:r>
      <w:r>
        <w:t xml:space="preserve"> select the template from list.</w:t>
      </w:r>
    </w:p>
    <w:p w14:paraId="08CB9584" w14:textId="05339311" w:rsidR="007D7E8E" w:rsidRDefault="007D7E8E" w:rsidP="007D7E8E">
      <w:pPr>
        <w:ind w:left="0"/>
      </w:pPr>
    </w:p>
    <w:p w14:paraId="269DA9CD" w14:textId="0987E0E9" w:rsidR="007D7E8E" w:rsidRPr="003F3757" w:rsidRDefault="007D7E8E" w:rsidP="007D7E8E">
      <w:r>
        <w:rPr>
          <w:noProof/>
        </w:rPr>
        <w:drawing>
          <wp:inline distT="0" distB="0" distL="0" distR="0" wp14:anchorId="3CCC1067" wp14:editId="7B9E1D60">
            <wp:extent cx="4542155" cy="2952115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2155" cy="295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D7E8E" w:rsidRPr="003F3757" w:rsidSect="00127522">
      <w:headerReference w:type="default" r:id="rId13"/>
      <w:footerReference w:type="default" r:id="rId14"/>
      <w:pgSz w:w="12240" w:h="15840" w:code="1"/>
      <w:pgMar w:top="1276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5968E3" w14:textId="77777777" w:rsidR="001B16E7" w:rsidRDefault="001B16E7" w:rsidP="00631A31">
      <w:r>
        <w:separator/>
      </w:r>
    </w:p>
  </w:endnote>
  <w:endnote w:type="continuationSeparator" w:id="0">
    <w:p w14:paraId="45053065" w14:textId="77777777" w:rsidR="001B16E7" w:rsidRDefault="001B16E7" w:rsidP="00631A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B2C84A" w14:textId="06F0C8F2" w:rsidR="00CB561C" w:rsidRPr="0031161B" w:rsidRDefault="00F655D4" w:rsidP="00CA5CE4">
    <w:pPr>
      <w:pStyle w:val="Footer"/>
      <w:tabs>
        <w:tab w:val="clear" w:pos="4320"/>
        <w:tab w:val="clear" w:pos="8640"/>
        <w:tab w:val="left" w:pos="8192"/>
      </w:tabs>
    </w:pPr>
    <w:r w:rsidRPr="005D3C4F"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0" allowOverlap="1" wp14:anchorId="6D1C667E" wp14:editId="0C64828B">
              <wp:simplePos x="0" y="0"/>
              <wp:positionH relativeFrom="page">
                <wp:posOffset>6064370</wp:posOffset>
              </wp:positionH>
              <wp:positionV relativeFrom="paragraph">
                <wp:posOffset>306825</wp:posOffset>
              </wp:positionV>
              <wp:extent cx="1334770" cy="274320"/>
              <wp:effectExtent l="0" t="0" r="0" b="0"/>
              <wp:wrapThrough wrapText="bothSides">
                <wp:wrapPolygon edited="0">
                  <wp:start x="617" y="0"/>
                  <wp:lineTo x="617" y="19500"/>
                  <wp:lineTo x="20655" y="19500"/>
                  <wp:lineTo x="20655" y="0"/>
                  <wp:lineTo x="617" y="0"/>
                </wp:wrapPolygon>
              </wp:wrapThrough>
              <wp:docPr id="11" name="Rectangl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334770" cy="274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D8D5E3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C92D8C" w14:textId="77777777" w:rsidR="00F655D4" w:rsidRPr="0074749C" w:rsidRDefault="00F655D4" w:rsidP="00F655D4">
                          <w:pPr>
                            <w:pStyle w:val="Footer"/>
                            <w:jc w:val="right"/>
                            <w:rPr>
                              <w:color w:val="262626"/>
                              <w:sz w:val="20"/>
                              <w:szCs w:val="20"/>
                            </w:rPr>
                          </w:pPr>
                          <w:r w:rsidRPr="0074749C">
                            <w:rPr>
                              <w:color w:val="262626"/>
                              <w:sz w:val="20"/>
                              <w:szCs w:val="20"/>
                            </w:rPr>
                            <w:t xml:space="preserve">Page </w:t>
                          </w:r>
                          <w:r w:rsidRPr="0074749C">
                            <w:rPr>
                              <w:color w:val="262626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74749C">
                            <w:rPr>
                              <w:color w:val="262626"/>
                              <w:sz w:val="20"/>
                              <w:szCs w:val="20"/>
                            </w:rPr>
                            <w:instrText xml:space="preserve"> PAGE   \* MERGEFORMAT </w:instrText>
                          </w:r>
                          <w:r w:rsidRPr="0074749C">
                            <w:rPr>
                              <w:color w:val="262626"/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74749C">
                            <w:rPr>
                              <w:noProof/>
                              <w:color w:val="262626"/>
                              <w:sz w:val="20"/>
                              <w:szCs w:val="20"/>
                            </w:rPr>
                            <w:t>1</w:t>
                          </w:r>
                          <w:r w:rsidRPr="0074749C">
                            <w:rPr>
                              <w:color w:val="262626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D1C667E" id="Rectangle 23" o:spid="_x0000_s1031" style="position:absolute;left:0;text-align:left;margin-left:477.5pt;margin-top:24.15pt;width:105.1pt;height:21.6pt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" o:allowincell="f" filled="f" fillcolor="#d8d5e3" stroked="f">
              <v:textbox>
                <w:txbxContent>
                  <w:p w14:paraId="78C92D8C" w14:textId="77777777" w:rsidR="00F655D4" w:rsidRPr="0074749C" w:rsidRDefault="00F655D4" w:rsidP="00F655D4">
                    <w:pPr>
                      <w:pStyle w:val="Footer"/>
                      <w:jc w:val="right"/>
                      <w:rPr>
                        <w:color w:val="262626"/>
                        <w:sz w:val="20"/>
                        <w:szCs w:val="20"/>
                      </w:rPr>
                    </w:pPr>
                    <w:r w:rsidRPr="0074749C">
                      <w:rPr>
                        <w:color w:val="262626"/>
                        <w:sz w:val="20"/>
                        <w:szCs w:val="20"/>
                      </w:rPr>
                      <w:t xml:space="preserve">Page </w:t>
                    </w:r>
                    <w:r w:rsidRPr="0074749C">
                      <w:rPr>
                        <w:color w:val="262626"/>
                        <w:sz w:val="20"/>
                        <w:szCs w:val="20"/>
                      </w:rPr>
                      <w:fldChar w:fldCharType="begin"/>
                    </w:r>
                    <w:r w:rsidRPr="0074749C">
                      <w:rPr>
                        <w:color w:val="262626"/>
                        <w:sz w:val="20"/>
                        <w:szCs w:val="20"/>
                      </w:rPr>
                      <w:instrText xml:space="preserve"> PAGE   \* MERGEFORMAT </w:instrText>
                    </w:r>
                    <w:r w:rsidRPr="0074749C">
                      <w:rPr>
                        <w:color w:val="262626"/>
                        <w:sz w:val="20"/>
                        <w:szCs w:val="20"/>
                      </w:rPr>
                      <w:fldChar w:fldCharType="separate"/>
                    </w:r>
                    <w:r w:rsidRPr="0074749C">
                      <w:rPr>
                        <w:noProof/>
                        <w:color w:val="262626"/>
                        <w:sz w:val="20"/>
                        <w:szCs w:val="20"/>
                      </w:rPr>
                      <w:t>1</w:t>
                    </w:r>
                    <w:r w:rsidRPr="0074749C">
                      <w:rPr>
                        <w:color w:val="262626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hrough" anchorx="page"/>
            </v:rect>
          </w:pict>
        </mc:Fallback>
      </mc:AlternateContent>
    </w:r>
    <w:r w:rsidR="005D3C4F" w:rsidRPr="005D3C4F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11901DEE" wp14:editId="75B39FE8">
              <wp:simplePos x="0" y="0"/>
              <wp:positionH relativeFrom="column">
                <wp:posOffset>6510655</wp:posOffset>
              </wp:positionH>
              <wp:positionV relativeFrom="paragraph">
                <wp:posOffset>281305</wp:posOffset>
              </wp:positionV>
              <wp:extent cx="374015" cy="323850"/>
              <wp:effectExtent l="6033" t="0" r="0" b="0"/>
              <wp:wrapNone/>
              <wp:docPr id="12" name="Isosceles Triangle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6200000">
                        <a:off x="0" y="0"/>
                        <a:ext cx="374015" cy="323850"/>
                      </a:xfrm>
                      <a:prstGeom prst="triangle">
                        <a:avLst/>
                      </a:prstGeom>
                      <a:gradFill>
                        <a:gsLst>
                          <a:gs pos="0">
                            <a:srgbClr val="BAD228"/>
                          </a:gs>
                          <a:gs pos="100000">
                            <a:srgbClr val="149940"/>
                          </a:gs>
                        </a:gsLst>
                        <a:lin ang="1800000" scaled="0"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B8F4A49" id="_x0000_t5" coordsize="21600,21600" o:spt="5" adj="10800" path="m@0,l,21600r21600,xe">
              <v:stroke joinstyle="miter"/>
              <v:formulas>
                <v:f eqn="val #0"/>
                <v:f eqn="prod #0 1 2"/>
                <v:f eqn="sum @1 10800 0"/>
              </v:formulas>
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<v:handles>
                <v:h position="#0,topLeft" xrange="0,21600"/>
              </v:handles>
            </v:shapetype>
            <v:shape id="Isosceles Triangle 33" o:spid="_x0000_s1026" type="#_x0000_t5" style="position:absolute;margin-left:512.65pt;margin-top:22.15pt;width:29.45pt;height:25.5pt;rotation:-90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" fillcolor="#bad228" stroked="f" strokeweight="1pt">
              <v:fill color2="#149940" angle="60" focus="100%" type="gradient">
                <o:fill v:ext="view" type="gradientUnscaled"/>
              </v:fill>
            </v:shape>
          </w:pict>
        </mc:Fallback>
      </mc:AlternateContent>
    </w:r>
    <w:r w:rsidR="00DF4F20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0CC5A8A" wp14:editId="79426DA9">
              <wp:simplePos x="0" y="0"/>
              <wp:positionH relativeFrom="column">
                <wp:posOffset>6511488</wp:posOffset>
              </wp:positionH>
              <wp:positionV relativeFrom="page">
                <wp:posOffset>12455087</wp:posOffset>
              </wp:positionV>
              <wp:extent cx="374015" cy="323850"/>
              <wp:effectExtent l="6033" t="0" r="0" b="0"/>
              <wp:wrapNone/>
              <wp:docPr id="34" name="Isosceles Triangle 33">
                <a:extLst xmlns:a="http://schemas.openxmlformats.org/drawingml/2006/main">
                  <a:ext uri="{FF2B5EF4-FFF2-40B4-BE49-F238E27FC236}">
                    <a16:creationId xmlns:a16="http://schemas.microsoft.com/office/drawing/2014/main" id="{A20E61D8-4745-4742-AB60-EBCB172CACE1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6200000">
                        <a:off x="0" y="0"/>
                        <a:ext cx="374015" cy="323850"/>
                      </a:xfrm>
                      <a:prstGeom prst="triangle">
                        <a:avLst/>
                      </a:prstGeom>
                      <a:gradFill>
                        <a:gsLst>
                          <a:gs pos="0">
                            <a:srgbClr val="BAD228"/>
                          </a:gs>
                          <a:gs pos="100000">
                            <a:srgbClr val="149940"/>
                          </a:gs>
                        </a:gsLst>
                        <a:lin ang="1800000" scaled="0"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01C0CF7" id="Isosceles Triangle 33" o:spid="_x0000_s1026" type="#_x0000_t5" style="position:absolute;margin-left:512.7pt;margin-top:980.7pt;width:29.45pt;height:25.5pt;rotation:-9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" fillcolor="#bad228" stroked="f" strokeweight="1pt">
              <v:fill color2="#149940" angle="60" focus="100%" type="gradient">
                <o:fill v:ext="view" type="gradientUnscaled"/>
              </v:fill>
              <w10:wrap anchory="page"/>
            </v:shape>
          </w:pict>
        </mc:Fallback>
      </mc:AlternateContent>
    </w:r>
    <w:r w:rsidR="002A4415">
      <w:rPr>
        <w:noProof/>
      </w:rPr>
      <mc:AlternateContent>
        <mc:Choice Requires="wps">
          <w:drawing>
            <wp:anchor distT="0" distB="0" distL="114300" distR="114300" simplePos="0" relativeHeight="251654143" behindDoc="0" locked="0" layoutInCell="1" allowOverlap="1" wp14:anchorId="418FEF8A" wp14:editId="55B729AE">
              <wp:simplePos x="0" y="0"/>
              <wp:positionH relativeFrom="column">
                <wp:posOffset>971029</wp:posOffset>
              </wp:positionH>
              <wp:positionV relativeFrom="paragraph">
                <wp:posOffset>-3965246</wp:posOffset>
              </wp:positionV>
              <wp:extent cx="422275" cy="8901598"/>
              <wp:effectExtent l="8573" t="0" r="5397" b="5398"/>
              <wp:wrapNone/>
              <wp:docPr id="20" name="Isosceles Triangle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>
                        <a:off x="0" y="0"/>
                        <a:ext cx="422275" cy="8901598"/>
                      </a:xfrm>
                      <a:prstGeom prst="rect">
                        <a:avLst/>
                      </a:prstGeom>
                      <a:solidFill>
                        <a:srgbClr val="7030A0"/>
                      </a:solidFill>
                      <a:ln w="3175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lIns="180000" tIns="612000" bIns="468000"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6E8550C" id="Isosceles Triangle 34" o:spid="_x0000_s1026" style="position:absolute;margin-left:76.45pt;margin-top:-312.2pt;width:33.25pt;height:700.9pt;rotation:90;z-index:2516541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" fillcolor="#7030a0" stroked="f" strokeweight="2.5pt">
              <v:textbox inset="5mm,17mm,,13mm"/>
            </v:rect>
          </w:pict>
        </mc:Fallback>
      </mc:AlternateContent>
    </w:r>
    <w:r w:rsidR="009238D8">
      <w:rPr>
        <w:noProof/>
        <w:color w:val="262626"/>
      </w:rPr>
      <mc:AlternateContent>
        <mc:Choice Requires="wps">
          <w:drawing>
            <wp:anchor distT="0" distB="0" distL="114300" distR="114300" simplePos="0" relativeHeight="251672576" behindDoc="0" locked="0" layoutInCell="0" allowOverlap="1" wp14:anchorId="52651AB5" wp14:editId="04E34664">
              <wp:simplePos x="0" y="0"/>
              <wp:positionH relativeFrom="page">
                <wp:posOffset>8325856</wp:posOffset>
              </wp:positionH>
              <wp:positionV relativeFrom="page">
                <wp:posOffset>7445375</wp:posOffset>
              </wp:positionV>
              <wp:extent cx="1334770" cy="274320"/>
              <wp:effectExtent l="0" t="0" r="0" b="0"/>
              <wp:wrapNone/>
              <wp:docPr id="17" name="Rectangl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334770" cy="274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D8D5E3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A333D4D" w14:textId="77777777" w:rsidR="009238D8" w:rsidRPr="0074749C" w:rsidRDefault="009238D8" w:rsidP="009238D8">
                          <w:pPr>
                            <w:pStyle w:val="Footer"/>
                            <w:jc w:val="right"/>
                            <w:rPr>
                              <w:color w:val="262626"/>
                              <w:sz w:val="20"/>
                              <w:szCs w:val="20"/>
                            </w:rPr>
                          </w:pPr>
                          <w:r w:rsidRPr="0074749C">
                            <w:rPr>
                              <w:color w:val="262626"/>
                              <w:sz w:val="20"/>
                              <w:szCs w:val="20"/>
                            </w:rPr>
                            <w:t xml:space="preserve">Page </w:t>
                          </w:r>
                          <w:r w:rsidRPr="0074749C">
                            <w:rPr>
                              <w:color w:val="262626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74749C">
                            <w:rPr>
                              <w:color w:val="262626"/>
                              <w:sz w:val="20"/>
                              <w:szCs w:val="20"/>
                            </w:rPr>
                            <w:instrText xml:space="preserve"> PAGE   \* MERGEFORMAT </w:instrText>
                          </w:r>
                          <w:r w:rsidRPr="0074749C">
                            <w:rPr>
                              <w:color w:val="262626"/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74749C">
                            <w:rPr>
                              <w:noProof/>
                              <w:color w:val="262626"/>
                              <w:sz w:val="20"/>
                              <w:szCs w:val="20"/>
                            </w:rPr>
                            <w:t>1</w:t>
                          </w:r>
                          <w:r w:rsidRPr="0074749C">
                            <w:rPr>
                              <w:color w:val="262626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2651AB5" id="_x0000_s1032" style="position:absolute;left:0;text-align:left;margin-left:655.6pt;margin-top:586.25pt;width:105.1pt;height:21.6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" o:allowincell="f" filled="f" fillcolor="#d8d5e3" stroked="f">
              <v:textbox>
                <w:txbxContent>
                  <w:p w14:paraId="3A333D4D" w14:textId="77777777" w:rsidR="009238D8" w:rsidRPr="0074749C" w:rsidRDefault="009238D8" w:rsidP="009238D8">
                    <w:pPr>
                      <w:pStyle w:val="Footer"/>
                      <w:jc w:val="right"/>
                      <w:rPr>
                        <w:color w:val="262626"/>
                        <w:sz w:val="20"/>
                        <w:szCs w:val="20"/>
                      </w:rPr>
                    </w:pPr>
                    <w:r w:rsidRPr="0074749C">
                      <w:rPr>
                        <w:color w:val="262626"/>
                        <w:sz w:val="20"/>
                        <w:szCs w:val="20"/>
                      </w:rPr>
                      <w:t xml:space="preserve">Page </w:t>
                    </w:r>
                    <w:r w:rsidRPr="0074749C">
                      <w:rPr>
                        <w:color w:val="262626"/>
                        <w:sz w:val="20"/>
                        <w:szCs w:val="20"/>
                      </w:rPr>
                      <w:fldChar w:fldCharType="begin"/>
                    </w:r>
                    <w:r w:rsidRPr="0074749C">
                      <w:rPr>
                        <w:color w:val="262626"/>
                        <w:sz w:val="20"/>
                        <w:szCs w:val="20"/>
                      </w:rPr>
                      <w:instrText xml:space="preserve"> PAGE   \* MERGEFORMAT </w:instrText>
                    </w:r>
                    <w:r w:rsidRPr="0074749C">
                      <w:rPr>
                        <w:color w:val="262626"/>
                        <w:sz w:val="20"/>
                        <w:szCs w:val="20"/>
                      </w:rPr>
                      <w:fldChar w:fldCharType="separate"/>
                    </w:r>
                    <w:r w:rsidRPr="0074749C">
                      <w:rPr>
                        <w:noProof/>
                        <w:color w:val="262626"/>
                        <w:sz w:val="20"/>
                        <w:szCs w:val="20"/>
                      </w:rPr>
                      <w:t>1</w:t>
                    </w:r>
                    <w:r w:rsidRPr="0074749C">
                      <w:rPr>
                        <w:color w:val="262626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 w:rsidR="009238D8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5345302E" wp14:editId="1E1026CC">
              <wp:simplePos x="0" y="0"/>
              <wp:positionH relativeFrom="column">
                <wp:posOffset>8807253</wp:posOffset>
              </wp:positionH>
              <wp:positionV relativeFrom="page">
                <wp:posOffset>7413501</wp:posOffset>
              </wp:positionV>
              <wp:extent cx="374015" cy="323850"/>
              <wp:effectExtent l="6033" t="0" r="0" b="0"/>
              <wp:wrapNone/>
              <wp:docPr id="18" name="Isosceles Triangle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6200000">
                        <a:off x="0" y="0"/>
                        <a:ext cx="374015" cy="323850"/>
                      </a:xfrm>
                      <a:prstGeom prst="triangle">
                        <a:avLst/>
                      </a:prstGeom>
                      <a:gradFill>
                        <a:gsLst>
                          <a:gs pos="0">
                            <a:srgbClr val="BAD228"/>
                          </a:gs>
                          <a:gs pos="100000">
                            <a:srgbClr val="149940"/>
                          </a:gs>
                        </a:gsLst>
                        <a:lin ang="1800000" scaled="0"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7862E82" id="Isosceles Triangle 33" o:spid="_x0000_s1026" type="#_x0000_t5" style="position:absolute;margin-left:693.5pt;margin-top:583.75pt;width:29.45pt;height:25.5pt;rotation:-90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" fillcolor="#bad228" stroked="f" strokeweight="1pt">
              <v:fill color2="#149940" angle="60" focus="100%" type="gradient">
                <o:fill v:ext="view" type="gradientUnscaled"/>
              </v:fill>
              <w10:wrap anchory="page"/>
            </v:shape>
          </w:pict>
        </mc:Fallback>
      </mc:AlternateContent>
    </w:r>
    <w:r w:rsidR="00014DF7">
      <w:rPr>
        <w:noProof/>
        <w:color w:val="262626"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16C8A0F4" wp14:editId="6CAD29FC">
              <wp:simplePos x="0" y="0"/>
              <wp:positionH relativeFrom="page">
                <wp:posOffset>88900</wp:posOffset>
              </wp:positionH>
              <wp:positionV relativeFrom="page">
                <wp:posOffset>9769846</wp:posOffset>
              </wp:positionV>
              <wp:extent cx="3554730" cy="274320"/>
              <wp:effectExtent l="0" t="0" r="0" b="0"/>
              <wp:wrapNone/>
              <wp:docPr id="1" name="Rectangl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554730" cy="274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D8D5E3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943634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9EE062" w14:textId="77777777" w:rsidR="0031161B" w:rsidRPr="00014DF7" w:rsidRDefault="00CD1C31" w:rsidP="00E75E82">
                          <w:pPr>
                            <w:pStyle w:val="Footer"/>
                            <w:ind w:left="0"/>
                            <w:rPr>
                              <w:color w:val="FFFFFF" w:themeColor="background1"/>
                              <w:spacing w:val="60"/>
                              <w:sz w:val="18"/>
                              <w:szCs w:val="18"/>
                            </w:rPr>
                          </w:pPr>
                          <w:r w:rsidRPr="00014DF7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t>Aithent</w:t>
                          </w:r>
                          <w:r w:rsidR="0031161B" w:rsidRPr="00014DF7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t xml:space="preserve"> - Confidential</w:t>
                          </w:r>
                        </w:p>
                        <w:p w14:paraId="5012D895" w14:textId="77777777" w:rsidR="0031161B" w:rsidRPr="00014DF7" w:rsidRDefault="0031161B" w:rsidP="0031161B">
                          <w:pPr>
                            <w:pStyle w:val="Header"/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6C8A0F4" id="Rectangle 22" o:spid="_x0000_s1033" style="position:absolute;left:0;text-align:left;margin-left:7pt;margin-top:769.3pt;width:279.9pt;height:21.6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" o:allowincell="f" filled="f" fillcolor="#d8d5e3" stroked="f" strokecolor="#943634">
              <v:textbox>
                <w:txbxContent>
                  <w:p w14:paraId="1E9EE062" w14:textId="77777777" w:rsidR="0031161B" w:rsidRPr="00014DF7" w:rsidRDefault="00CD1C31" w:rsidP="00E75E82">
                    <w:pPr>
                      <w:pStyle w:val="Footer"/>
                      <w:ind w:left="0"/>
                      <w:rPr>
                        <w:color w:val="FFFFFF" w:themeColor="background1"/>
                        <w:spacing w:val="60"/>
                        <w:sz w:val="18"/>
                        <w:szCs w:val="18"/>
                      </w:rPr>
                    </w:pPr>
                    <w:r w:rsidRPr="00014DF7">
                      <w:rPr>
                        <w:color w:val="FFFFFF" w:themeColor="background1"/>
                        <w:sz w:val="18"/>
                        <w:szCs w:val="18"/>
                      </w:rPr>
                      <w:t>Aithent</w:t>
                    </w:r>
                    <w:r w:rsidR="0031161B" w:rsidRPr="00014DF7">
                      <w:rPr>
                        <w:color w:val="FFFFFF" w:themeColor="background1"/>
                        <w:sz w:val="18"/>
                        <w:szCs w:val="18"/>
                      </w:rPr>
                      <w:t xml:space="preserve"> - Confidential</w:t>
                    </w:r>
                  </w:p>
                  <w:p w14:paraId="5012D895" w14:textId="77777777" w:rsidR="0031161B" w:rsidRPr="00014DF7" w:rsidRDefault="0031161B" w:rsidP="0031161B">
                    <w:pPr>
                      <w:pStyle w:val="Header"/>
                      <w:rPr>
                        <w:color w:val="FFFFFF" w:themeColor="background1"/>
                        <w:sz w:val="18"/>
                        <w:szCs w:val="18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 w:rsidR="00E67693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5C2B1BCB" wp14:editId="6A36168C">
              <wp:simplePos x="0" y="0"/>
              <wp:positionH relativeFrom="column">
                <wp:posOffset>0</wp:posOffset>
              </wp:positionH>
              <wp:positionV relativeFrom="paragraph">
                <wp:posOffset>194310</wp:posOffset>
              </wp:positionV>
              <wp:extent cx="376555" cy="6633845"/>
              <wp:effectExtent l="0" t="4445" r="0" b="0"/>
              <wp:wrapThrough wrapText="bothSides">
                <wp:wrapPolygon edited="0">
                  <wp:start x="-255" y="21586"/>
                  <wp:lineTo x="20507" y="21586"/>
                  <wp:lineTo x="20507" y="62"/>
                  <wp:lineTo x="-255" y="62"/>
                  <wp:lineTo x="-255" y="21586"/>
                </wp:wrapPolygon>
              </wp:wrapThrough>
              <wp:docPr id="16" name="Isosceles Triangle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>
                        <a:off x="0" y="0"/>
                        <a:ext cx="376555" cy="6633845"/>
                      </a:xfrm>
                      <a:prstGeom prst="rect">
                        <a:avLst/>
                      </a:prstGeom>
                      <a:pattFill prst="ltHorz">
                        <a:fgClr>
                          <a:srgbClr val="149940"/>
                        </a:fgClr>
                        <a:bgClr>
                          <a:schemeClr val="bg1"/>
                        </a:bgClr>
                      </a:pattFill>
                      <a:ln w="3175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lIns="180000" tIns="612000" bIns="468000"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F9F45FD" id="Isosceles Triangle 34" o:spid="_x0000_s1026" style="position:absolute;margin-left:0;margin-top:15.3pt;width:29.65pt;height:522.35pt;rotation:9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" fillcolor="#149940" stroked="f" strokeweight="2.5pt">
              <v:fill r:id="rId1" o:title="" color2="white [3212]" type="pattern"/>
              <v:textbox inset="5mm,17mm,,13mm"/>
              <w10:wrap type="through"/>
            </v:rect>
          </w:pict>
        </mc:Fallback>
      </mc:AlternateContent>
    </w:r>
    <w:r w:rsidR="00CA5CE4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414029" w14:textId="77777777" w:rsidR="001B16E7" w:rsidRDefault="001B16E7" w:rsidP="00631A31">
      <w:r>
        <w:separator/>
      </w:r>
    </w:p>
  </w:footnote>
  <w:footnote w:type="continuationSeparator" w:id="0">
    <w:p w14:paraId="7DDECEAF" w14:textId="77777777" w:rsidR="001B16E7" w:rsidRDefault="001B16E7" w:rsidP="00631A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8B8BCD" w14:textId="693850B7" w:rsidR="00CB561C" w:rsidRDefault="00CB561C" w:rsidP="006E78C3">
    <w:pPr>
      <w:pStyle w:val="Header"/>
      <w:tabs>
        <w:tab w:val="clear" w:pos="4320"/>
        <w:tab w:val="clear" w:pos="8640"/>
        <w:tab w:val="right" w:pos="9000"/>
      </w:tabs>
    </w:pPr>
    <w:r>
      <w:tab/>
    </w:r>
  </w:p>
  <w:p w14:paraId="0D7F0A6C" w14:textId="77777777" w:rsidR="00CB561C" w:rsidRPr="00A756C3" w:rsidRDefault="00CB561C" w:rsidP="006E78C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B1AA56" w14:textId="4DD507B5" w:rsidR="00A2675C" w:rsidRPr="0031161B" w:rsidRDefault="009238D8" w:rsidP="00B93A8D">
    <w:pPr>
      <w:pStyle w:val="Header"/>
      <w:ind w:left="0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59EB994" wp14:editId="60297732">
              <wp:simplePos x="0" y="0"/>
              <wp:positionH relativeFrom="column">
                <wp:posOffset>4676775</wp:posOffset>
              </wp:positionH>
              <wp:positionV relativeFrom="paragraph">
                <wp:posOffset>-4603750</wp:posOffset>
              </wp:positionV>
              <wp:extent cx="376555" cy="8711565"/>
              <wp:effectExtent l="4445" t="0" r="8890" b="8890"/>
              <wp:wrapThrough wrapText="bothSides">
                <wp:wrapPolygon edited="0">
                  <wp:start x="255" y="21611"/>
                  <wp:lineTo x="21017" y="21611"/>
                  <wp:lineTo x="21017" y="25"/>
                  <wp:lineTo x="255" y="25"/>
                  <wp:lineTo x="255" y="21611"/>
                </wp:wrapPolygon>
              </wp:wrapThrough>
              <wp:docPr id="35" name="Isosceles Triangle 34">
                <a:extLst xmlns:a="http://schemas.openxmlformats.org/drawingml/2006/main">
                  <a:ext uri="{FF2B5EF4-FFF2-40B4-BE49-F238E27FC236}">
                    <a16:creationId xmlns:a16="http://schemas.microsoft.com/office/drawing/2014/main" id="{DB9206FD-6DD5-4293-8685-FB0A7D6B98AD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>
                        <a:off x="0" y="0"/>
                        <a:ext cx="376555" cy="8711565"/>
                      </a:xfrm>
                      <a:prstGeom prst="rect">
                        <a:avLst/>
                      </a:prstGeom>
                      <a:pattFill prst="ltHorz">
                        <a:fgClr>
                          <a:srgbClr val="149940"/>
                        </a:fgClr>
                        <a:bgClr>
                          <a:schemeClr val="bg1"/>
                        </a:bgClr>
                      </a:pattFill>
                      <a:ln w="3175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lIns="180000" tIns="612000" bIns="468000"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EEE3ABE" id="Isosceles Triangle 34" o:spid="_x0000_s1026" style="position:absolute;margin-left:368.25pt;margin-top:-362.5pt;width:29.65pt;height:685.95pt;rotation:9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" fillcolor="#149940" stroked="f" strokeweight="2.5pt">
              <v:fill r:id="rId1" o:title="" color2="white [3212]" type="pattern"/>
              <v:textbox inset="5mm,17mm,,13mm"/>
              <w10:wrap type="through"/>
            </v:rect>
          </w:pict>
        </mc:Fallback>
      </mc:AlternateContent>
    </w:r>
    <w:r w:rsidR="00E67693">
      <w:rPr>
        <w:noProof/>
      </w:rPr>
      <w:drawing>
        <wp:anchor distT="0" distB="0" distL="114300" distR="114300" simplePos="0" relativeHeight="251655168" behindDoc="0" locked="0" layoutInCell="1" allowOverlap="1" wp14:anchorId="32EB2A97" wp14:editId="3CE55005">
          <wp:simplePos x="0" y="0"/>
          <wp:positionH relativeFrom="column">
            <wp:posOffset>-539750</wp:posOffset>
          </wp:positionH>
          <wp:positionV relativeFrom="paragraph">
            <wp:posOffset>-412486</wp:posOffset>
          </wp:positionV>
          <wp:extent cx="914400" cy="323850"/>
          <wp:effectExtent l="0" t="0" r="0" b="0"/>
          <wp:wrapSquare wrapText="bothSides"/>
          <wp:docPr id="87" name="Picture 2" descr="AithentIco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ithentIcon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3238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67693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9C38D9E" wp14:editId="4ADEEE44">
              <wp:simplePos x="0" y="0"/>
              <wp:positionH relativeFrom="column">
                <wp:posOffset>-952728</wp:posOffset>
              </wp:positionH>
              <wp:positionV relativeFrom="paragraph">
                <wp:posOffset>-409575</wp:posOffset>
              </wp:positionV>
              <wp:extent cx="373392" cy="325348"/>
              <wp:effectExtent l="5080" t="0" r="0" b="0"/>
              <wp:wrapNone/>
              <wp:docPr id="33" name="Isosceles Triangle 32">
                <a:extLst xmlns:a="http://schemas.openxmlformats.org/drawingml/2006/main">
                  <a:ext uri="{FF2B5EF4-FFF2-40B4-BE49-F238E27FC236}">
                    <a16:creationId xmlns:a16="http://schemas.microsoft.com/office/drawing/2014/main" id="{810212ED-0E93-4B4B-A8B2-BEFAF4FE02CB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>
                        <a:off x="0" y="0"/>
                        <a:ext cx="373392" cy="325348"/>
                      </a:xfrm>
                      <a:prstGeom prst="triangle">
                        <a:avLst/>
                      </a:prstGeom>
                      <a:gradFill>
                        <a:gsLst>
                          <a:gs pos="0">
                            <a:srgbClr val="AC75D5"/>
                          </a:gs>
                          <a:gs pos="100000">
                            <a:srgbClr val="7030A0"/>
                          </a:gs>
                        </a:gsLst>
                        <a:lin ang="1800000" scaled="0"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0919885" id="_x0000_t5" coordsize="21600,21600" o:spt="5" adj="10800" path="m@0,l,21600r21600,xe">
              <v:stroke joinstyle="miter"/>
              <v:formulas>
                <v:f eqn="val #0"/>
                <v:f eqn="prod #0 1 2"/>
                <v:f eqn="sum @1 10800 0"/>
              </v:formulas>
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<v:handles>
                <v:h position="#0,topLeft" xrange="0,21600"/>
              </v:handles>
            </v:shapetype>
            <v:shape id="Isosceles Triangle 32" o:spid="_x0000_s1026" type="#_x0000_t5" style="position:absolute;margin-left:-75pt;margin-top:-32.25pt;width:29.4pt;height:25.6pt;rotation:9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" fillcolor="#ac75d5" stroked="f" strokeweight="1pt">
              <v:fill color2="#7030a0" angle="60" focus="100%" type="gradient">
                <o:fill v:ext="view" type="gradientUnscaled"/>
              </v:fill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w14:anchorId="01218BC5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742" type="#_x0000_t75" style="width:9pt;height:9pt" o:bullet="t">
        <v:imagedata r:id="rId1" o:title="BD14532_"/>
      </v:shape>
    </w:pict>
  </w:numPicBullet>
  <w:numPicBullet w:numPicBulletId="1">
    <w:pict>
      <v:shape w14:anchorId="7DCA9C27" id="_x0000_i1743" type="#_x0000_t75" style="width:9pt;height:9pt" o:bullet="t">
        <v:imagedata r:id="rId2" o:title="j0115867"/>
      </v:shape>
    </w:pict>
  </w:numPicBullet>
  <w:numPicBullet w:numPicBulletId="2">
    <w:pict>
      <v:shape id="_x0000_i1744" type="#_x0000_t75" style="width:12pt;height:8.25pt" o:bullet="t">
        <v:imagedata r:id="rId3" o:title="arrow"/>
      </v:shape>
    </w:pict>
  </w:numPicBullet>
  <w:numPicBullet w:numPicBulletId="3">
    <w:pict>
      <v:shape id="_x0000_i1745" type="#_x0000_t75" style="width:12pt;height:8.25pt" o:bullet="t">
        <v:imagedata r:id="rId4" o:title="arrow-bl"/>
      </v:shape>
    </w:pict>
  </w:numPicBullet>
  <w:abstractNum w:abstractNumId="0" w15:restartNumberingAfterBreak="0">
    <w:nsid w:val="009219C8"/>
    <w:multiLevelType w:val="multilevel"/>
    <w:tmpl w:val="86F00506"/>
    <w:lvl w:ilvl="0">
      <w:start w:val="1"/>
      <w:numFmt w:val="bullet"/>
      <w:lvlText w:val=""/>
      <w:lvlJc w:val="left"/>
      <w:pPr>
        <w:ind w:left="1152" w:hanging="432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129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2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04" w:hanging="1584"/>
      </w:pPr>
      <w:rPr>
        <w:rFonts w:hint="default"/>
      </w:rPr>
    </w:lvl>
  </w:abstractNum>
  <w:abstractNum w:abstractNumId="1" w15:restartNumberingAfterBreak="0">
    <w:nsid w:val="02F04EF7"/>
    <w:multiLevelType w:val="hybridMultilevel"/>
    <w:tmpl w:val="54941E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7B80110"/>
    <w:multiLevelType w:val="hybridMultilevel"/>
    <w:tmpl w:val="E37247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E0D7191"/>
    <w:multiLevelType w:val="hybridMultilevel"/>
    <w:tmpl w:val="6F06DA9A"/>
    <w:lvl w:ilvl="0" w:tplc="FFFFFFFF">
      <w:start w:val="1"/>
      <w:numFmt w:val="bullet"/>
      <w:lvlText w:val=""/>
      <w:lvlJc w:val="left"/>
      <w:pPr>
        <w:tabs>
          <w:tab w:val="num" w:pos="864"/>
        </w:tabs>
        <w:ind w:left="864" w:hanging="432"/>
      </w:pPr>
      <w:rPr>
        <w:rFonts w:ascii="Symbol" w:hAnsi="Symbol" w:hint="default"/>
        <w:color w:val="0000FF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381F34DD"/>
    <w:multiLevelType w:val="hybridMultilevel"/>
    <w:tmpl w:val="A6CA0D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AD955FB"/>
    <w:multiLevelType w:val="hybridMultilevel"/>
    <w:tmpl w:val="F47CB8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DA53580"/>
    <w:multiLevelType w:val="multilevel"/>
    <w:tmpl w:val="9CC84960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851" w:hanging="681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134" w:hanging="79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3E5E5DB4"/>
    <w:multiLevelType w:val="hybridMultilevel"/>
    <w:tmpl w:val="FC5CE2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3A40FEF"/>
    <w:multiLevelType w:val="hybridMultilevel"/>
    <w:tmpl w:val="D346BE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90C2E4A"/>
    <w:multiLevelType w:val="hybridMultilevel"/>
    <w:tmpl w:val="3790100A"/>
    <w:lvl w:ilvl="0" w:tplc="341EF468">
      <w:start w:val="1"/>
      <w:numFmt w:val="bullet"/>
      <w:pStyle w:val="NoSpacing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221475"/>
    <w:multiLevelType w:val="hybridMultilevel"/>
    <w:tmpl w:val="F93C04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9"/>
  </w:num>
  <w:num w:numId="4">
    <w:abstractNumId w:val="2"/>
  </w:num>
  <w:num w:numId="5">
    <w:abstractNumId w:val="0"/>
  </w:num>
  <w:num w:numId="6">
    <w:abstractNumId w:val="4"/>
  </w:num>
  <w:num w:numId="7">
    <w:abstractNumId w:val="10"/>
  </w:num>
  <w:num w:numId="8">
    <w:abstractNumId w:val="5"/>
  </w:num>
  <w:num w:numId="9">
    <w:abstractNumId w:val="8"/>
  </w:num>
  <w:num w:numId="10">
    <w:abstractNumId w:val="7"/>
  </w:num>
  <w:num w:numId="11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AED"/>
    <w:rsid w:val="00000778"/>
    <w:rsid w:val="00014426"/>
    <w:rsid w:val="00014DF7"/>
    <w:rsid w:val="0001796C"/>
    <w:rsid w:val="000215AC"/>
    <w:rsid w:val="00022BB6"/>
    <w:rsid w:val="00022D79"/>
    <w:rsid w:val="000237D3"/>
    <w:rsid w:val="00025DA5"/>
    <w:rsid w:val="00026F9B"/>
    <w:rsid w:val="000270A3"/>
    <w:rsid w:val="00031862"/>
    <w:rsid w:val="00031ED9"/>
    <w:rsid w:val="00051BF9"/>
    <w:rsid w:val="000543F1"/>
    <w:rsid w:val="00054AF3"/>
    <w:rsid w:val="000561E2"/>
    <w:rsid w:val="0006497E"/>
    <w:rsid w:val="00065404"/>
    <w:rsid w:val="000709D0"/>
    <w:rsid w:val="000716F9"/>
    <w:rsid w:val="000735D2"/>
    <w:rsid w:val="000743A5"/>
    <w:rsid w:val="00074980"/>
    <w:rsid w:val="0007628C"/>
    <w:rsid w:val="00076CE3"/>
    <w:rsid w:val="00084128"/>
    <w:rsid w:val="00084239"/>
    <w:rsid w:val="00084C28"/>
    <w:rsid w:val="00086758"/>
    <w:rsid w:val="00086F2E"/>
    <w:rsid w:val="00090927"/>
    <w:rsid w:val="00090C82"/>
    <w:rsid w:val="00095837"/>
    <w:rsid w:val="00097647"/>
    <w:rsid w:val="000A06A6"/>
    <w:rsid w:val="000A5794"/>
    <w:rsid w:val="000B2FAC"/>
    <w:rsid w:val="000B41A6"/>
    <w:rsid w:val="000C25AC"/>
    <w:rsid w:val="000C6545"/>
    <w:rsid w:val="000D07B9"/>
    <w:rsid w:val="000D10B6"/>
    <w:rsid w:val="000D3EC9"/>
    <w:rsid w:val="000E4A50"/>
    <w:rsid w:val="000E5528"/>
    <w:rsid w:val="000E62F6"/>
    <w:rsid w:val="000E7DBC"/>
    <w:rsid w:val="000F46E6"/>
    <w:rsid w:val="000F470A"/>
    <w:rsid w:val="00102B4A"/>
    <w:rsid w:val="00103F10"/>
    <w:rsid w:val="00105A5A"/>
    <w:rsid w:val="0010711B"/>
    <w:rsid w:val="00112E9F"/>
    <w:rsid w:val="0012237C"/>
    <w:rsid w:val="001242AE"/>
    <w:rsid w:val="00127522"/>
    <w:rsid w:val="001311FB"/>
    <w:rsid w:val="001322AC"/>
    <w:rsid w:val="00134C14"/>
    <w:rsid w:val="00134F3E"/>
    <w:rsid w:val="00136467"/>
    <w:rsid w:val="00140818"/>
    <w:rsid w:val="00143209"/>
    <w:rsid w:val="00143DA1"/>
    <w:rsid w:val="00150F7C"/>
    <w:rsid w:val="00151A87"/>
    <w:rsid w:val="00157C85"/>
    <w:rsid w:val="00160D2E"/>
    <w:rsid w:val="001619BA"/>
    <w:rsid w:val="00162381"/>
    <w:rsid w:val="00163AFC"/>
    <w:rsid w:val="001640E2"/>
    <w:rsid w:val="00164BCA"/>
    <w:rsid w:val="00165EF9"/>
    <w:rsid w:val="0017054D"/>
    <w:rsid w:val="00172028"/>
    <w:rsid w:val="0017205B"/>
    <w:rsid w:val="00172FD1"/>
    <w:rsid w:val="00175C9F"/>
    <w:rsid w:val="001805E8"/>
    <w:rsid w:val="00181B8C"/>
    <w:rsid w:val="0018419E"/>
    <w:rsid w:val="00186697"/>
    <w:rsid w:val="00187472"/>
    <w:rsid w:val="00194239"/>
    <w:rsid w:val="001954D3"/>
    <w:rsid w:val="001A4DE5"/>
    <w:rsid w:val="001B13F7"/>
    <w:rsid w:val="001B16E7"/>
    <w:rsid w:val="001B38C0"/>
    <w:rsid w:val="001B4EC3"/>
    <w:rsid w:val="001C29E3"/>
    <w:rsid w:val="001C425A"/>
    <w:rsid w:val="001C4347"/>
    <w:rsid w:val="001C4F1B"/>
    <w:rsid w:val="001C5F8D"/>
    <w:rsid w:val="001D03F1"/>
    <w:rsid w:val="001D5E0A"/>
    <w:rsid w:val="001D60ED"/>
    <w:rsid w:val="001E2969"/>
    <w:rsid w:val="001F1AF4"/>
    <w:rsid w:val="001F1BD6"/>
    <w:rsid w:val="001F38A5"/>
    <w:rsid w:val="001F38FA"/>
    <w:rsid w:val="0020012E"/>
    <w:rsid w:val="00204391"/>
    <w:rsid w:val="00205119"/>
    <w:rsid w:val="00206CD8"/>
    <w:rsid w:val="0021242E"/>
    <w:rsid w:val="00212AE4"/>
    <w:rsid w:val="00223EEF"/>
    <w:rsid w:val="00226C9C"/>
    <w:rsid w:val="00227F29"/>
    <w:rsid w:val="002303AB"/>
    <w:rsid w:val="00234CBF"/>
    <w:rsid w:val="00234EB2"/>
    <w:rsid w:val="00242A17"/>
    <w:rsid w:val="00244529"/>
    <w:rsid w:val="002473F1"/>
    <w:rsid w:val="00250B79"/>
    <w:rsid w:val="00250C75"/>
    <w:rsid w:val="00255A6C"/>
    <w:rsid w:val="00256ECF"/>
    <w:rsid w:val="0026392C"/>
    <w:rsid w:val="002718A5"/>
    <w:rsid w:val="0027425B"/>
    <w:rsid w:val="00280776"/>
    <w:rsid w:val="0028101F"/>
    <w:rsid w:val="00281599"/>
    <w:rsid w:val="0028407D"/>
    <w:rsid w:val="0028455F"/>
    <w:rsid w:val="002878B7"/>
    <w:rsid w:val="002A1FA2"/>
    <w:rsid w:val="002A2C69"/>
    <w:rsid w:val="002A3AED"/>
    <w:rsid w:val="002A4415"/>
    <w:rsid w:val="002A7BCB"/>
    <w:rsid w:val="002B59C9"/>
    <w:rsid w:val="002B6F83"/>
    <w:rsid w:val="002C2679"/>
    <w:rsid w:val="002C3CAF"/>
    <w:rsid w:val="002C3DBC"/>
    <w:rsid w:val="002C54DE"/>
    <w:rsid w:val="002D1EFF"/>
    <w:rsid w:val="002D7B64"/>
    <w:rsid w:val="002E1DDD"/>
    <w:rsid w:val="002E3342"/>
    <w:rsid w:val="002E57BE"/>
    <w:rsid w:val="002E6EAD"/>
    <w:rsid w:val="002E7431"/>
    <w:rsid w:val="002F0900"/>
    <w:rsid w:val="002F1BD8"/>
    <w:rsid w:val="002F30D2"/>
    <w:rsid w:val="002F75E1"/>
    <w:rsid w:val="00301F19"/>
    <w:rsid w:val="0031161B"/>
    <w:rsid w:val="00313514"/>
    <w:rsid w:val="003137B3"/>
    <w:rsid w:val="003154DB"/>
    <w:rsid w:val="00315743"/>
    <w:rsid w:val="003159B3"/>
    <w:rsid w:val="0031729B"/>
    <w:rsid w:val="00320C4D"/>
    <w:rsid w:val="00320FEE"/>
    <w:rsid w:val="00323F50"/>
    <w:rsid w:val="003257C0"/>
    <w:rsid w:val="00325831"/>
    <w:rsid w:val="0032673F"/>
    <w:rsid w:val="003311EC"/>
    <w:rsid w:val="00334AD5"/>
    <w:rsid w:val="00345185"/>
    <w:rsid w:val="003512E2"/>
    <w:rsid w:val="00352E80"/>
    <w:rsid w:val="00357AA2"/>
    <w:rsid w:val="00364911"/>
    <w:rsid w:val="00366BB5"/>
    <w:rsid w:val="00370FF5"/>
    <w:rsid w:val="00375118"/>
    <w:rsid w:val="00377C37"/>
    <w:rsid w:val="00381949"/>
    <w:rsid w:val="003851C1"/>
    <w:rsid w:val="003911C5"/>
    <w:rsid w:val="00392BAE"/>
    <w:rsid w:val="00393201"/>
    <w:rsid w:val="003948A2"/>
    <w:rsid w:val="00395297"/>
    <w:rsid w:val="003B2938"/>
    <w:rsid w:val="003C2BF6"/>
    <w:rsid w:val="003C36DD"/>
    <w:rsid w:val="003C55EF"/>
    <w:rsid w:val="003C583D"/>
    <w:rsid w:val="003C7207"/>
    <w:rsid w:val="003D0FAA"/>
    <w:rsid w:val="003D13CF"/>
    <w:rsid w:val="003D151F"/>
    <w:rsid w:val="003D4285"/>
    <w:rsid w:val="003E1453"/>
    <w:rsid w:val="003E4679"/>
    <w:rsid w:val="003F0CCE"/>
    <w:rsid w:val="003F319D"/>
    <w:rsid w:val="003F3463"/>
    <w:rsid w:val="003F3757"/>
    <w:rsid w:val="00401191"/>
    <w:rsid w:val="00411108"/>
    <w:rsid w:val="00412BE2"/>
    <w:rsid w:val="00417C7F"/>
    <w:rsid w:val="00421044"/>
    <w:rsid w:val="00422B2C"/>
    <w:rsid w:val="004264C8"/>
    <w:rsid w:val="00426BA2"/>
    <w:rsid w:val="00431E21"/>
    <w:rsid w:val="00432B4D"/>
    <w:rsid w:val="00435E35"/>
    <w:rsid w:val="004409BB"/>
    <w:rsid w:val="0045086E"/>
    <w:rsid w:val="004574CA"/>
    <w:rsid w:val="00471060"/>
    <w:rsid w:val="00476449"/>
    <w:rsid w:val="00480037"/>
    <w:rsid w:val="00483997"/>
    <w:rsid w:val="004841BE"/>
    <w:rsid w:val="004845D0"/>
    <w:rsid w:val="0048481B"/>
    <w:rsid w:val="00485E88"/>
    <w:rsid w:val="00496314"/>
    <w:rsid w:val="00496CCD"/>
    <w:rsid w:val="00496EF1"/>
    <w:rsid w:val="00497D23"/>
    <w:rsid w:val="004C0CC1"/>
    <w:rsid w:val="004C3344"/>
    <w:rsid w:val="004C4F69"/>
    <w:rsid w:val="004D1A0C"/>
    <w:rsid w:val="004E4872"/>
    <w:rsid w:val="004E5A21"/>
    <w:rsid w:val="004F0D84"/>
    <w:rsid w:val="004F2E5D"/>
    <w:rsid w:val="004F4803"/>
    <w:rsid w:val="004F52F0"/>
    <w:rsid w:val="005012C4"/>
    <w:rsid w:val="0051048B"/>
    <w:rsid w:val="005107AD"/>
    <w:rsid w:val="005150DC"/>
    <w:rsid w:val="005211BF"/>
    <w:rsid w:val="00522C2F"/>
    <w:rsid w:val="0052590A"/>
    <w:rsid w:val="005266E8"/>
    <w:rsid w:val="00526869"/>
    <w:rsid w:val="005309CC"/>
    <w:rsid w:val="00536411"/>
    <w:rsid w:val="00542E1D"/>
    <w:rsid w:val="0054493A"/>
    <w:rsid w:val="00551A1A"/>
    <w:rsid w:val="00567D26"/>
    <w:rsid w:val="00572F17"/>
    <w:rsid w:val="005774FE"/>
    <w:rsid w:val="00577FC4"/>
    <w:rsid w:val="00582A50"/>
    <w:rsid w:val="005834C5"/>
    <w:rsid w:val="005843B6"/>
    <w:rsid w:val="0059126B"/>
    <w:rsid w:val="00591623"/>
    <w:rsid w:val="00595771"/>
    <w:rsid w:val="005959D1"/>
    <w:rsid w:val="005A0CDB"/>
    <w:rsid w:val="005A5525"/>
    <w:rsid w:val="005A69CD"/>
    <w:rsid w:val="005A72DB"/>
    <w:rsid w:val="005B6C62"/>
    <w:rsid w:val="005D3C4F"/>
    <w:rsid w:val="005E0450"/>
    <w:rsid w:val="005E72DE"/>
    <w:rsid w:val="005F049E"/>
    <w:rsid w:val="005F61BE"/>
    <w:rsid w:val="00600DDC"/>
    <w:rsid w:val="00603ED8"/>
    <w:rsid w:val="00605148"/>
    <w:rsid w:val="00613D87"/>
    <w:rsid w:val="0061563E"/>
    <w:rsid w:val="006179C9"/>
    <w:rsid w:val="006226DE"/>
    <w:rsid w:val="00630B2C"/>
    <w:rsid w:val="00631A31"/>
    <w:rsid w:val="00631B16"/>
    <w:rsid w:val="00636AAE"/>
    <w:rsid w:val="00637F1C"/>
    <w:rsid w:val="006408F8"/>
    <w:rsid w:val="006419CA"/>
    <w:rsid w:val="006419DF"/>
    <w:rsid w:val="006453DF"/>
    <w:rsid w:val="00646D84"/>
    <w:rsid w:val="00650A78"/>
    <w:rsid w:val="00655898"/>
    <w:rsid w:val="006677E0"/>
    <w:rsid w:val="00667F44"/>
    <w:rsid w:val="006729EB"/>
    <w:rsid w:val="0067370F"/>
    <w:rsid w:val="00681321"/>
    <w:rsid w:val="00681AA0"/>
    <w:rsid w:val="00682AB1"/>
    <w:rsid w:val="0068372A"/>
    <w:rsid w:val="00683AED"/>
    <w:rsid w:val="00684B12"/>
    <w:rsid w:val="00690322"/>
    <w:rsid w:val="00692192"/>
    <w:rsid w:val="006A031A"/>
    <w:rsid w:val="006A0487"/>
    <w:rsid w:val="006A516A"/>
    <w:rsid w:val="006C177B"/>
    <w:rsid w:val="006C49D7"/>
    <w:rsid w:val="006D09FC"/>
    <w:rsid w:val="006D0AB5"/>
    <w:rsid w:val="006D14FE"/>
    <w:rsid w:val="006D4D84"/>
    <w:rsid w:val="006E0CCE"/>
    <w:rsid w:val="006E69BB"/>
    <w:rsid w:val="006E78C3"/>
    <w:rsid w:val="006F3776"/>
    <w:rsid w:val="006F5655"/>
    <w:rsid w:val="006F6747"/>
    <w:rsid w:val="0070321A"/>
    <w:rsid w:val="00705A39"/>
    <w:rsid w:val="00710C68"/>
    <w:rsid w:val="00711FE8"/>
    <w:rsid w:val="00713D8B"/>
    <w:rsid w:val="0071697E"/>
    <w:rsid w:val="007212A1"/>
    <w:rsid w:val="00722C61"/>
    <w:rsid w:val="00725B4F"/>
    <w:rsid w:val="00727E02"/>
    <w:rsid w:val="007373B0"/>
    <w:rsid w:val="007409C6"/>
    <w:rsid w:val="00743BDC"/>
    <w:rsid w:val="0074749C"/>
    <w:rsid w:val="00747742"/>
    <w:rsid w:val="00751D63"/>
    <w:rsid w:val="00751DA1"/>
    <w:rsid w:val="00761EC7"/>
    <w:rsid w:val="00762B2B"/>
    <w:rsid w:val="00764794"/>
    <w:rsid w:val="00764885"/>
    <w:rsid w:val="00774DC8"/>
    <w:rsid w:val="00775110"/>
    <w:rsid w:val="00781C91"/>
    <w:rsid w:val="007822D1"/>
    <w:rsid w:val="00783A28"/>
    <w:rsid w:val="00783E8A"/>
    <w:rsid w:val="00784FC8"/>
    <w:rsid w:val="00787695"/>
    <w:rsid w:val="0079026A"/>
    <w:rsid w:val="00790302"/>
    <w:rsid w:val="00790CCA"/>
    <w:rsid w:val="007A1E3C"/>
    <w:rsid w:val="007A4D1D"/>
    <w:rsid w:val="007A56F6"/>
    <w:rsid w:val="007A61B4"/>
    <w:rsid w:val="007A6C54"/>
    <w:rsid w:val="007B2E30"/>
    <w:rsid w:val="007C3A19"/>
    <w:rsid w:val="007C47B9"/>
    <w:rsid w:val="007C5807"/>
    <w:rsid w:val="007D6E62"/>
    <w:rsid w:val="007D7D07"/>
    <w:rsid w:val="007D7E8E"/>
    <w:rsid w:val="007F0921"/>
    <w:rsid w:val="007F0A53"/>
    <w:rsid w:val="00802BE7"/>
    <w:rsid w:val="00812DAC"/>
    <w:rsid w:val="00814EF8"/>
    <w:rsid w:val="008159ED"/>
    <w:rsid w:val="00820A1C"/>
    <w:rsid w:val="00822E9B"/>
    <w:rsid w:val="008279B7"/>
    <w:rsid w:val="00837959"/>
    <w:rsid w:val="008410BE"/>
    <w:rsid w:val="008423AD"/>
    <w:rsid w:val="0084558D"/>
    <w:rsid w:val="008517A0"/>
    <w:rsid w:val="00853E72"/>
    <w:rsid w:val="00856825"/>
    <w:rsid w:val="008708B4"/>
    <w:rsid w:val="008863DE"/>
    <w:rsid w:val="0089271D"/>
    <w:rsid w:val="00894EAC"/>
    <w:rsid w:val="008A1564"/>
    <w:rsid w:val="008B1A43"/>
    <w:rsid w:val="008C1F37"/>
    <w:rsid w:val="008C4BF6"/>
    <w:rsid w:val="008C58C2"/>
    <w:rsid w:val="008E124E"/>
    <w:rsid w:val="008E502E"/>
    <w:rsid w:val="00900F8F"/>
    <w:rsid w:val="00905053"/>
    <w:rsid w:val="009072D6"/>
    <w:rsid w:val="00907DD4"/>
    <w:rsid w:val="0091174A"/>
    <w:rsid w:val="009141D9"/>
    <w:rsid w:val="009154D4"/>
    <w:rsid w:val="00916638"/>
    <w:rsid w:val="009238D8"/>
    <w:rsid w:val="009253C4"/>
    <w:rsid w:val="00927209"/>
    <w:rsid w:val="00930DA0"/>
    <w:rsid w:val="00933305"/>
    <w:rsid w:val="009341C0"/>
    <w:rsid w:val="009418C3"/>
    <w:rsid w:val="00942241"/>
    <w:rsid w:val="009471FE"/>
    <w:rsid w:val="00947A5E"/>
    <w:rsid w:val="00950AB0"/>
    <w:rsid w:val="0096026F"/>
    <w:rsid w:val="00963012"/>
    <w:rsid w:val="00974AA1"/>
    <w:rsid w:val="00975466"/>
    <w:rsid w:val="0098181D"/>
    <w:rsid w:val="0098395C"/>
    <w:rsid w:val="009903D1"/>
    <w:rsid w:val="009A1E21"/>
    <w:rsid w:val="009A312D"/>
    <w:rsid w:val="009A5332"/>
    <w:rsid w:val="009A5FFB"/>
    <w:rsid w:val="009B0FD7"/>
    <w:rsid w:val="009B42A4"/>
    <w:rsid w:val="009B52C7"/>
    <w:rsid w:val="009B6016"/>
    <w:rsid w:val="009C29AD"/>
    <w:rsid w:val="009D0CD3"/>
    <w:rsid w:val="009D2484"/>
    <w:rsid w:val="009D4866"/>
    <w:rsid w:val="009E091E"/>
    <w:rsid w:val="009E555E"/>
    <w:rsid w:val="009E6638"/>
    <w:rsid w:val="009F0C34"/>
    <w:rsid w:val="009F630E"/>
    <w:rsid w:val="009F7896"/>
    <w:rsid w:val="00A21311"/>
    <w:rsid w:val="00A23980"/>
    <w:rsid w:val="00A24A09"/>
    <w:rsid w:val="00A24A0B"/>
    <w:rsid w:val="00A25676"/>
    <w:rsid w:val="00A2675C"/>
    <w:rsid w:val="00A30153"/>
    <w:rsid w:val="00A305E3"/>
    <w:rsid w:val="00A369BD"/>
    <w:rsid w:val="00A45E68"/>
    <w:rsid w:val="00A4784B"/>
    <w:rsid w:val="00A60743"/>
    <w:rsid w:val="00A73550"/>
    <w:rsid w:val="00A8482A"/>
    <w:rsid w:val="00A92CFA"/>
    <w:rsid w:val="00A933C1"/>
    <w:rsid w:val="00A93BC0"/>
    <w:rsid w:val="00A969DE"/>
    <w:rsid w:val="00AB1B69"/>
    <w:rsid w:val="00AB22B7"/>
    <w:rsid w:val="00AB3EFF"/>
    <w:rsid w:val="00AB7AF6"/>
    <w:rsid w:val="00AC5B97"/>
    <w:rsid w:val="00AC5E3B"/>
    <w:rsid w:val="00AC5F96"/>
    <w:rsid w:val="00AD0F84"/>
    <w:rsid w:val="00AD356E"/>
    <w:rsid w:val="00AD5B94"/>
    <w:rsid w:val="00AD62A0"/>
    <w:rsid w:val="00AD698D"/>
    <w:rsid w:val="00AD6C9C"/>
    <w:rsid w:val="00AD7FD3"/>
    <w:rsid w:val="00AE4917"/>
    <w:rsid w:val="00AF062B"/>
    <w:rsid w:val="00AF0E8D"/>
    <w:rsid w:val="00AF30C4"/>
    <w:rsid w:val="00B001C3"/>
    <w:rsid w:val="00B03D73"/>
    <w:rsid w:val="00B054BE"/>
    <w:rsid w:val="00B07693"/>
    <w:rsid w:val="00B07A80"/>
    <w:rsid w:val="00B12EE0"/>
    <w:rsid w:val="00B148C2"/>
    <w:rsid w:val="00B15CB5"/>
    <w:rsid w:val="00B30159"/>
    <w:rsid w:val="00B376BE"/>
    <w:rsid w:val="00B37F7F"/>
    <w:rsid w:val="00B51407"/>
    <w:rsid w:val="00B536F7"/>
    <w:rsid w:val="00B601C2"/>
    <w:rsid w:val="00B619C6"/>
    <w:rsid w:val="00B62649"/>
    <w:rsid w:val="00B669F1"/>
    <w:rsid w:val="00B67F62"/>
    <w:rsid w:val="00B724F4"/>
    <w:rsid w:val="00B93A8D"/>
    <w:rsid w:val="00B95138"/>
    <w:rsid w:val="00BA1557"/>
    <w:rsid w:val="00BA329A"/>
    <w:rsid w:val="00BA3F26"/>
    <w:rsid w:val="00BA6E53"/>
    <w:rsid w:val="00BB43A2"/>
    <w:rsid w:val="00BC1604"/>
    <w:rsid w:val="00BC45CB"/>
    <w:rsid w:val="00BD5F74"/>
    <w:rsid w:val="00BE0857"/>
    <w:rsid w:val="00BE42A7"/>
    <w:rsid w:val="00BF1562"/>
    <w:rsid w:val="00C00F9A"/>
    <w:rsid w:val="00C0182C"/>
    <w:rsid w:val="00C02DB1"/>
    <w:rsid w:val="00C04276"/>
    <w:rsid w:val="00C0697B"/>
    <w:rsid w:val="00C07760"/>
    <w:rsid w:val="00C11EF5"/>
    <w:rsid w:val="00C20EC4"/>
    <w:rsid w:val="00C2162D"/>
    <w:rsid w:val="00C24A0D"/>
    <w:rsid w:val="00C312DF"/>
    <w:rsid w:val="00C36D75"/>
    <w:rsid w:val="00C37083"/>
    <w:rsid w:val="00C52AC4"/>
    <w:rsid w:val="00C5352D"/>
    <w:rsid w:val="00C53922"/>
    <w:rsid w:val="00C55477"/>
    <w:rsid w:val="00C55F8B"/>
    <w:rsid w:val="00C640AD"/>
    <w:rsid w:val="00C70819"/>
    <w:rsid w:val="00C71C1E"/>
    <w:rsid w:val="00C72767"/>
    <w:rsid w:val="00C72EB7"/>
    <w:rsid w:val="00C74B2C"/>
    <w:rsid w:val="00C96DB8"/>
    <w:rsid w:val="00CA5CE4"/>
    <w:rsid w:val="00CA69AB"/>
    <w:rsid w:val="00CB0200"/>
    <w:rsid w:val="00CB1F8F"/>
    <w:rsid w:val="00CB561C"/>
    <w:rsid w:val="00CC4DF8"/>
    <w:rsid w:val="00CC66F2"/>
    <w:rsid w:val="00CD1C31"/>
    <w:rsid w:val="00CD4173"/>
    <w:rsid w:val="00CD5061"/>
    <w:rsid w:val="00CD56F4"/>
    <w:rsid w:val="00CD5C72"/>
    <w:rsid w:val="00CD633D"/>
    <w:rsid w:val="00CE1448"/>
    <w:rsid w:val="00CE1712"/>
    <w:rsid w:val="00CF221F"/>
    <w:rsid w:val="00D0074C"/>
    <w:rsid w:val="00D0496B"/>
    <w:rsid w:val="00D06700"/>
    <w:rsid w:val="00D146D8"/>
    <w:rsid w:val="00D231CC"/>
    <w:rsid w:val="00D232B9"/>
    <w:rsid w:val="00D2450D"/>
    <w:rsid w:val="00D25C6C"/>
    <w:rsid w:val="00D27F26"/>
    <w:rsid w:val="00D304BD"/>
    <w:rsid w:val="00D30A74"/>
    <w:rsid w:val="00D3583A"/>
    <w:rsid w:val="00D41F10"/>
    <w:rsid w:val="00D46E9D"/>
    <w:rsid w:val="00D533BA"/>
    <w:rsid w:val="00D548B3"/>
    <w:rsid w:val="00D55E0D"/>
    <w:rsid w:val="00D60505"/>
    <w:rsid w:val="00D62850"/>
    <w:rsid w:val="00D63D31"/>
    <w:rsid w:val="00D71290"/>
    <w:rsid w:val="00D7320C"/>
    <w:rsid w:val="00D742F4"/>
    <w:rsid w:val="00D77956"/>
    <w:rsid w:val="00D814F3"/>
    <w:rsid w:val="00D86EE1"/>
    <w:rsid w:val="00D90AB9"/>
    <w:rsid w:val="00D947E3"/>
    <w:rsid w:val="00DA183E"/>
    <w:rsid w:val="00DA3D6F"/>
    <w:rsid w:val="00DB048E"/>
    <w:rsid w:val="00DB0686"/>
    <w:rsid w:val="00DB312D"/>
    <w:rsid w:val="00DB7600"/>
    <w:rsid w:val="00DC588A"/>
    <w:rsid w:val="00DC6789"/>
    <w:rsid w:val="00DD108C"/>
    <w:rsid w:val="00DD13E3"/>
    <w:rsid w:val="00DD1EBD"/>
    <w:rsid w:val="00DD4524"/>
    <w:rsid w:val="00DD4E84"/>
    <w:rsid w:val="00DD52AD"/>
    <w:rsid w:val="00DD5868"/>
    <w:rsid w:val="00DE1B58"/>
    <w:rsid w:val="00DE2B4E"/>
    <w:rsid w:val="00DE36E7"/>
    <w:rsid w:val="00DE6F07"/>
    <w:rsid w:val="00DF4F20"/>
    <w:rsid w:val="00E031AB"/>
    <w:rsid w:val="00E05C58"/>
    <w:rsid w:val="00E16326"/>
    <w:rsid w:val="00E21C02"/>
    <w:rsid w:val="00E23CE8"/>
    <w:rsid w:val="00E24721"/>
    <w:rsid w:val="00E24FD6"/>
    <w:rsid w:val="00E3190B"/>
    <w:rsid w:val="00E31C74"/>
    <w:rsid w:val="00E43DAF"/>
    <w:rsid w:val="00E440F5"/>
    <w:rsid w:val="00E4490C"/>
    <w:rsid w:val="00E44B6F"/>
    <w:rsid w:val="00E643B3"/>
    <w:rsid w:val="00E648BD"/>
    <w:rsid w:val="00E67693"/>
    <w:rsid w:val="00E70432"/>
    <w:rsid w:val="00E72E12"/>
    <w:rsid w:val="00E75E82"/>
    <w:rsid w:val="00E76B48"/>
    <w:rsid w:val="00E94504"/>
    <w:rsid w:val="00E94596"/>
    <w:rsid w:val="00EA15D2"/>
    <w:rsid w:val="00EA1C93"/>
    <w:rsid w:val="00EA52DA"/>
    <w:rsid w:val="00EA6E02"/>
    <w:rsid w:val="00EC3C07"/>
    <w:rsid w:val="00ED4538"/>
    <w:rsid w:val="00ED7287"/>
    <w:rsid w:val="00EE5DA9"/>
    <w:rsid w:val="00EE5F3C"/>
    <w:rsid w:val="00EE7784"/>
    <w:rsid w:val="00F00A4C"/>
    <w:rsid w:val="00F065EE"/>
    <w:rsid w:val="00F0779B"/>
    <w:rsid w:val="00F11451"/>
    <w:rsid w:val="00F1343E"/>
    <w:rsid w:val="00F140B9"/>
    <w:rsid w:val="00F2129B"/>
    <w:rsid w:val="00F22E6E"/>
    <w:rsid w:val="00F24FD1"/>
    <w:rsid w:val="00F26AE8"/>
    <w:rsid w:val="00F27157"/>
    <w:rsid w:val="00F32FBB"/>
    <w:rsid w:val="00F34B80"/>
    <w:rsid w:val="00F35B33"/>
    <w:rsid w:val="00F430F5"/>
    <w:rsid w:val="00F44509"/>
    <w:rsid w:val="00F536B2"/>
    <w:rsid w:val="00F552DD"/>
    <w:rsid w:val="00F55F4C"/>
    <w:rsid w:val="00F574D2"/>
    <w:rsid w:val="00F57ACE"/>
    <w:rsid w:val="00F655D4"/>
    <w:rsid w:val="00F67F56"/>
    <w:rsid w:val="00F735EE"/>
    <w:rsid w:val="00F74511"/>
    <w:rsid w:val="00F758BD"/>
    <w:rsid w:val="00F87272"/>
    <w:rsid w:val="00F87873"/>
    <w:rsid w:val="00F9428B"/>
    <w:rsid w:val="00FA06D1"/>
    <w:rsid w:val="00FA0AB1"/>
    <w:rsid w:val="00FA3722"/>
    <w:rsid w:val="00FB0E40"/>
    <w:rsid w:val="00FB522F"/>
    <w:rsid w:val="00FB5598"/>
    <w:rsid w:val="00FC1E06"/>
    <w:rsid w:val="00FC5BA5"/>
    <w:rsid w:val="00FC5C0E"/>
    <w:rsid w:val="00FC648C"/>
    <w:rsid w:val="00FC6A9E"/>
    <w:rsid w:val="00FD30F7"/>
    <w:rsid w:val="00FD32F7"/>
    <w:rsid w:val="00FD4D3B"/>
    <w:rsid w:val="00FD605E"/>
    <w:rsid w:val="00FE09D3"/>
    <w:rsid w:val="00FF1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46F410ED"/>
  <w15:chartTrackingRefBased/>
  <w15:docId w15:val="{1B66CA1F-2BB2-4695-902D-ECDB81543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5404"/>
    <w:pPr>
      <w:ind w:left="720"/>
    </w:pPr>
    <w:rPr>
      <w:rFonts w:eastAsia="Times New Roman"/>
      <w:color w:val="595959" w:themeColor="text1" w:themeTint="A6"/>
      <w:sz w:val="24"/>
      <w:szCs w:val="24"/>
      <w:lang w:val="en-US" w:eastAsia="en-US"/>
    </w:rPr>
  </w:style>
  <w:style w:type="paragraph" w:styleId="Heading1">
    <w:name w:val="heading 1"/>
    <w:basedOn w:val="Normal"/>
    <w:link w:val="Heading1Char"/>
    <w:uiPriority w:val="9"/>
    <w:qFormat/>
    <w:rsid w:val="00065404"/>
    <w:pPr>
      <w:keepNext/>
      <w:keepLines/>
      <w:numPr>
        <w:numId w:val="1"/>
      </w:numPr>
      <w:spacing w:line="360" w:lineRule="auto"/>
      <w:outlineLvl w:val="0"/>
    </w:pPr>
    <w:rPr>
      <w:b/>
      <w:bCs/>
      <w:color w:val="262626" w:themeColor="text1" w:themeTint="D9"/>
      <w:sz w:val="36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rsid w:val="001954D3"/>
    <w:pPr>
      <w:keepNext/>
      <w:keepLines/>
      <w:numPr>
        <w:ilvl w:val="1"/>
        <w:numId w:val="1"/>
      </w:numPr>
      <w:spacing w:before="120" w:after="120"/>
      <w:ind w:left="681"/>
      <w:outlineLvl w:val="1"/>
    </w:pPr>
    <w:rPr>
      <w:b/>
      <w:bCs/>
      <w:color w:val="262626" w:themeColor="text1" w:themeTint="D9"/>
      <w:sz w:val="32"/>
      <w:szCs w:val="26"/>
    </w:rPr>
  </w:style>
  <w:style w:type="paragraph" w:styleId="Heading3">
    <w:name w:val="heading 3"/>
    <w:basedOn w:val="Normal"/>
    <w:link w:val="Heading3Char"/>
    <w:autoRedefine/>
    <w:uiPriority w:val="9"/>
    <w:unhideWhenUsed/>
    <w:qFormat/>
    <w:rsid w:val="00065404"/>
    <w:pPr>
      <w:keepNext/>
      <w:keepLines/>
      <w:numPr>
        <w:ilvl w:val="2"/>
        <w:numId w:val="1"/>
      </w:numPr>
      <w:spacing w:before="120"/>
      <w:ind w:left="794"/>
      <w:outlineLvl w:val="2"/>
    </w:pPr>
    <w:rPr>
      <w:b/>
      <w:bCs/>
      <w:color w:val="404040" w:themeColor="text1" w:themeTint="BF"/>
      <w:sz w:val="30"/>
    </w:rPr>
  </w:style>
  <w:style w:type="paragraph" w:styleId="Heading4">
    <w:name w:val="heading 4"/>
    <w:basedOn w:val="Normal"/>
    <w:link w:val="Heading4Char"/>
    <w:uiPriority w:val="9"/>
    <w:unhideWhenUsed/>
    <w:qFormat/>
    <w:rsid w:val="001954D3"/>
    <w:pPr>
      <w:keepNext/>
      <w:keepLines/>
      <w:numPr>
        <w:ilvl w:val="3"/>
        <w:numId w:val="1"/>
      </w:numPr>
      <w:spacing w:before="200"/>
      <w:outlineLvl w:val="3"/>
    </w:pPr>
    <w:rPr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F221F"/>
    <w:pPr>
      <w:keepNext/>
      <w:keepLines/>
      <w:numPr>
        <w:ilvl w:val="4"/>
        <w:numId w:val="1"/>
      </w:numPr>
      <w:spacing w:before="200"/>
      <w:outlineLvl w:val="4"/>
    </w:pPr>
    <w:rPr>
      <w:color w:val="4040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869"/>
    <w:pPr>
      <w:keepNext/>
      <w:keepLines/>
      <w:numPr>
        <w:ilvl w:val="5"/>
        <w:numId w:val="1"/>
      </w:numPr>
      <w:spacing w:before="200"/>
      <w:outlineLvl w:val="5"/>
    </w:pPr>
    <w:rPr>
      <w:rFonts w:ascii="Cambria" w:hAnsi="Cambria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869"/>
    <w:pPr>
      <w:keepNext/>
      <w:keepLines/>
      <w:numPr>
        <w:ilvl w:val="6"/>
        <w:numId w:val="1"/>
      </w:numPr>
      <w:spacing w:before="200"/>
      <w:outlineLvl w:val="6"/>
    </w:pPr>
    <w:rPr>
      <w:rFonts w:ascii="Cambria" w:hAnsi="Cambria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869"/>
    <w:pPr>
      <w:keepNext/>
      <w:keepLines/>
      <w:numPr>
        <w:ilvl w:val="7"/>
        <w:numId w:val="1"/>
      </w:numPr>
      <w:spacing w:before="200"/>
      <w:outlineLvl w:val="7"/>
    </w:pPr>
    <w:rPr>
      <w:rFonts w:ascii="Cambria" w:hAnsi="Cambria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869"/>
    <w:pPr>
      <w:keepNext/>
      <w:keepLines/>
      <w:numPr>
        <w:ilvl w:val="8"/>
        <w:numId w:val="1"/>
      </w:numPr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065404"/>
    <w:rPr>
      <w:rFonts w:eastAsia="Times New Roman"/>
      <w:b/>
      <w:bCs/>
      <w:color w:val="262626" w:themeColor="text1" w:themeTint="D9"/>
      <w:sz w:val="36"/>
      <w:szCs w:val="28"/>
      <w:lang w:val="en-US" w:eastAsia="en-US"/>
    </w:rPr>
  </w:style>
  <w:style w:type="character" w:customStyle="1" w:styleId="Heading2Char">
    <w:name w:val="Heading 2 Char"/>
    <w:link w:val="Heading2"/>
    <w:uiPriority w:val="9"/>
    <w:rsid w:val="001954D3"/>
    <w:rPr>
      <w:rFonts w:eastAsia="Times New Roman"/>
      <w:b/>
      <w:bCs/>
      <w:color w:val="262626" w:themeColor="text1" w:themeTint="D9"/>
      <w:sz w:val="32"/>
      <w:szCs w:val="26"/>
      <w:lang w:val="en-US" w:eastAsia="en-US"/>
    </w:rPr>
  </w:style>
  <w:style w:type="character" w:customStyle="1" w:styleId="Heading3Char">
    <w:name w:val="Heading 3 Char"/>
    <w:link w:val="Heading3"/>
    <w:uiPriority w:val="9"/>
    <w:rsid w:val="00065404"/>
    <w:rPr>
      <w:rFonts w:eastAsia="Times New Roman"/>
      <w:b/>
      <w:bCs/>
      <w:color w:val="404040" w:themeColor="text1" w:themeTint="BF"/>
      <w:sz w:val="30"/>
      <w:szCs w:val="24"/>
      <w:lang w:val="en-US" w:eastAsia="en-US"/>
    </w:rPr>
  </w:style>
  <w:style w:type="character" w:customStyle="1" w:styleId="Heading4Char">
    <w:name w:val="Heading 4 Char"/>
    <w:link w:val="Heading4"/>
    <w:uiPriority w:val="9"/>
    <w:rsid w:val="001954D3"/>
    <w:rPr>
      <w:rFonts w:eastAsia="Times New Roman"/>
      <w:b/>
      <w:bCs/>
      <w:i/>
      <w:iCs/>
      <w:color w:val="404040" w:themeColor="text1" w:themeTint="BF"/>
      <w:sz w:val="24"/>
      <w:szCs w:val="24"/>
      <w:lang w:val="en-US" w:eastAsia="en-US"/>
    </w:rPr>
  </w:style>
  <w:style w:type="character" w:customStyle="1" w:styleId="Heading5Char">
    <w:name w:val="Heading 5 Char"/>
    <w:link w:val="Heading5"/>
    <w:uiPriority w:val="9"/>
    <w:rsid w:val="00CF221F"/>
    <w:rPr>
      <w:rFonts w:eastAsia="Times New Roman"/>
      <w:color w:val="404040"/>
      <w:sz w:val="26"/>
      <w:szCs w:val="24"/>
      <w:lang w:val="en-US" w:eastAsia="en-US"/>
    </w:rPr>
  </w:style>
  <w:style w:type="character" w:customStyle="1" w:styleId="Heading6Char">
    <w:name w:val="Heading 6 Char"/>
    <w:link w:val="Heading6"/>
    <w:uiPriority w:val="9"/>
    <w:semiHidden/>
    <w:rsid w:val="00526869"/>
    <w:rPr>
      <w:rFonts w:ascii="Cambria" w:eastAsia="Times New Roman" w:hAnsi="Cambria"/>
      <w:i/>
      <w:iCs/>
      <w:color w:val="243F60"/>
      <w:sz w:val="24"/>
      <w:szCs w:val="24"/>
    </w:rPr>
  </w:style>
  <w:style w:type="character" w:customStyle="1" w:styleId="Heading7Char">
    <w:name w:val="Heading 7 Char"/>
    <w:link w:val="Heading7"/>
    <w:uiPriority w:val="9"/>
    <w:semiHidden/>
    <w:rsid w:val="00526869"/>
    <w:rPr>
      <w:rFonts w:ascii="Cambria" w:eastAsia="Times New Roman" w:hAnsi="Cambria"/>
      <w:i/>
      <w:iCs/>
      <w:color w:val="404040"/>
      <w:sz w:val="24"/>
      <w:szCs w:val="24"/>
    </w:rPr>
  </w:style>
  <w:style w:type="character" w:customStyle="1" w:styleId="Heading8Char">
    <w:name w:val="Heading 8 Char"/>
    <w:link w:val="Heading8"/>
    <w:uiPriority w:val="9"/>
    <w:semiHidden/>
    <w:rsid w:val="00526869"/>
    <w:rPr>
      <w:rFonts w:ascii="Cambria" w:eastAsia="Times New Roman" w:hAnsi="Cambria"/>
      <w:color w:val="404040"/>
    </w:rPr>
  </w:style>
  <w:style w:type="character" w:customStyle="1" w:styleId="Heading9Char">
    <w:name w:val="Heading 9 Char"/>
    <w:link w:val="Heading9"/>
    <w:uiPriority w:val="9"/>
    <w:semiHidden/>
    <w:rsid w:val="00526869"/>
    <w:rPr>
      <w:rFonts w:ascii="Cambria" w:eastAsia="Times New Roman" w:hAnsi="Cambria"/>
      <w:i/>
      <w:iCs/>
      <w:color w:val="404040"/>
    </w:rPr>
  </w:style>
  <w:style w:type="paragraph" w:styleId="BodyText2">
    <w:name w:val="Body Text 2"/>
    <w:basedOn w:val="Normal"/>
    <w:link w:val="BodyText2Char"/>
    <w:rsid w:val="00526869"/>
    <w:rPr>
      <w:b/>
      <w:i/>
    </w:rPr>
  </w:style>
  <w:style w:type="character" w:customStyle="1" w:styleId="BodyText2Char">
    <w:name w:val="Body Text 2 Char"/>
    <w:link w:val="BodyText2"/>
    <w:rsid w:val="00526869"/>
    <w:rPr>
      <w:rFonts w:ascii="Calibri" w:eastAsia="Times New Roman" w:hAnsi="Calibri" w:cs="Times New Roman"/>
      <w:b/>
      <w:i/>
      <w:sz w:val="24"/>
      <w:szCs w:val="24"/>
    </w:rPr>
  </w:style>
  <w:style w:type="paragraph" w:styleId="BodyText3">
    <w:name w:val="Body Text 3"/>
    <w:aliases w:val="Body Text 4"/>
    <w:basedOn w:val="Normal"/>
    <w:link w:val="BodyText3Char"/>
    <w:rsid w:val="00526869"/>
    <w:rPr>
      <w:b/>
      <w:szCs w:val="16"/>
    </w:rPr>
  </w:style>
  <w:style w:type="character" w:customStyle="1" w:styleId="BodyText3Char">
    <w:name w:val="Body Text 3 Char"/>
    <w:aliases w:val="Body Text 4 Char"/>
    <w:link w:val="BodyText3"/>
    <w:rsid w:val="00526869"/>
    <w:rPr>
      <w:rFonts w:ascii="Calibri" w:eastAsia="Times New Roman" w:hAnsi="Calibri" w:cs="Times New Roman"/>
      <w:b/>
      <w:sz w:val="24"/>
      <w:szCs w:val="16"/>
    </w:rPr>
  </w:style>
  <w:style w:type="paragraph" w:styleId="Header">
    <w:name w:val="header"/>
    <w:basedOn w:val="Normal"/>
    <w:link w:val="HeaderChar"/>
    <w:uiPriority w:val="99"/>
    <w:rsid w:val="00526869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526869"/>
    <w:rPr>
      <w:rFonts w:ascii="Calibri" w:eastAsia="Times New Roman" w:hAnsi="Calibri" w:cs="Times New Roman"/>
      <w:szCs w:val="24"/>
    </w:rPr>
  </w:style>
  <w:style w:type="paragraph" w:styleId="Footer">
    <w:name w:val="footer"/>
    <w:basedOn w:val="Normal"/>
    <w:link w:val="FooterChar"/>
    <w:uiPriority w:val="99"/>
    <w:rsid w:val="00526869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526869"/>
    <w:rPr>
      <w:rFonts w:ascii="Calibri" w:eastAsia="Times New Roman" w:hAnsi="Calibri" w:cs="Times New Roman"/>
      <w:szCs w:val="24"/>
    </w:rPr>
  </w:style>
  <w:style w:type="character" w:styleId="PageNumber">
    <w:name w:val="page number"/>
    <w:basedOn w:val="DefaultParagraphFont"/>
    <w:rsid w:val="00526869"/>
  </w:style>
  <w:style w:type="paragraph" w:styleId="TOC1">
    <w:name w:val="toc 1"/>
    <w:basedOn w:val="Normal"/>
    <w:next w:val="Normal"/>
    <w:autoRedefine/>
    <w:uiPriority w:val="39"/>
    <w:unhideWhenUsed/>
    <w:rsid w:val="001C4F1B"/>
    <w:pPr>
      <w:tabs>
        <w:tab w:val="left" w:pos="851"/>
        <w:tab w:val="right" w:leader="dot" w:pos="9350"/>
      </w:tabs>
      <w:spacing w:after="100"/>
      <w:ind w:left="0"/>
    </w:pPr>
  </w:style>
  <w:style w:type="character" w:styleId="Hyperlink">
    <w:name w:val="Hyperlink"/>
    <w:uiPriority w:val="99"/>
    <w:unhideWhenUsed/>
    <w:rsid w:val="00526869"/>
    <w:rPr>
      <w:color w:val="0000FF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526869"/>
    <w:pPr>
      <w:ind w:left="220"/>
    </w:pPr>
  </w:style>
  <w:style w:type="paragraph" w:styleId="TableofFigures">
    <w:name w:val="table of figures"/>
    <w:basedOn w:val="Normal"/>
    <w:next w:val="Normal"/>
    <w:uiPriority w:val="99"/>
    <w:unhideWhenUsed/>
    <w:rsid w:val="00526869"/>
  </w:style>
  <w:style w:type="paragraph" w:styleId="BalloonText">
    <w:name w:val="Balloon Text"/>
    <w:basedOn w:val="Normal"/>
    <w:link w:val="BalloonTextChar"/>
    <w:uiPriority w:val="99"/>
    <w:semiHidden/>
    <w:unhideWhenUsed/>
    <w:rsid w:val="0052686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26869"/>
    <w:rPr>
      <w:rFonts w:ascii="Tahoma" w:eastAsia="Times New Roman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20012E"/>
    <w:rPr>
      <w:sz w:val="22"/>
      <w:szCs w:val="22"/>
      <w:lang w:val="en-US" w:eastAsia="en-US"/>
    </w:rPr>
  </w:style>
  <w:style w:type="character" w:customStyle="1" w:styleId="NoSpacingChar">
    <w:name w:val="No Spacing Char"/>
    <w:link w:val="NoSpacing"/>
    <w:uiPriority w:val="1"/>
    <w:rsid w:val="0020012E"/>
    <w:rPr>
      <w:sz w:val="22"/>
      <w:szCs w:val="22"/>
      <w:lang w:val="en-US" w:eastAsia="en-US" w:bidi="ar-SA"/>
    </w:rPr>
  </w:style>
  <w:style w:type="character" w:styleId="Emphasis">
    <w:name w:val="Emphasis"/>
    <w:uiPriority w:val="20"/>
    <w:qFormat/>
    <w:rsid w:val="00B07693"/>
    <w:rPr>
      <w:i/>
      <w:iCs/>
    </w:rPr>
  </w:style>
  <w:style w:type="character" w:styleId="Strong">
    <w:name w:val="Strong"/>
    <w:uiPriority w:val="22"/>
    <w:qFormat/>
    <w:rsid w:val="00B07693"/>
    <w:rPr>
      <w:rFonts w:ascii="Calibri" w:hAnsi="Calibri"/>
      <w:b/>
      <w:bCs/>
      <w:sz w:val="26"/>
    </w:rPr>
  </w:style>
  <w:style w:type="table" w:styleId="TableGrid">
    <w:name w:val="Table Grid"/>
    <w:basedOn w:val="TableNormal"/>
    <w:uiPriority w:val="59"/>
    <w:rsid w:val="00A8482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MediumGrid1-Accent1">
    <w:name w:val="Medium Grid 1 Accent 1"/>
    <w:basedOn w:val="TableNormal"/>
    <w:uiPriority w:val="67"/>
    <w:rsid w:val="00A8482A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LightGrid-Accent1">
    <w:name w:val="Light Grid Accent 1"/>
    <w:basedOn w:val="TableNormal"/>
    <w:uiPriority w:val="62"/>
    <w:rsid w:val="00A8482A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MediumGrid1-Accent5">
    <w:name w:val="Medium Grid 1 Accent 5"/>
    <w:basedOn w:val="TableNormal"/>
    <w:uiPriority w:val="67"/>
    <w:rsid w:val="00097647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Shading1-Accent1">
    <w:name w:val="Medium Shading 1 Accent 1"/>
    <w:basedOn w:val="TableNormal"/>
    <w:uiPriority w:val="63"/>
    <w:rsid w:val="00097647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List1-Accent5">
    <w:name w:val="Medium List 1 Accent 5"/>
    <w:basedOn w:val="TableNormal"/>
    <w:uiPriority w:val="65"/>
    <w:rsid w:val="00097647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DengXian" w:eastAsia="Times New Roman" w:hAnsi="DengXian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paragraph" w:styleId="NormalWeb">
    <w:name w:val="Normal (Web)"/>
    <w:basedOn w:val="Normal"/>
    <w:uiPriority w:val="99"/>
    <w:semiHidden/>
    <w:unhideWhenUsed/>
    <w:rsid w:val="00370FF5"/>
    <w:pPr>
      <w:spacing w:before="100" w:beforeAutospacing="1" w:after="100" w:afterAutospacing="1"/>
    </w:pPr>
    <w:rPr>
      <w:rFonts w:ascii="Times New Roman" w:hAnsi="Times New Roman"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2675C"/>
    <w:pPr>
      <w:numPr>
        <w:numId w:val="0"/>
      </w:numPr>
      <w:spacing w:line="276" w:lineRule="auto"/>
      <w:outlineLvl w:val="9"/>
    </w:pPr>
    <w:rPr>
      <w:rFonts w:ascii="Cambria" w:hAnsi="Cambria"/>
      <w:color w:val="365F91"/>
      <w:sz w:val="28"/>
    </w:rPr>
  </w:style>
  <w:style w:type="paragraph" w:styleId="Title">
    <w:name w:val="Title"/>
    <w:basedOn w:val="Normal"/>
    <w:next w:val="Normal"/>
    <w:link w:val="TitleChar"/>
    <w:qFormat/>
    <w:rsid w:val="00014DF7"/>
    <w:pPr>
      <w:spacing w:before="240" w:after="60"/>
      <w:outlineLvl w:val="0"/>
    </w:pPr>
    <w:rPr>
      <w:b/>
      <w:bCs/>
      <w:color w:val="262626" w:themeColor="text1" w:themeTint="D9"/>
      <w:kern w:val="28"/>
      <w:sz w:val="48"/>
      <w:szCs w:val="32"/>
    </w:rPr>
  </w:style>
  <w:style w:type="character" w:customStyle="1" w:styleId="TitleChar">
    <w:name w:val="Title Char"/>
    <w:link w:val="Title"/>
    <w:rsid w:val="00014DF7"/>
    <w:rPr>
      <w:rFonts w:eastAsia="Times New Roman"/>
      <w:b/>
      <w:bCs/>
      <w:color w:val="262626" w:themeColor="text1" w:themeTint="D9"/>
      <w:kern w:val="28"/>
      <w:sz w:val="48"/>
      <w:szCs w:val="32"/>
      <w:lang w:val="en-US" w:eastAsia="en-US"/>
    </w:rPr>
  </w:style>
  <w:style w:type="paragraph" w:customStyle="1" w:styleId="DefinitionTerm">
    <w:name w:val="Definition Term"/>
    <w:basedOn w:val="Normal"/>
    <w:next w:val="Normal"/>
    <w:rsid w:val="000716F9"/>
    <w:rPr>
      <w:rFonts w:ascii="Times New Roman" w:hAnsi="Times New Roman"/>
      <w:snapToGrid w:val="0"/>
      <w:color w:val="auto"/>
      <w:szCs w:val="20"/>
    </w:rPr>
  </w:style>
  <w:style w:type="paragraph" w:customStyle="1" w:styleId="H4">
    <w:name w:val="H4"/>
    <w:basedOn w:val="Normal"/>
    <w:next w:val="Normal"/>
    <w:rsid w:val="000716F9"/>
    <w:pPr>
      <w:keepNext/>
      <w:spacing w:before="100" w:after="100"/>
      <w:outlineLvl w:val="4"/>
    </w:pPr>
    <w:rPr>
      <w:rFonts w:ascii="Times New Roman" w:hAnsi="Times New Roman"/>
      <w:b/>
      <w:snapToGrid w:val="0"/>
      <w:color w:val="auto"/>
      <w:szCs w:val="20"/>
    </w:rPr>
  </w:style>
  <w:style w:type="paragraph" w:customStyle="1" w:styleId="DocInfo">
    <w:name w:val="Doc Info"/>
    <w:rsid w:val="000716F9"/>
    <w:pPr>
      <w:spacing w:before="120" w:after="120"/>
      <w:jc w:val="both"/>
    </w:pPr>
    <w:rPr>
      <w:rFonts w:ascii="Times New Roman" w:eastAsia="Times New Roman" w:hAnsi="Times New Roman"/>
      <w:b/>
      <w:sz w:val="28"/>
      <w:u w:val="thick"/>
      <w:lang w:val="en-US" w:eastAsia="en-US"/>
    </w:rPr>
  </w:style>
  <w:style w:type="paragraph" w:customStyle="1" w:styleId="Listbullet1">
    <w:name w:val="List bullet 1"/>
    <w:basedOn w:val="ListBullet"/>
    <w:autoRedefine/>
    <w:rsid w:val="004F52F0"/>
    <w:pPr>
      <w:contextualSpacing w:val="0"/>
    </w:pPr>
    <w:rPr>
      <w:rFonts w:ascii="Times New Roman" w:hAnsi="Times New Roman"/>
      <w:color w:val="0000FF"/>
      <w:sz w:val="20"/>
    </w:rPr>
  </w:style>
  <w:style w:type="paragraph" w:styleId="ListBullet">
    <w:name w:val="List Bullet"/>
    <w:basedOn w:val="Normal"/>
    <w:uiPriority w:val="99"/>
    <w:semiHidden/>
    <w:unhideWhenUsed/>
    <w:rsid w:val="004F52F0"/>
    <w:pPr>
      <w:tabs>
        <w:tab w:val="num" w:pos="864"/>
      </w:tabs>
      <w:ind w:left="864" w:hanging="432"/>
      <w:contextualSpacing/>
    </w:pPr>
  </w:style>
  <w:style w:type="paragraph" w:styleId="TOC3">
    <w:name w:val="toc 3"/>
    <w:basedOn w:val="Normal"/>
    <w:next w:val="Normal"/>
    <w:autoRedefine/>
    <w:uiPriority w:val="39"/>
    <w:unhideWhenUsed/>
    <w:rsid w:val="006F6747"/>
    <w:pPr>
      <w:ind w:left="440"/>
    </w:pPr>
  </w:style>
  <w:style w:type="paragraph" w:customStyle="1" w:styleId="NoSpacingBullet">
    <w:name w:val="No Spacing Bullet"/>
    <w:basedOn w:val="NoSpacing"/>
    <w:qFormat/>
    <w:rsid w:val="00022BB6"/>
    <w:pPr>
      <w:numPr>
        <w:numId w:val="3"/>
      </w:numPr>
      <w:ind w:left="1491" w:hanging="357"/>
    </w:pPr>
    <w:rPr>
      <w:rFonts w:eastAsia="Times New Roman"/>
      <w:color w:val="404040"/>
    </w:rPr>
  </w:style>
  <w:style w:type="paragraph" w:styleId="BodyText">
    <w:name w:val="Body Text"/>
    <w:basedOn w:val="Normal"/>
    <w:link w:val="BodyTextChar"/>
    <w:uiPriority w:val="99"/>
    <w:semiHidden/>
    <w:unhideWhenUsed/>
    <w:rsid w:val="005843B6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5843B6"/>
    <w:rPr>
      <w:rFonts w:eastAsia="Times New Roman"/>
      <w:color w:val="404040"/>
      <w:sz w:val="22"/>
      <w:szCs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787695"/>
    <w:pPr>
      <w:spacing w:after="120"/>
      <w:ind w:left="360"/>
    </w:pPr>
  </w:style>
  <w:style w:type="character" w:customStyle="1" w:styleId="BodyTextIndentChar">
    <w:name w:val="Body Text Indent Char"/>
    <w:link w:val="BodyTextIndent"/>
    <w:uiPriority w:val="99"/>
    <w:semiHidden/>
    <w:rsid w:val="00787695"/>
    <w:rPr>
      <w:rFonts w:eastAsia="Times New Roman"/>
      <w:color w:val="404040"/>
      <w:sz w:val="24"/>
      <w:szCs w:val="24"/>
    </w:rPr>
  </w:style>
  <w:style w:type="character" w:styleId="UnresolvedMention">
    <w:name w:val="Unresolved Mention"/>
    <w:uiPriority w:val="99"/>
    <w:semiHidden/>
    <w:unhideWhenUsed/>
    <w:rsid w:val="00480037"/>
    <w:rPr>
      <w:color w:val="605E5C"/>
      <w:shd w:val="clear" w:color="auto" w:fill="E1DFDD"/>
    </w:rPr>
  </w:style>
  <w:style w:type="paragraph" w:styleId="TOC4">
    <w:name w:val="toc 4"/>
    <w:basedOn w:val="Normal"/>
    <w:next w:val="Normal"/>
    <w:autoRedefine/>
    <w:uiPriority w:val="39"/>
    <w:unhideWhenUsed/>
    <w:rsid w:val="00CF221F"/>
    <w:pPr>
      <w:ind w:left="780"/>
    </w:pPr>
  </w:style>
  <w:style w:type="paragraph" w:styleId="TOC5">
    <w:name w:val="toc 5"/>
    <w:basedOn w:val="Normal"/>
    <w:next w:val="Normal"/>
    <w:autoRedefine/>
    <w:uiPriority w:val="39"/>
    <w:unhideWhenUsed/>
    <w:rsid w:val="00CF221F"/>
    <w:pPr>
      <w:ind w:left="10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51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5941">
          <w:marLeft w:val="576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994275">
          <w:marLeft w:val="576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84733">
          <w:marLeft w:val="576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68757">
          <w:marLeft w:val="576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640660">
          <w:marLeft w:val="576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0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47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80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346038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901388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858482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42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573262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517744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79961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41195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85035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72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4911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581967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554750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80346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597942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58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47843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02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0620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043902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297313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06015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57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53465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658370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31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242511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895433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280380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63300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59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544130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335098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332465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09294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161115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00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680487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702933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862415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394125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3287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22692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48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68431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95154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558065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907553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854351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195990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5.gif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gi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8.jpeg"/><Relationship Id="rId1" Type="http://schemas.openxmlformats.org/officeDocument/2006/relationships/image" Target="media/image6.gif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Shhiva\Projects\Documents\Word-Template-2020\Aithent\Aithent-Template-202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6E62AE-0465-4C03-B3DB-BDA2302169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Aithent-Template-2020</Template>
  <TotalTime>7</TotalTime>
  <Pages>4</Pages>
  <Words>71</Words>
  <Characters>409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</CharactersWithSpaces>
  <SharedDoc>false</SharedDoc>
  <HLinks>
    <vt:vector size="30" baseType="variant">
      <vt:variant>
        <vt:i4>1835056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_Toc29908436</vt:lpwstr>
      </vt:variant>
      <vt:variant>
        <vt:i4>2031664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_Toc29908435</vt:lpwstr>
      </vt:variant>
      <vt:variant>
        <vt:i4>1966128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_Toc29908434</vt:lpwstr>
      </vt:variant>
      <vt:variant>
        <vt:i4>1638448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_Toc29908433</vt:lpwstr>
      </vt:variant>
      <vt:variant>
        <vt:i4>1572912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_Toc29908432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</dc:creator>
  <cp:keywords/>
  <cp:lastModifiedBy>Shivakumar M.</cp:lastModifiedBy>
  <cp:revision>5</cp:revision>
  <cp:lastPrinted>2021-12-29T14:30:00Z</cp:lastPrinted>
  <dcterms:created xsi:type="dcterms:W3CDTF">2022-01-05T12:47:00Z</dcterms:created>
  <dcterms:modified xsi:type="dcterms:W3CDTF">2022-01-05T12:55:00Z</dcterms:modified>
</cp:coreProperties>
</file>