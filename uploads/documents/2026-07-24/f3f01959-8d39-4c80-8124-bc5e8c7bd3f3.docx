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1080"/>
        <w:gridCol w:w="6858"/>
      </w:tblGrid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7C4B71">
              <w:rPr>
                <w:rFonts w:asciiTheme="minorHAnsi" w:hAnsiTheme="minorHAnsi" w:cstheme="minorHAnsi"/>
                <w:b/>
                <w:sz w:val="24"/>
              </w:rPr>
              <w:t>Meeting Title:</w:t>
            </w:r>
          </w:p>
        </w:tc>
        <w:tc>
          <w:tcPr>
            <w:tcW w:w="7938" w:type="dxa"/>
            <w:gridSpan w:val="2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Process Committee initiatives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938" w:type="dxa"/>
            <w:gridSpan w:val="2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7938" w:type="dxa"/>
            <w:gridSpan w:val="2"/>
          </w:tcPr>
          <w:p w:rsidR="00EB5235" w:rsidRPr="007C4B71" w:rsidRDefault="009C3B42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Mini Conference room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 Information:</w:t>
            </w:r>
          </w:p>
        </w:tc>
        <w:tc>
          <w:tcPr>
            <w:tcW w:w="7938" w:type="dxa"/>
            <w:gridSpan w:val="2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Presentation to Venu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 Person:</w:t>
            </w:r>
          </w:p>
        </w:tc>
        <w:tc>
          <w:tcPr>
            <w:tcW w:w="7938" w:type="dxa"/>
            <w:gridSpan w:val="2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Venu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Invitee List: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Venu, CS, Raja, Gopu, Chinnappa, Sridhar, Hari, Nicholas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 Attendance: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4431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Venu, CS, Raja, Gopu, Chinnappa, 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Absent: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Sridhar, Nicholas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Agenda: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To put forth the short term and long term objectives of the committee.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By: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On: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16-Feb-2012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Next Meeting: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6858" w:type="dxa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TBD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Time: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Decisions: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Decision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9810" w:type="dxa"/>
          </w:tcPr>
          <w:p w:rsidR="00EB5235" w:rsidRPr="00836C80" w:rsidRDefault="0030152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buy in acceptance from teams for process adherence - educate.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B5235" w:rsidRPr="00836C80" w:rsidRDefault="0030152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Delivery process shall be the first focus area.</w:t>
            </w: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F4A88" w:rsidRDefault="00EF4A88" w:rsidP="00EF4A88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Approach towards implementing process: what-why-objectives-when-how-who.</w:t>
            </w: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F4A88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Usage of display boards (indicating process adherence) and awarding staff</w:t>
            </w: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Action Items: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2048"/>
        <w:gridCol w:w="1940"/>
        <w:gridCol w:w="1941"/>
        <w:gridCol w:w="1940"/>
        <w:gridCol w:w="1941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204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Action Item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Owner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Status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Due Date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Comments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048" w:type="dxa"/>
          </w:tcPr>
          <w:p w:rsidR="00EB5235" w:rsidRPr="00836C80" w:rsidRDefault="0030152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Meeting with teams</w:t>
            </w:r>
            <w:r w:rsidR="00EF4A88">
              <w:rPr>
                <w:rFonts w:asciiTheme="minorHAnsi" w:hAnsiTheme="minorHAnsi" w:cstheme="minorHAnsi"/>
                <w:sz w:val="24"/>
              </w:rPr>
              <w:t xml:space="preserve"> (specific members)</w:t>
            </w:r>
            <w:r>
              <w:rPr>
                <w:rFonts w:asciiTheme="minorHAnsi" w:hAnsiTheme="minorHAnsi" w:cstheme="minorHAnsi"/>
                <w:sz w:val="24"/>
              </w:rPr>
              <w:t xml:space="preserve"> to understand problems in Delivery process</w:t>
            </w:r>
          </w:p>
        </w:tc>
        <w:tc>
          <w:tcPr>
            <w:tcW w:w="1940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0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B5235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Define process to solve these problems</w:t>
            </w:r>
          </w:p>
        </w:tc>
        <w:tc>
          <w:tcPr>
            <w:tcW w:w="1940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0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F4A88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Educate staff on how the defined process will solve the problems.</w:t>
            </w: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F4A88" w:rsidRPr="00EF4A88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To check with Steve Hexter on </w:t>
            </w:r>
            <w:r>
              <w:rPr>
                <w:rFonts w:asciiTheme="minorHAnsi" w:hAnsiTheme="minorHAnsi" w:cstheme="minorHAnsi"/>
                <w:sz w:val="24"/>
              </w:rPr>
              <w:lastRenderedPageBreak/>
              <w:t xml:space="preserve">usage of </w:t>
            </w:r>
            <w:r w:rsidRPr="00EF4A88">
              <w:rPr>
                <w:rFonts w:asciiTheme="minorHAnsi" w:hAnsiTheme="minorHAnsi" w:cstheme="minorHAnsi"/>
                <w:i/>
                <w:sz w:val="24"/>
              </w:rPr>
              <w:t>Survey Monkey</w:t>
            </w:r>
            <w:r>
              <w:rPr>
                <w:rFonts w:asciiTheme="minorHAnsi" w:hAnsiTheme="minorHAnsi" w:cstheme="minorHAnsi"/>
                <w:i/>
                <w:sz w:val="24"/>
              </w:rPr>
              <w:t xml:space="preserve"> – </w:t>
            </w:r>
            <w:r>
              <w:rPr>
                <w:rFonts w:asciiTheme="minorHAnsi" w:hAnsiTheme="minorHAnsi" w:cstheme="minorHAnsi"/>
                <w:sz w:val="24"/>
              </w:rPr>
              <w:t>problems in delivery process</w:t>
            </w: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F4A88" w:rsidRPr="00836C80" w:rsidTr="00EB5235">
        <w:tc>
          <w:tcPr>
            <w:tcW w:w="468" w:type="dxa"/>
          </w:tcPr>
          <w:p w:rsidR="00EF4A88" w:rsidRPr="00836C80" w:rsidRDefault="00EF4A88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F4A88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do the above survey; collate results and present to staff</w:t>
            </w: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0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41" w:type="dxa"/>
          </w:tcPr>
          <w:p w:rsidR="00EF4A88" w:rsidRPr="00836C80" w:rsidRDefault="00EF4A88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Carry-Over Items for Next Meeting: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Description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9810" w:type="dxa"/>
          </w:tcPr>
          <w:p w:rsidR="00EB5235" w:rsidRPr="00836C80" w:rsidRDefault="00EF4A88" w:rsidP="00EF4A88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To identify owners for the above action items.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Default="00EB5235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EB5235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szCs w:val="22"/>
        </w:rPr>
      </w:pPr>
    </w:p>
    <w:p w:rsidR="00EF0C38" w:rsidRDefault="00EF0C38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Notes:</w:t>
      </w:r>
    </w:p>
    <w:sectPr w:rsidR="00EB5235" w:rsidRPr="00836C80" w:rsidSect="001D6032">
      <w:headerReference w:type="default" r:id="rId8"/>
      <w:footerReference w:type="default" r:id="rId9"/>
      <w:pgSz w:w="12240" w:h="15840" w:code="1"/>
      <w:pgMar w:top="1080" w:right="1080" w:bottom="1080" w:left="108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3805" w:rsidRDefault="00B73805" w:rsidP="00DC4C3C">
      <w:r>
        <w:separator/>
      </w:r>
    </w:p>
  </w:endnote>
  <w:endnote w:type="continuationSeparator" w:id="1">
    <w:p w:rsidR="00B73805" w:rsidRDefault="00B73805" w:rsidP="00DC4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Futura Bk">
    <w:altName w:val="Segoe UI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DC4C3C" w:rsidRDefault="00931218" w:rsidP="00E33AE3">
    <w:pPr>
      <w:pStyle w:val="Footer"/>
      <w:pBdr>
        <w:top w:val="single" w:sz="4" w:space="0" w:color="948A54"/>
      </w:pBdr>
      <w:tabs>
        <w:tab w:val="clear" w:pos="4680"/>
        <w:tab w:val="clear" w:pos="9360"/>
        <w:tab w:val="center" w:pos="5040"/>
        <w:tab w:val="right" w:pos="10080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margin-left:453.35pt;margin-top:.25pt;width:0;height:14.8pt;z-index:251655168" o:connectortype="straight" strokecolor="#938953" strokeweight="1.5pt"/>
      </w:pict>
    </w:r>
    <w:r w:rsidR="00EB5235">
      <w:rPr>
        <w:sz w:val="16"/>
      </w:rPr>
      <w:t>© 2012 Aithent. All rights reserved</w:t>
    </w:r>
    <w:r w:rsidR="00537644">
      <w:rPr>
        <w:sz w:val="16"/>
      </w:rPr>
      <w:t>.</w:t>
    </w:r>
    <w:r w:rsidR="00A62CD8" w:rsidRPr="005C1193">
      <w:rPr>
        <w:sz w:val="16"/>
      </w:rPr>
      <w:tab/>
    </w:r>
    <w:r w:rsidR="00EB5235" w:rsidRPr="00EB5235">
      <w:rPr>
        <w:b/>
        <w:color w:val="C00000"/>
        <w:sz w:val="16"/>
      </w:rPr>
      <w:t>CONFIDENTIAL</w:t>
    </w:r>
    <w:r w:rsidR="00A62CD8">
      <w:rPr>
        <w:sz w:val="16"/>
      </w:rPr>
      <w:tab/>
    </w:r>
    <w:r w:rsidR="00A62CD8" w:rsidRPr="00596776">
      <w:rPr>
        <w:sz w:val="16"/>
      </w:rPr>
      <w:t xml:space="preserve">Page </w:t>
    </w:r>
    <w:r w:rsidRPr="00596776">
      <w:rPr>
        <w:sz w:val="16"/>
      </w:rPr>
      <w:fldChar w:fldCharType="begin"/>
    </w:r>
    <w:r w:rsidR="00A62CD8" w:rsidRPr="00596776">
      <w:rPr>
        <w:sz w:val="16"/>
      </w:rPr>
      <w:instrText xml:space="preserve"> PAGE  \* Arabic  \* MERGEFORMAT </w:instrText>
    </w:r>
    <w:r w:rsidRPr="00596776">
      <w:rPr>
        <w:sz w:val="16"/>
      </w:rPr>
      <w:fldChar w:fldCharType="separate"/>
    </w:r>
    <w:r w:rsidR="009C3B42">
      <w:rPr>
        <w:noProof/>
        <w:sz w:val="16"/>
      </w:rPr>
      <w:t>1</w:t>
    </w:r>
    <w:r w:rsidRPr="00596776">
      <w:rPr>
        <w:sz w:val="16"/>
      </w:rPr>
      <w:fldChar w:fldCharType="end"/>
    </w:r>
    <w:r w:rsidR="00A62CD8" w:rsidRPr="00596776">
      <w:rPr>
        <w:sz w:val="16"/>
      </w:rPr>
      <w:t xml:space="preserve"> of </w:t>
    </w:r>
    <w:r>
      <w:rPr>
        <w:sz w:val="16"/>
      </w:rPr>
      <w:fldChar w:fldCharType="begin"/>
    </w:r>
    <w:r w:rsidR="00A62CD8">
      <w:rPr>
        <w:sz w:val="16"/>
      </w:rPr>
      <w:instrText>=</w:instrText>
    </w:r>
    <w:fldSimple w:instr="  NUMPAGES   \* MERGEFORMAT  ">
      <w:r w:rsidR="009C3B42" w:rsidRPr="009C3B42">
        <w:rPr>
          <w:noProof/>
          <w:sz w:val="16"/>
        </w:rPr>
        <w:instrText>2</w:instrText>
      </w:r>
    </w:fldSimple>
    <w:r w:rsidR="00A62CD8">
      <w:rPr>
        <w:sz w:val="16"/>
      </w:rPr>
      <w:instrText>-2</w:instrText>
    </w:r>
    <w:r>
      <w:rPr>
        <w:sz w:val="16"/>
      </w:rPr>
      <w:fldChar w:fldCharType="separate"/>
    </w:r>
    <w:r w:rsidR="009C3B42">
      <w:rPr>
        <w:noProof/>
        <w:sz w:val="16"/>
      </w:rPr>
      <w:t>0</w:t>
    </w:r>
    <w:r>
      <w:rPr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3805" w:rsidRDefault="00B73805" w:rsidP="00DC4C3C">
      <w:r>
        <w:separator/>
      </w:r>
    </w:p>
  </w:footnote>
  <w:footnote w:type="continuationSeparator" w:id="1">
    <w:p w:rsidR="00B73805" w:rsidRDefault="00B73805" w:rsidP="00DC4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977FB3" w:rsidRDefault="00A62CD8" w:rsidP="00977FB3">
    <w:pPr>
      <w:pStyle w:val="Header"/>
      <w:pBdr>
        <w:bottom w:val="single" w:sz="4" w:space="1" w:color="auto"/>
      </w:pBdr>
      <w:tabs>
        <w:tab w:val="clear" w:pos="4680"/>
        <w:tab w:val="clear" w:pos="9360"/>
        <w:tab w:val="center" w:pos="5040"/>
        <w:tab w:val="right" w:pos="10080"/>
      </w:tabs>
      <w:rPr>
        <w:noProof/>
        <w:sz w:val="16"/>
      </w:rPr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5591175</wp:posOffset>
          </wp:positionH>
          <wp:positionV relativeFrom="paragraph">
            <wp:posOffset>-171450</wp:posOffset>
          </wp:positionV>
          <wp:extent cx="855980" cy="304800"/>
          <wp:effectExtent l="19050" t="0" r="1270" b="0"/>
          <wp:wrapNone/>
          <wp:docPr id="1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B5235">
      <w:rPr>
        <w:noProof/>
        <w:sz w:val="16"/>
      </w:rPr>
      <w:t>Minutes of Meeting</w:t>
    </w:r>
    <w:r>
      <w:rPr>
        <w:noProof/>
        <w:sz w:val="16"/>
      </w:rPr>
      <w:t xml:space="preserve"> </w:t>
    </w:r>
    <w:r>
      <w:rPr>
        <w:noProof/>
        <w:sz w:val="16"/>
      </w:rPr>
      <w:tab/>
    </w:r>
    <w:r w:rsidR="00EF4A88">
      <w:rPr>
        <w:rFonts w:asciiTheme="minorHAnsi" w:hAnsiTheme="minorHAnsi" w:cstheme="minorHAnsi"/>
        <w:b/>
        <w:sz w:val="24"/>
      </w:rPr>
      <w:t>Process Committee initiatives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41AA"/>
    <w:multiLevelType w:val="hybridMultilevel"/>
    <w:tmpl w:val="B4A0DF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B056A67"/>
    <w:multiLevelType w:val="hybridMultilevel"/>
    <w:tmpl w:val="61985990"/>
    <w:lvl w:ilvl="0" w:tplc="ED2400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A12C85"/>
    <w:multiLevelType w:val="hybridMultilevel"/>
    <w:tmpl w:val="31784E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F37CCB"/>
    <w:multiLevelType w:val="hybridMultilevel"/>
    <w:tmpl w:val="B39C0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0664E4"/>
    <w:multiLevelType w:val="hybridMultilevel"/>
    <w:tmpl w:val="93B4F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E9434F"/>
    <w:multiLevelType w:val="hybridMultilevel"/>
    <w:tmpl w:val="582040EE"/>
    <w:lvl w:ilvl="0" w:tplc="D4F0B6D4">
      <w:start w:val="1"/>
      <w:numFmt w:val="bullet"/>
      <w:pStyle w:val="Bulletlis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1908"/>
        </w:tabs>
        <w:ind w:left="1908" w:hanging="360"/>
      </w:pPr>
      <w:rPr>
        <w:rFonts w:cs="Times New Roman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  <w:rPr>
        <w:rFonts w:cs="Times New Roman"/>
      </w:rPr>
    </w:lvl>
  </w:abstractNum>
  <w:abstractNum w:abstractNumId="6">
    <w:nsid w:val="1EB11EE3"/>
    <w:multiLevelType w:val="multilevel"/>
    <w:tmpl w:val="5BE4AC70"/>
    <w:lvl w:ilvl="0">
      <w:start w:val="4"/>
      <w:numFmt w:val="decimal"/>
      <w:lvlText w:val="%1.0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7">
    <w:nsid w:val="1F8C049D"/>
    <w:multiLevelType w:val="hybridMultilevel"/>
    <w:tmpl w:val="7B921DAE"/>
    <w:lvl w:ilvl="0" w:tplc="0AFA9A6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928C1"/>
    <w:multiLevelType w:val="hybridMultilevel"/>
    <w:tmpl w:val="7F86A496"/>
    <w:lvl w:ilvl="0" w:tplc="2C3C72C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2B3F31"/>
    <w:multiLevelType w:val="hybridMultilevel"/>
    <w:tmpl w:val="DD2EDCBA"/>
    <w:lvl w:ilvl="0" w:tplc="B944D89C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>
    <w:nsid w:val="33EF054E"/>
    <w:multiLevelType w:val="hybridMultilevel"/>
    <w:tmpl w:val="80189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694F0A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2">
    <w:nsid w:val="39AE03A2"/>
    <w:multiLevelType w:val="hybridMultilevel"/>
    <w:tmpl w:val="2A346A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44CB6CF4"/>
    <w:multiLevelType w:val="hybridMultilevel"/>
    <w:tmpl w:val="38CC43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B3F028C"/>
    <w:multiLevelType w:val="hybridMultilevel"/>
    <w:tmpl w:val="D83AB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E6C46F8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6">
    <w:nsid w:val="515F7801"/>
    <w:multiLevelType w:val="hybridMultilevel"/>
    <w:tmpl w:val="1AD6F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DC3017"/>
    <w:multiLevelType w:val="hybridMultilevel"/>
    <w:tmpl w:val="B04E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2515FD"/>
    <w:multiLevelType w:val="hybridMultilevel"/>
    <w:tmpl w:val="A202D7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3470079"/>
    <w:multiLevelType w:val="hybridMultilevel"/>
    <w:tmpl w:val="A948B6EA"/>
    <w:lvl w:ilvl="0" w:tplc="04090001">
      <w:start w:val="1"/>
      <w:numFmt w:val="bullet"/>
      <w:lvlText w:val=""/>
      <w:lvlJc w:val="left"/>
      <w:pPr>
        <w:tabs>
          <w:tab w:val="num" w:pos="1153"/>
        </w:tabs>
        <w:ind w:left="11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73"/>
        </w:tabs>
        <w:ind w:left="1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3"/>
        </w:tabs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3"/>
        </w:tabs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3"/>
        </w:tabs>
        <w:ind w:left="4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3"/>
        </w:tabs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3"/>
        </w:tabs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3"/>
        </w:tabs>
        <w:ind w:left="6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3"/>
        </w:tabs>
        <w:ind w:left="6913" w:hanging="360"/>
      </w:pPr>
      <w:rPr>
        <w:rFonts w:ascii="Wingdings" w:hAnsi="Wingdings" w:hint="default"/>
      </w:rPr>
    </w:lvl>
  </w:abstractNum>
  <w:abstractNum w:abstractNumId="20">
    <w:nsid w:val="565F4351"/>
    <w:multiLevelType w:val="singleLevel"/>
    <w:tmpl w:val="2D86F2B8"/>
    <w:lvl w:ilvl="0">
      <w:numFmt w:val="bullet"/>
      <w:pStyle w:val="BulletedTex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</w:abstractNum>
  <w:abstractNum w:abstractNumId="21">
    <w:nsid w:val="56BF2FF3"/>
    <w:multiLevelType w:val="hybridMultilevel"/>
    <w:tmpl w:val="59AEF0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E6447D"/>
    <w:multiLevelType w:val="hybridMultilevel"/>
    <w:tmpl w:val="81FAE1DC"/>
    <w:lvl w:ilvl="0" w:tplc="2FB0C2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>
    <w:nsid w:val="5D401948"/>
    <w:multiLevelType w:val="hybridMultilevel"/>
    <w:tmpl w:val="7A881874"/>
    <w:lvl w:ilvl="0" w:tplc="4D8EAF1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4">
    <w:nsid w:val="5E536E7A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BA6C48"/>
    <w:multiLevelType w:val="hybridMultilevel"/>
    <w:tmpl w:val="A0A45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2400729"/>
    <w:multiLevelType w:val="hybridMultilevel"/>
    <w:tmpl w:val="E8CC8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F83A51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8B17DD"/>
    <w:multiLevelType w:val="hybridMultilevel"/>
    <w:tmpl w:val="8B6C1C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2FF7975"/>
    <w:multiLevelType w:val="hybridMultilevel"/>
    <w:tmpl w:val="6CA0D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446E86"/>
    <w:multiLevelType w:val="hybridMultilevel"/>
    <w:tmpl w:val="93FA7A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19"/>
  </w:num>
  <w:num w:numId="5">
    <w:abstractNumId w:val="20"/>
  </w:num>
  <w:num w:numId="6">
    <w:abstractNumId w:val="29"/>
  </w:num>
  <w:num w:numId="7">
    <w:abstractNumId w:val="28"/>
  </w:num>
  <w:num w:numId="8">
    <w:abstractNumId w:val="14"/>
  </w:num>
  <w:num w:numId="9">
    <w:abstractNumId w:val="16"/>
  </w:num>
  <w:num w:numId="10">
    <w:abstractNumId w:val="2"/>
  </w:num>
  <w:num w:numId="11">
    <w:abstractNumId w:val="10"/>
  </w:num>
  <w:num w:numId="12">
    <w:abstractNumId w:val="18"/>
  </w:num>
  <w:num w:numId="13">
    <w:abstractNumId w:val="0"/>
  </w:num>
  <w:num w:numId="14">
    <w:abstractNumId w:val="30"/>
  </w:num>
  <w:num w:numId="15">
    <w:abstractNumId w:val="1"/>
  </w:num>
  <w:num w:numId="16">
    <w:abstractNumId w:val="23"/>
  </w:num>
  <w:num w:numId="17">
    <w:abstractNumId w:val="3"/>
  </w:num>
  <w:num w:numId="18">
    <w:abstractNumId w:val="4"/>
  </w:num>
  <w:num w:numId="19">
    <w:abstractNumId w:val="8"/>
  </w:num>
  <w:num w:numId="20">
    <w:abstractNumId w:val="7"/>
  </w:num>
  <w:num w:numId="21">
    <w:abstractNumId w:val="9"/>
  </w:num>
  <w:num w:numId="22">
    <w:abstractNumId w:val="15"/>
  </w:num>
  <w:num w:numId="23">
    <w:abstractNumId w:val="11"/>
  </w:num>
  <w:num w:numId="24">
    <w:abstractNumId w:val="17"/>
  </w:num>
  <w:num w:numId="25">
    <w:abstractNumId w:val="26"/>
  </w:num>
  <w:num w:numId="26">
    <w:abstractNumId w:val="21"/>
  </w:num>
  <w:num w:numId="27">
    <w:abstractNumId w:val="27"/>
  </w:num>
  <w:num w:numId="28">
    <w:abstractNumId w:val="25"/>
  </w:num>
  <w:num w:numId="29">
    <w:abstractNumId w:val="24"/>
  </w:num>
  <w:num w:numId="30">
    <w:abstractNumId w:val="12"/>
  </w:num>
  <w:num w:numId="31">
    <w:abstractNumId w:val="13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36866">
      <o:colormenu v:ext="edit" strokecolor="none [3213]"/>
    </o:shapedefaults>
    <o:shapelayout v:ext="edit">
      <o:idmap v:ext="edit" data="2"/>
      <o:rules v:ext="edit">
        <o:r id="V:Rule2" type="connector" idref="#_x0000_s205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01528"/>
    <w:rsid w:val="000048FC"/>
    <w:rsid w:val="00010B52"/>
    <w:rsid w:val="00011EA3"/>
    <w:rsid w:val="00012C09"/>
    <w:rsid w:val="0001661D"/>
    <w:rsid w:val="0002517C"/>
    <w:rsid w:val="00040D68"/>
    <w:rsid w:val="00055269"/>
    <w:rsid w:val="000609AD"/>
    <w:rsid w:val="000641C2"/>
    <w:rsid w:val="0007402E"/>
    <w:rsid w:val="000744BC"/>
    <w:rsid w:val="00090356"/>
    <w:rsid w:val="000A7970"/>
    <w:rsid w:val="000B5CB7"/>
    <w:rsid w:val="000D28D4"/>
    <w:rsid w:val="000E23AA"/>
    <w:rsid w:val="000E3023"/>
    <w:rsid w:val="000F07ED"/>
    <w:rsid w:val="000F1551"/>
    <w:rsid w:val="000F738B"/>
    <w:rsid w:val="00110498"/>
    <w:rsid w:val="00111553"/>
    <w:rsid w:val="00116A97"/>
    <w:rsid w:val="00120836"/>
    <w:rsid w:val="001218F4"/>
    <w:rsid w:val="00151CF5"/>
    <w:rsid w:val="001528E8"/>
    <w:rsid w:val="0015668A"/>
    <w:rsid w:val="00164874"/>
    <w:rsid w:val="00182657"/>
    <w:rsid w:val="00185DA9"/>
    <w:rsid w:val="001860B2"/>
    <w:rsid w:val="0018768D"/>
    <w:rsid w:val="0019213B"/>
    <w:rsid w:val="001967E0"/>
    <w:rsid w:val="001A1CE5"/>
    <w:rsid w:val="001B1328"/>
    <w:rsid w:val="001B3CDE"/>
    <w:rsid w:val="001C3276"/>
    <w:rsid w:val="001C52EB"/>
    <w:rsid w:val="001D25D7"/>
    <w:rsid w:val="001D4E9D"/>
    <w:rsid w:val="001D5125"/>
    <w:rsid w:val="001D6032"/>
    <w:rsid w:val="001E1130"/>
    <w:rsid w:val="001F4C42"/>
    <w:rsid w:val="001F7473"/>
    <w:rsid w:val="00204C1B"/>
    <w:rsid w:val="00213A72"/>
    <w:rsid w:val="0021471C"/>
    <w:rsid w:val="00217A29"/>
    <w:rsid w:val="00233139"/>
    <w:rsid w:val="0023375E"/>
    <w:rsid w:val="00235FFA"/>
    <w:rsid w:val="00237032"/>
    <w:rsid w:val="00260EB0"/>
    <w:rsid w:val="00262C36"/>
    <w:rsid w:val="00267CD3"/>
    <w:rsid w:val="002946A6"/>
    <w:rsid w:val="002A3AED"/>
    <w:rsid w:val="002A4326"/>
    <w:rsid w:val="002B47B7"/>
    <w:rsid w:val="002C2FEF"/>
    <w:rsid w:val="002C3713"/>
    <w:rsid w:val="002C71F3"/>
    <w:rsid w:val="002E39BD"/>
    <w:rsid w:val="002E7922"/>
    <w:rsid w:val="002F0A9C"/>
    <w:rsid w:val="002F20C7"/>
    <w:rsid w:val="002F64DB"/>
    <w:rsid w:val="00301528"/>
    <w:rsid w:val="00305D21"/>
    <w:rsid w:val="0030614E"/>
    <w:rsid w:val="00307C57"/>
    <w:rsid w:val="00317DD3"/>
    <w:rsid w:val="0032192E"/>
    <w:rsid w:val="00322011"/>
    <w:rsid w:val="00323B0A"/>
    <w:rsid w:val="00326697"/>
    <w:rsid w:val="0033022C"/>
    <w:rsid w:val="00331684"/>
    <w:rsid w:val="00337D93"/>
    <w:rsid w:val="00337DFB"/>
    <w:rsid w:val="0034162A"/>
    <w:rsid w:val="003500FB"/>
    <w:rsid w:val="003503EC"/>
    <w:rsid w:val="00354121"/>
    <w:rsid w:val="0036668A"/>
    <w:rsid w:val="003766D5"/>
    <w:rsid w:val="00395EF7"/>
    <w:rsid w:val="003A4593"/>
    <w:rsid w:val="003B5E5B"/>
    <w:rsid w:val="003C09EB"/>
    <w:rsid w:val="003C1AED"/>
    <w:rsid w:val="003D588B"/>
    <w:rsid w:val="003E3171"/>
    <w:rsid w:val="003E525F"/>
    <w:rsid w:val="003F3453"/>
    <w:rsid w:val="003F615D"/>
    <w:rsid w:val="003F7B93"/>
    <w:rsid w:val="0042025A"/>
    <w:rsid w:val="00423463"/>
    <w:rsid w:val="0042782E"/>
    <w:rsid w:val="00432000"/>
    <w:rsid w:val="00436885"/>
    <w:rsid w:val="0044315E"/>
    <w:rsid w:val="004630BB"/>
    <w:rsid w:val="0046676B"/>
    <w:rsid w:val="00485D10"/>
    <w:rsid w:val="00487AA9"/>
    <w:rsid w:val="00490751"/>
    <w:rsid w:val="00492338"/>
    <w:rsid w:val="0049474C"/>
    <w:rsid w:val="004A633D"/>
    <w:rsid w:val="004B6217"/>
    <w:rsid w:val="004B7BC2"/>
    <w:rsid w:val="004C1E46"/>
    <w:rsid w:val="004C738A"/>
    <w:rsid w:val="004D113A"/>
    <w:rsid w:val="004E776C"/>
    <w:rsid w:val="00511F60"/>
    <w:rsid w:val="00517050"/>
    <w:rsid w:val="005174F7"/>
    <w:rsid w:val="00520DD6"/>
    <w:rsid w:val="005249C5"/>
    <w:rsid w:val="00526646"/>
    <w:rsid w:val="00537644"/>
    <w:rsid w:val="00537D6E"/>
    <w:rsid w:val="0054440A"/>
    <w:rsid w:val="00560068"/>
    <w:rsid w:val="0056482E"/>
    <w:rsid w:val="00573BF7"/>
    <w:rsid w:val="00577E7C"/>
    <w:rsid w:val="00592E45"/>
    <w:rsid w:val="00596776"/>
    <w:rsid w:val="00597735"/>
    <w:rsid w:val="005B2F11"/>
    <w:rsid w:val="005B6734"/>
    <w:rsid w:val="005C0816"/>
    <w:rsid w:val="005C1193"/>
    <w:rsid w:val="005C72D2"/>
    <w:rsid w:val="005D3C9E"/>
    <w:rsid w:val="005E3C2F"/>
    <w:rsid w:val="005E4EB3"/>
    <w:rsid w:val="005F564F"/>
    <w:rsid w:val="005F612F"/>
    <w:rsid w:val="00602627"/>
    <w:rsid w:val="00610BF1"/>
    <w:rsid w:val="00622222"/>
    <w:rsid w:val="00622CB4"/>
    <w:rsid w:val="00623B30"/>
    <w:rsid w:val="00633DFF"/>
    <w:rsid w:val="00643638"/>
    <w:rsid w:val="00645984"/>
    <w:rsid w:val="006508F3"/>
    <w:rsid w:val="0065156E"/>
    <w:rsid w:val="00663901"/>
    <w:rsid w:val="006702F1"/>
    <w:rsid w:val="00680700"/>
    <w:rsid w:val="00680F52"/>
    <w:rsid w:val="00693139"/>
    <w:rsid w:val="006B4366"/>
    <w:rsid w:val="006C6458"/>
    <w:rsid w:val="006C7A66"/>
    <w:rsid w:val="006D4264"/>
    <w:rsid w:val="006D5F1B"/>
    <w:rsid w:val="006E194A"/>
    <w:rsid w:val="006E38B7"/>
    <w:rsid w:val="006E7DC6"/>
    <w:rsid w:val="00707CE0"/>
    <w:rsid w:val="00707FAC"/>
    <w:rsid w:val="007259B7"/>
    <w:rsid w:val="007259FD"/>
    <w:rsid w:val="0075456D"/>
    <w:rsid w:val="00756E91"/>
    <w:rsid w:val="00760B04"/>
    <w:rsid w:val="00770804"/>
    <w:rsid w:val="00781F1E"/>
    <w:rsid w:val="00794B10"/>
    <w:rsid w:val="007956B8"/>
    <w:rsid w:val="0079644A"/>
    <w:rsid w:val="007A199C"/>
    <w:rsid w:val="007B6ADA"/>
    <w:rsid w:val="007C4B71"/>
    <w:rsid w:val="007D1EAF"/>
    <w:rsid w:val="007D78C9"/>
    <w:rsid w:val="007E0DDB"/>
    <w:rsid w:val="007E1A79"/>
    <w:rsid w:val="007E58D5"/>
    <w:rsid w:val="007F1D8A"/>
    <w:rsid w:val="007F621B"/>
    <w:rsid w:val="00811E5C"/>
    <w:rsid w:val="0081670F"/>
    <w:rsid w:val="008169CD"/>
    <w:rsid w:val="00830516"/>
    <w:rsid w:val="0083514A"/>
    <w:rsid w:val="00836C80"/>
    <w:rsid w:val="008373FF"/>
    <w:rsid w:val="00842215"/>
    <w:rsid w:val="008425D5"/>
    <w:rsid w:val="008447B2"/>
    <w:rsid w:val="00844F07"/>
    <w:rsid w:val="00854615"/>
    <w:rsid w:val="0086424F"/>
    <w:rsid w:val="0086521F"/>
    <w:rsid w:val="00865814"/>
    <w:rsid w:val="00874F85"/>
    <w:rsid w:val="00876CF8"/>
    <w:rsid w:val="0088280C"/>
    <w:rsid w:val="00885C25"/>
    <w:rsid w:val="008942D4"/>
    <w:rsid w:val="008953F3"/>
    <w:rsid w:val="008A4269"/>
    <w:rsid w:val="008E6076"/>
    <w:rsid w:val="008E661E"/>
    <w:rsid w:val="008F1527"/>
    <w:rsid w:val="008F6F48"/>
    <w:rsid w:val="009014D7"/>
    <w:rsid w:val="009076D1"/>
    <w:rsid w:val="00907ED3"/>
    <w:rsid w:val="00927F4F"/>
    <w:rsid w:val="00931218"/>
    <w:rsid w:val="00934975"/>
    <w:rsid w:val="00934E7D"/>
    <w:rsid w:val="00935991"/>
    <w:rsid w:val="00936A23"/>
    <w:rsid w:val="00944060"/>
    <w:rsid w:val="00955F95"/>
    <w:rsid w:val="00957926"/>
    <w:rsid w:val="009747DB"/>
    <w:rsid w:val="00977FB3"/>
    <w:rsid w:val="0098381E"/>
    <w:rsid w:val="00987611"/>
    <w:rsid w:val="00992C18"/>
    <w:rsid w:val="009A34AD"/>
    <w:rsid w:val="009A4EB7"/>
    <w:rsid w:val="009A70F0"/>
    <w:rsid w:val="009A7A4A"/>
    <w:rsid w:val="009C27D2"/>
    <w:rsid w:val="009C3B42"/>
    <w:rsid w:val="009C5044"/>
    <w:rsid w:val="009C53E2"/>
    <w:rsid w:val="009C5CA0"/>
    <w:rsid w:val="009E786C"/>
    <w:rsid w:val="009F2140"/>
    <w:rsid w:val="009F71A5"/>
    <w:rsid w:val="00A16E30"/>
    <w:rsid w:val="00A22F82"/>
    <w:rsid w:val="00A329E9"/>
    <w:rsid w:val="00A34F4A"/>
    <w:rsid w:val="00A373AF"/>
    <w:rsid w:val="00A5036D"/>
    <w:rsid w:val="00A62CD8"/>
    <w:rsid w:val="00A665DB"/>
    <w:rsid w:val="00A67A61"/>
    <w:rsid w:val="00A81EEE"/>
    <w:rsid w:val="00AB0BCA"/>
    <w:rsid w:val="00B11CF3"/>
    <w:rsid w:val="00B23CBE"/>
    <w:rsid w:val="00B425BA"/>
    <w:rsid w:val="00B514EC"/>
    <w:rsid w:val="00B65D50"/>
    <w:rsid w:val="00B66E28"/>
    <w:rsid w:val="00B73805"/>
    <w:rsid w:val="00B75F90"/>
    <w:rsid w:val="00B87726"/>
    <w:rsid w:val="00B920E1"/>
    <w:rsid w:val="00B94784"/>
    <w:rsid w:val="00BA1BBE"/>
    <w:rsid w:val="00BA254D"/>
    <w:rsid w:val="00BB46B7"/>
    <w:rsid w:val="00BB6C24"/>
    <w:rsid w:val="00BB7510"/>
    <w:rsid w:val="00BD521C"/>
    <w:rsid w:val="00BF7631"/>
    <w:rsid w:val="00C31C01"/>
    <w:rsid w:val="00C36FAB"/>
    <w:rsid w:val="00C51869"/>
    <w:rsid w:val="00C5542A"/>
    <w:rsid w:val="00C60395"/>
    <w:rsid w:val="00C66066"/>
    <w:rsid w:val="00C6751D"/>
    <w:rsid w:val="00C707F7"/>
    <w:rsid w:val="00C71115"/>
    <w:rsid w:val="00C72CE9"/>
    <w:rsid w:val="00C80933"/>
    <w:rsid w:val="00C81703"/>
    <w:rsid w:val="00C82B7C"/>
    <w:rsid w:val="00C84809"/>
    <w:rsid w:val="00C9059C"/>
    <w:rsid w:val="00C910F6"/>
    <w:rsid w:val="00C93C90"/>
    <w:rsid w:val="00CA4BC0"/>
    <w:rsid w:val="00CC0A29"/>
    <w:rsid w:val="00CC209D"/>
    <w:rsid w:val="00CC75D3"/>
    <w:rsid w:val="00CD0F8B"/>
    <w:rsid w:val="00CE19DB"/>
    <w:rsid w:val="00CE1E7A"/>
    <w:rsid w:val="00CE2BAF"/>
    <w:rsid w:val="00CE5498"/>
    <w:rsid w:val="00CF18F6"/>
    <w:rsid w:val="00CF3574"/>
    <w:rsid w:val="00D03A4D"/>
    <w:rsid w:val="00D062D5"/>
    <w:rsid w:val="00D13551"/>
    <w:rsid w:val="00D22C72"/>
    <w:rsid w:val="00D32577"/>
    <w:rsid w:val="00D33E36"/>
    <w:rsid w:val="00D37840"/>
    <w:rsid w:val="00D41EE8"/>
    <w:rsid w:val="00D43CBF"/>
    <w:rsid w:val="00D5186F"/>
    <w:rsid w:val="00D56131"/>
    <w:rsid w:val="00D666E2"/>
    <w:rsid w:val="00D71853"/>
    <w:rsid w:val="00D72A3B"/>
    <w:rsid w:val="00D73032"/>
    <w:rsid w:val="00D75AF0"/>
    <w:rsid w:val="00D87366"/>
    <w:rsid w:val="00D96496"/>
    <w:rsid w:val="00D967B2"/>
    <w:rsid w:val="00DA30CD"/>
    <w:rsid w:val="00DB4223"/>
    <w:rsid w:val="00DB6449"/>
    <w:rsid w:val="00DB71CC"/>
    <w:rsid w:val="00DB7D71"/>
    <w:rsid w:val="00DC029C"/>
    <w:rsid w:val="00DC1E02"/>
    <w:rsid w:val="00DC4C3C"/>
    <w:rsid w:val="00DC71BB"/>
    <w:rsid w:val="00DD2C96"/>
    <w:rsid w:val="00DD3A76"/>
    <w:rsid w:val="00DD3C4D"/>
    <w:rsid w:val="00DD4740"/>
    <w:rsid w:val="00DF25BC"/>
    <w:rsid w:val="00E01D61"/>
    <w:rsid w:val="00E04AA5"/>
    <w:rsid w:val="00E05D44"/>
    <w:rsid w:val="00E11518"/>
    <w:rsid w:val="00E225A9"/>
    <w:rsid w:val="00E32A32"/>
    <w:rsid w:val="00E32FDC"/>
    <w:rsid w:val="00E33AE3"/>
    <w:rsid w:val="00E37E1F"/>
    <w:rsid w:val="00E5740B"/>
    <w:rsid w:val="00E5772B"/>
    <w:rsid w:val="00E61FF8"/>
    <w:rsid w:val="00E726D3"/>
    <w:rsid w:val="00E8081E"/>
    <w:rsid w:val="00E925A9"/>
    <w:rsid w:val="00E9268C"/>
    <w:rsid w:val="00E941F5"/>
    <w:rsid w:val="00E96AF2"/>
    <w:rsid w:val="00EA69EB"/>
    <w:rsid w:val="00EB0364"/>
    <w:rsid w:val="00EB1692"/>
    <w:rsid w:val="00EB3863"/>
    <w:rsid w:val="00EB5235"/>
    <w:rsid w:val="00EC5239"/>
    <w:rsid w:val="00ED4E8C"/>
    <w:rsid w:val="00ED56DE"/>
    <w:rsid w:val="00ED5889"/>
    <w:rsid w:val="00ED594C"/>
    <w:rsid w:val="00EE4C0E"/>
    <w:rsid w:val="00EE7CD8"/>
    <w:rsid w:val="00EF0C38"/>
    <w:rsid w:val="00EF114C"/>
    <w:rsid w:val="00EF43DE"/>
    <w:rsid w:val="00EF4A88"/>
    <w:rsid w:val="00F05310"/>
    <w:rsid w:val="00F05DE3"/>
    <w:rsid w:val="00F16340"/>
    <w:rsid w:val="00F1654B"/>
    <w:rsid w:val="00F26415"/>
    <w:rsid w:val="00F30FEE"/>
    <w:rsid w:val="00F35F35"/>
    <w:rsid w:val="00F43016"/>
    <w:rsid w:val="00F517B1"/>
    <w:rsid w:val="00F75BD1"/>
    <w:rsid w:val="00F75DE9"/>
    <w:rsid w:val="00F81931"/>
    <w:rsid w:val="00F82CA9"/>
    <w:rsid w:val="00F87A93"/>
    <w:rsid w:val="00F910EC"/>
    <w:rsid w:val="00FA310C"/>
    <w:rsid w:val="00FA5864"/>
    <w:rsid w:val="00FB2C57"/>
    <w:rsid w:val="00FB6CAC"/>
    <w:rsid w:val="00FB715E"/>
    <w:rsid w:val="00FD049C"/>
    <w:rsid w:val="00FE26DC"/>
    <w:rsid w:val="00FE377C"/>
    <w:rsid w:val="00FF5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6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locked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locked="1" w:uiPriority="0"/>
    <w:lsdException w:name="Block Text" w:semiHidden="1" w:unhideWhenUsed="1"/>
    <w:lsdException w:name="Hyperlink" w:semiHidden="1" w:unhideWhenUsed="1"/>
    <w:lsdException w:name="FollowedHyperlink" w:locked="1" w:uiPriority="0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02517C"/>
    <w:rPr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4C3C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D521C"/>
    <w:pPr>
      <w:keepNext/>
      <w:keepLines/>
      <w:numPr>
        <w:ilvl w:val="1"/>
        <w:numId w:val="2"/>
      </w:numPr>
      <w:spacing w:before="20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arrative3"/>
    <w:link w:val="Heading3Char"/>
    <w:uiPriority w:val="99"/>
    <w:qFormat/>
    <w:rsid w:val="00BD521C"/>
    <w:pPr>
      <w:keepNext/>
      <w:keepLines/>
      <w:numPr>
        <w:ilvl w:val="2"/>
        <w:numId w:val="2"/>
      </w:numPr>
      <w:tabs>
        <w:tab w:val="left" w:pos="2160"/>
      </w:tabs>
      <w:spacing w:before="120" w:after="60"/>
      <w:outlineLvl w:val="2"/>
    </w:pPr>
    <w:rPr>
      <w:rFonts w:ascii="Arial" w:hAnsi="Arial"/>
      <w:b/>
      <w:color w:val="auto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169CD"/>
    <w:pPr>
      <w:keepNext/>
      <w:numPr>
        <w:ilvl w:val="3"/>
        <w:numId w:val="2"/>
      </w:numPr>
      <w:outlineLvl w:val="3"/>
    </w:pPr>
    <w:rPr>
      <w:b/>
      <w:color w:val="auto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D521C"/>
    <w:pPr>
      <w:keepNext/>
      <w:keepLines/>
      <w:numPr>
        <w:ilvl w:val="4"/>
        <w:numId w:val="2"/>
      </w:numPr>
      <w:spacing w:before="240" w:after="60"/>
      <w:outlineLvl w:val="4"/>
    </w:pPr>
    <w:rPr>
      <w:rFonts w:ascii="Arial" w:hAnsi="Arial"/>
      <w:b/>
      <w:color w:val="auto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D521C"/>
    <w:pPr>
      <w:keepLines/>
      <w:numPr>
        <w:ilvl w:val="5"/>
        <w:numId w:val="2"/>
      </w:numPr>
      <w:spacing w:before="240" w:after="60"/>
      <w:outlineLvl w:val="5"/>
    </w:pPr>
    <w:rPr>
      <w:rFonts w:ascii="Arial" w:hAnsi="Arial"/>
      <w:b/>
      <w:color w:val="auto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D521C"/>
    <w:pPr>
      <w:numPr>
        <w:ilvl w:val="6"/>
        <w:numId w:val="2"/>
      </w:numPr>
      <w:spacing w:before="240" w:after="60"/>
      <w:outlineLvl w:val="6"/>
    </w:pPr>
    <w:rPr>
      <w:rFonts w:ascii="Arial" w:hAnsi="Arial"/>
      <w:color w:val="auto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D521C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521C"/>
    <w:pPr>
      <w:numPr>
        <w:ilvl w:val="8"/>
        <w:numId w:val="2"/>
      </w:numPr>
      <w:spacing w:before="240" w:after="60"/>
      <w:outlineLvl w:val="8"/>
    </w:pPr>
    <w:rPr>
      <w:rFonts w:ascii="Arial" w:hAnsi="Arial"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C4C3C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D521C"/>
    <w:rPr>
      <w:rFonts w:ascii="Cambria" w:eastAsia="SimSun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169CD"/>
    <w:rPr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D521C"/>
    <w:rPr>
      <w:rFonts w:ascii="Arial" w:hAnsi="Arial"/>
      <w:b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D521C"/>
    <w:rPr>
      <w:rFonts w:ascii="Arial" w:hAnsi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D521C"/>
    <w:rPr>
      <w:rFonts w:ascii="Arial" w:hAnsi="Arial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D521C"/>
    <w:rPr>
      <w:rFonts w:ascii="Arial" w:hAnsi="Arial"/>
      <w:i/>
      <w:sz w:val="18"/>
      <w:szCs w:val="20"/>
    </w:rPr>
  </w:style>
  <w:style w:type="paragraph" w:customStyle="1" w:styleId="Narrative3">
    <w:name w:val="Narrative 3"/>
    <w:basedOn w:val="Normal"/>
    <w:uiPriority w:val="99"/>
    <w:rsid w:val="00423463"/>
    <w:pPr>
      <w:numPr>
        <w:ilvl w:val="12"/>
      </w:numPr>
      <w:spacing w:after="120"/>
      <w:ind w:left="1584"/>
    </w:pPr>
    <w:rPr>
      <w:rFonts w:ascii="Arial" w:hAnsi="Arial"/>
      <w:color w:val="auto"/>
      <w:sz w:val="24"/>
      <w:szCs w:val="20"/>
    </w:rPr>
  </w:style>
  <w:style w:type="paragraph" w:customStyle="1" w:styleId="AithentRes">
    <w:name w:val="AithentRes"/>
    <w:basedOn w:val="Normal"/>
    <w:link w:val="AithentResChar"/>
    <w:autoRedefine/>
    <w:uiPriority w:val="99"/>
    <w:qFormat/>
    <w:rsid w:val="00E33AE3"/>
    <w:pPr>
      <w:tabs>
        <w:tab w:val="left" w:pos="2340"/>
      </w:tabs>
    </w:pPr>
    <w:rPr>
      <w:color w:val="000066"/>
      <w:szCs w:val="22"/>
    </w:rPr>
  </w:style>
  <w:style w:type="character" w:customStyle="1" w:styleId="AithentResChar">
    <w:name w:val="AithentRes Char"/>
    <w:basedOn w:val="DefaultParagraphFont"/>
    <w:link w:val="AithentRes"/>
    <w:uiPriority w:val="99"/>
    <w:locked/>
    <w:rsid w:val="00E33AE3"/>
    <w:rPr>
      <w:rFonts w:cs="Times New Roman"/>
      <w:color w:val="000066"/>
      <w:sz w:val="22"/>
      <w:szCs w:val="22"/>
    </w:rPr>
  </w:style>
  <w:style w:type="paragraph" w:styleId="Caption">
    <w:name w:val="caption"/>
    <w:basedOn w:val="Normal"/>
    <w:next w:val="Normal"/>
    <w:uiPriority w:val="99"/>
    <w:qFormat/>
    <w:rsid w:val="00CE19DB"/>
    <w:rPr>
      <w:sz w:val="20"/>
    </w:rPr>
  </w:style>
  <w:style w:type="paragraph" w:styleId="NoSpacing">
    <w:name w:val="No Spacing"/>
    <w:link w:val="NoSpacingChar"/>
    <w:uiPriority w:val="99"/>
    <w:qFormat/>
    <w:rsid w:val="008169CD"/>
    <w:rPr>
      <w:rFonts w:eastAsia="SimSu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8169CD"/>
    <w:rPr>
      <w:rFonts w:ascii="Calibri" w:eastAsia="SimSun" w:hAnsi="Calibri" w:cs="Times New Roman"/>
      <w:sz w:val="22"/>
      <w:szCs w:val="22"/>
      <w:lang w:val="en-US" w:eastAsia="en-US" w:bidi="ar-SA"/>
    </w:rPr>
  </w:style>
  <w:style w:type="paragraph" w:customStyle="1" w:styleId="Default">
    <w:name w:val="Default"/>
    <w:rsid w:val="008169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8169CD"/>
    <w:rPr>
      <w:rFonts w:cs="Times New Roman"/>
      <w:color w:val="0000FF"/>
      <w:u w:val="single"/>
    </w:rPr>
  </w:style>
  <w:style w:type="paragraph" w:customStyle="1" w:styleId="Narrative2">
    <w:name w:val="Narrative 2"/>
    <w:basedOn w:val="Normal"/>
    <w:uiPriority w:val="99"/>
    <w:rsid w:val="008169CD"/>
    <w:pPr>
      <w:keepLines/>
      <w:spacing w:after="120"/>
      <w:ind w:left="720"/>
    </w:pPr>
    <w:rPr>
      <w:rFonts w:ascii="Arial" w:hAnsi="Arial"/>
      <w:color w:val="auto"/>
      <w:sz w:val="24"/>
      <w:szCs w:val="20"/>
    </w:rPr>
  </w:style>
  <w:style w:type="paragraph" w:customStyle="1" w:styleId="copyright">
    <w:name w:val="copyright"/>
    <w:basedOn w:val="Normal"/>
    <w:uiPriority w:val="99"/>
    <w:rsid w:val="00DC4C3C"/>
    <w:rPr>
      <w:rFonts w:ascii="High Tower Text" w:hAnsi="High Tower Text"/>
      <w:color w:val="auto"/>
    </w:rPr>
  </w:style>
  <w:style w:type="paragraph" w:styleId="TOC1">
    <w:name w:val="toc 1"/>
    <w:basedOn w:val="Normal"/>
    <w:next w:val="Normal"/>
    <w:autoRedefine/>
    <w:uiPriority w:val="39"/>
    <w:rsid w:val="00DC4C3C"/>
    <w:pPr>
      <w:spacing w:before="120" w:after="120"/>
    </w:pPr>
    <w:rPr>
      <w:b/>
      <w:bCs/>
      <w:caps/>
      <w:color w:val="auto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DC4C3C"/>
    <w:pPr>
      <w:ind w:left="480"/>
    </w:pPr>
    <w:rPr>
      <w:i/>
      <w:iCs/>
      <w:color w:val="auto"/>
      <w:sz w:val="20"/>
      <w:szCs w:val="20"/>
    </w:rPr>
  </w:style>
  <w:style w:type="paragraph" w:styleId="TOCHeading">
    <w:name w:val="TOC Heading"/>
    <w:basedOn w:val="Heading1"/>
    <w:next w:val="Normal"/>
    <w:uiPriority w:val="99"/>
    <w:qFormat/>
    <w:rsid w:val="00DC4C3C"/>
    <w:pPr>
      <w:outlineLvl w:val="9"/>
    </w:pPr>
  </w:style>
  <w:style w:type="paragraph" w:styleId="TOC2">
    <w:name w:val="toc 2"/>
    <w:basedOn w:val="Normal"/>
    <w:next w:val="Normal"/>
    <w:autoRedefine/>
    <w:uiPriority w:val="39"/>
    <w:rsid w:val="00DC4C3C"/>
    <w:pPr>
      <w:ind w:left="240"/>
    </w:pPr>
    <w:rPr>
      <w:smallCaps/>
      <w:color w:val="auto"/>
      <w:szCs w:val="20"/>
    </w:rPr>
  </w:style>
  <w:style w:type="paragraph" w:styleId="TableofFigures">
    <w:name w:val="table of figures"/>
    <w:basedOn w:val="Normal"/>
    <w:next w:val="Normal"/>
    <w:uiPriority w:val="99"/>
    <w:rsid w:val="00DC4C3C"/>
    <w:rPr>
      <w:color w:val="auto"/>
    </w:rPr>
  </w:style>
  <w:style w:type="paragraph" w:styleId="Header">
    <w:name w:val="header"/>
    <w:basedOn w:val="Normal"/>
    <w:link w:val="HeaderChar"/>
    <w:rsid w:val="00DC4C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C4C3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C4C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C4C3C"/>
    <w:rPr>
      <w:rFonts w:cs="Times New Roman"/>
    </w:rPr>
  </w:style>
  <w:style w:type="paragraph" w:styleId="BodyText">
    <w:name w:val="Body Text"/>
    <w:basedOn w:val="Normal"/>
    <w:link w:val="BodyTextChar"/>
    <w:uiPriority w:val="99"/>
    <w:semiHidden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Narrative1">
    <w:name w:val="Narrative 1"/>
    <w:basedOn w:val="Normal"/>
    <w:uiPriority w:val="99"/>
    <w:rsid w:val="00BD521C"/>
    <w:pPr>
      <w:tabs>
        <w:tab w:val="left" w:pos="720"/>
        <w:tab w:val="left" w:pos="1080"/>
        <w:tab w:val="left" w:pos="1440"/>
        <w:tab w:val="left" w:pos="2160"/>
      </w:tabs>
      <w:spacing w:after="120"/>
    </w:pPr>
    <w:rPr>
      <w:rFonts w:ascii="Arial" w:hAnsi="Arial"/>
      <w:color w:val="auto"/>
      <w:sz w:val="24"/>
      <w:szCs w:val="20"/>
    </w:rPr>
  </w:style>
  <w:style w:type="paragraph" w:styleId="TOC4">
    <w:name w:val="toc 4"/>
    <w:basedOn w:val="Normal"/>
    <w:next w:val="Normal"/>
    <w:uiPriority w:val="99"/>
    <w:semiHidden/>
    <w:rsid w:val="00BD521C"/>
    <w:pPr>
      <w:keepLines/>
      <w:tabs>
        <w:tab w:val="left" w:pos="2340"/>
        <w:tab w:val="left" w:pos="3330"/>
        <w:tab w:val="left" w:pos="3600"/>
        <w:tab w:val="right" w:leader="dot" w:pos="9360"/>
      </w:tabs>
      <w:ind w:left="1170"/>
    </w:pPr>
    <w:rPr>
      <w:rFonts w:ascii="Arial" w:hAnsi="Arial"/>
      <w:noProof/>
      <w:color w:val="auto"/>
      <w:sz w:val="24"/>
      <w:szCs w:val="20"/>
    </w:rPr>
  </w:style>
  <w:style w:type="paragraph" w:customStyle="1" w:styleId="Narrative4">
    <w:name w:val="Narrative 4"/>
    <w:basedOn w:val="Narrative3"/>
    <w:uiPriority w:val="99"/>
    <w:rsid w:val="00BD521C"/>
    <w:pPr>
      <w:ind w:left="2160"/>
    </w:pPr>
  </w:style>
  <w:style w:type="paragraph" w:customStyle="1" w:styleId="Anlysbodytext">
    <w:name w:val="Anlys body text"/>
    <w:uiPriority w:val="99"/>
    <w:rsid w:val="00BD521C"/>
    <w:pPr>
      <w:spacing w:before="96" w:line="360" w:lineRule="auto"/>
    </w:pPr>
    <w:rPr>
      <w:rFonts w:ascii="Times New Roman" w:hAnsi="Times New Roman"/>
      <w:color w:val="000000"/>
      <w:sz w:val="24"/>
      <w:szCs w:val="20"/>
    </w:rPr>
  </w:style>
  <w:style w:type="paragraph" w:styleId="TOC5">
    <w:name w:val="toc 5"/>
    <w:basedOn w:val="Normal"/>
    <w:next w:val="Normal"/>
    <w:uiPriority w:val="99"/>
    <w:semiHidden/>
    <w:rsid w:val="00BD521C"/>
    <w:pPr>
      <w:tabs>
        <w:tab w:val="right" w:leader="dot" w:pos="9360"/>
      </w:tabs>
      <w:ind w:left="960"/>
    </w:pPr>
    <w:rPr>
      <w:rFonts w:ascii="Arial" w:hAnsi="Arial"/>
      <w:color w:val="auto"/>
      <w:sz w:val="24"/>
      <w:szCs w:val="20"/>
    </w:rPr>
  </w:style>
  <w:style w:type="paragraph" w:styleId="TOC6">
    <w:name w:val="toc 6"/>
    <w:basedOn w:val="Normal"/>
    <w:next w:val="Normal"/>
    <w:uiPriority w:val="99"/>
    <w:semiHidden/>
    <w:rsid w:val="00BD521C"/>
    <w:pPr>
      <w:tabs>
        <w:tab w:val="right" w:leader="dot" w:pos="9360"/>
      </w:tabs>
      <w:ind w:left="1200"/>
    </w:pPr>
    <w:rPr>
      <w:rFonts w:ascii="Arial" w:hAnsi="Arial"/>
      <w:color w:val="auto"/>
      <w:sz w:val="24"/>
      <w:szCs w:val="20"/>
    </w:rPr>
  </w:style>
  <w:style w:type="paragraph" w:styleId="TOC7">
    <w:name w:val="toc 7"/>
    <w:basedOn w:val="Normal"/>
    <w:next w:val="Normal"/>
    <w:uiPriority w:val="99"/>
    <w:semiHidden/>
    <w:rsid w:val="00BD521C"/>
    <w:pPr>
      <w:tabs>
        <w:tab w:val="right" w:leader="dot" w:pos="9360"/>
      </w:tabs>
      <w:ind w:left="1440"/>
    </w:pPr>
    <w:rPr>
      <w:rFonts w:ascii="Arial" w:hAnsi="Arial"/>
      <w:color w:val="auto"/>
      <w:sz w:val="24"/>
      <w:szCs w:val="20"/>
    </w:rPr>
  </w:style>
  <w:style w:type="paragraph" w:styleId="TOC8">
    <w:name w:val="toc 8"/>
    <w:basedOn w:val="Normal"/>
    <w:next w:val="Normal"/>
    <w:uiPriority w:val="99"/>
    <w:semiHidden/>
    <w:rsid w:val="00BD521C"/>
    <w:pPr>
      <w:tabs>
        <w:tab w:val="right" w:leader="dot" w:pos="9360"/>
      </w:tabs>
      <w:ind w:left="1680"/>
    </w:pPr>
    <w:rPr>
      <w:rFonts w:ascii="Arial" w:hAnsi="Arial"/>
      <w:color w:val="auto"/>
      <w:sz w:val="24"/>
      <w:szCs w:val="20"/>
    </w:rPr>
  </w:style>
  <w:style w:type="paragraph" w:styleId="TOC9">
    <w:name w:val="toc 9"/>
    <w:basedOn w:val="Normal"/>
    <w:next w:val="Normal"/>
    <w:uiPriority w:val="99"/>
    <w:semiHidden/>
    <w:rsid w:val="00BD521C"/>
    <w:pPr>
      <w:tabs>
        <w:tab w:val="right" w:leader="dot" w:pos="9360"/>
      </w:tabs>
      <w:ind w:left="1920"/>
    </w:pPr>
    <w:rPr>
      <w:rFonts w:ascii="Arial" w:hAnsi="Arial"/>
      <w:color w:val="auto"/>
      <w:sz w:val="24"/>
      <w:szCs w:val="20"/>
    </w:rPr>
  </w:style>
  <w:style w:type="paragraph" w:customStyle="1" w:styleId="Bullet3">
    <w:name w:val="Bullet 3"/>
    <w:basedOn w:val="Narrative3"/>
    <w:uiPriority w:val="99"/>
    <w:rsid w:val="00BD521C"/>
    <w:pPr>
      <w:keepLines/>
      <w:numPr>
        <w:ilvl w:val="0"/>
      </w:numPr>
      <w:tabs>
        <w:tab w:val="num" w:pos="360"/>
        <w:tab w:val="left" w:pos="1980"/>
      </w:tabs>
      <w:spacing w:after="0"/>
      <w:ind w:left="360" w:hanging="360"/>
    </w:pPr>
  </w:style>
  <w:style w:type="paragraph" w:customStyle="1" w:styleId="Bullet2">
    <w:name w:val="Bullet 2"/>
    <w:basedOn w:val="Narrative2"/>
    <w:uiPriority w:val="99"/>
    <w:rsid w:val="00BD521C"/>
    <w:pPr>
      <w:tabs>
        <w:tab w:val="num" w:pos="360"/>
      </w:tabs>
      <w:ind w:left="360" w:hanging="360"/>
    </w:pPr>
  </w:style>
  <w:style w:type="paragraph" w:customStyle="1" w:styleId="Bullet4">
    <w:name w:val="Bullet 4"/>
    <w:basedOn w:val="Narrative4"/>
    <w:uiPriority w:val="99"/>
    <w:rsid w:val="00BD521C"/>
    <w:pPr>
      <w:keepNext/>
      <w:numPr>
        <w:ilvl w:val="0"/>
      </w:numPr>
      <w:tabs>
        <w:tab w:val="num" w:pos="360"/>
      </w:tabs>
      <w:spacing w:after="0"/>
      <w:ind w:left="360" w:hanging="360"/>
    </w:pPr>
  </w:style>
  <w:style w:type="paragraph" w:customStyle="1" w:styleId="Score3">
    <w:name w:val="Score 3"/>
    <w:basedOn w:val="Narrative3"/>
    <w:uiPriority w:val="99"/>
    <w:rsid w:val="00BD521C"/>
  </w:style>
  <w:style w:type="paragraph" w:customStyle="1" w:styleId="Score2">
    <w:name w:val="Score 2"/>
    <w:basedOn w:val="Narrative2"/>
    <w:next w:val="Normal"/>
    <w:uiPriority w:val="99"/>
    <w:rsid w:val="00BD521C"/>
    <w:rPr>
      <w:b/>
      <w:i/>
    </w:rPr>
  </w:style>
  <w:style w:type="paragraph" w:styleId="EndnoteText">
    <w:name w:val="endnote text"/>
    <w:basedOn w:val="Normal"/>
    <w:link w:val="Endnote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BoldLead1">
    <w:name w:val="Bold Lead 1"/>
    <w:basedOn w:val="Normal"/>
    <w:uiPriority w:val="99"/>
    <w:rsid w:val="00BD521C"/>
    <w:pPr>
      <w:keepNext/>
      <w:tabs>
        <w:tab w:val="left" w:pos="360"/>
      </w:tabs>
      <w:spacing w:before="60" w:after="120"/>
    </w:pPr>
    <w:rPr>
      <w:rFonts w:ascii="Arial" w:hAnsi="Arial"/>
      <w:b/>
      <w:color w:val="auto"/>
      <w:sz w:val="24"/>
      <w:szCs w:val="20"/>
    </w:rPr>
  </w:style>
  <w:style w:type="paragraph" w:customStyle="1" w:styleId="AppHead">
    <w:name w:val="AppHead"/>
    <w:basedOn w:val="Normal"/>
    <w:uiPriority w:val="99"/>
    <w:rsid w:val="00BD521C"/>
    <w:rPr>
      <w:rFonts w:ascii="Arial" w:hAnsi="Arial"/>
      <w:b/>
      <w:caps/>
      <w:color w:val="auto"/>
      <w:sz w:val="24"/>
      <w:szCs w:val="20"/>
    </w:rPr>
  </w:style>
  <w:style w:type="paragraph" w:customStyle="1" w:styleId="AppendixTitles">
    <w:name w:val="Appendix Titles"/>
    <w:basedOn w:val="Normal"/>
    <w:uiPriority w:val="99"/>
    <w:rsid w:val="00BD521C"/>
    <w:pPr>
      <w:keepLines/>
      <w:tabs>
        <w:tab w:val="left" w:pos="720"/>
        <w:tab w:val="right" w:leader="hyphen" w:pos="9360"/>
      </w:tabs>
      <w:ind w:left="274"/>
    </w:pPr>
    <w:rPr>
      <w:rFonts w:ascii="Arial" w:hAnsi="Arial"/>
      <w:color w:val="auto"/>
      <w:sz w:val="24"/>
      <w:szCs w:val="20"/>
    </w:rPr>
  </w:style>
  <w:style w:type="paragraph" w:customStyle="1" w:styleId="SOWHeaderOne">
    <w:name w:val="SOW Header One"/>
    <w:basedOn w:val="Normal"/>
    <w:uiPriority w:val="99"/>
    <w:rsid w:val="00BD521C"/>
    <w:pPr>
      <w:suppressAutoHyphens/>
      <w:spacing w:before="240"/>
    </w:pPr>
    <w:rPr>
      <w:rFonts w:ascii="Univers (W1)" w:hAnsi="Univers (W1)"/>
      <w:b/>
      <w:smallCaps/>
      <w:color w:val="auto"/>
      <w:sz w:val="28"/>
      <w:szCs w:val="20"/>
    </w:rPr>
  </w:style>
  <w:style w:type="paragraph" w:customStyle="1" w:styleId="SOWHeaderTwo">
    <w:name w:val="SOW Header Two"/>
    <w:basedOn w:val="Normal"/>
    <w:uiPriority w:val="99"/>
    <w:rsid w:val="00BD521C"/>
    <w:pPr>
      <w:suppressAutoHyphens/>
      <w:spacing w:before="120"/>
      <w:ind w:left="720"/>
    </w:pPr>
    <w:rPr>
      <w:rFonts w:ascii="Arial" w:hAnsi="Arial"/>
      <w:b/>
      <w:smallCaps/>
      <w:color w:val="auto"/>
      <w:sz w:val="24"/>
      <w:szCs w:val="20"/>
    </w:rPr>
  </w:style>
  <w:style w:type="paragraph" w:customStyle="1" w:styleId="SOWBodyTwo">
    <w:name w:val="SOW Body Two"/>
    <w:basedOn w:val="Normal"/>
    <w:uiPriority w:val="99"/>
    <w:rsid w:val="00BD521C"/>
    <w:pPr>
      <w:spacing w:before="120"/>
      <w:ind w:left="1440"/>
    </w:pPr>
    <w:rPr>
      <w:rFonts w:ascii="Arial" w:hAnsi="Arial"/>
      <w:color w:val="auto"/>
      <w:sz w:val="24"/>
      <w:szCs w:val="20"/>
    </w:rPr>
  </w:style>
  <w:style w:type="paragraph" w:customStyle="1" w:styleId="SOWBodyOne">
    <w:name w:val="SOW Body One"/>
    <w:basedOn w:val="Normal"/>
    <w:uiPriority w:val="99"/>
    <w:rsid w:val="00BD521C"/>
    <w:pPr>
      <w:spacing w:before="120"/>
      <w:ind w:left="720"/>
    </w:pPr>
    <w:rPr>
      <w:rFonts w:ascii="Arial" w:hAnsi="Arial"/>
      <w:color w:val="auto"/>
      <w:sz w:val="24"/>
      <w:szCs w:val="20"/>
    </w:rPr>
  </w:style>
  <w:style w:type="paragraph" w:customStyle="1" w:styleId="SOWBodyTwoBullet">
    <w:name w:val="SOW Body Two Bullet"/>
    <w:basedOn w:val="Normal"/>
    <w:uiPriority w:val="99"/>
    <w:rsid w:val="00BD521C"/>
    <w:pPr>
      <w:spacing w:before="60"/>
      <w:ind w:left="1800" w:hanging="360"/>
    </w:pPr>
    <w:rPr>
      <w:rFonts w:ascii="Arial" w:hAnsi="Arial"/>
      <w:color w:val="auto"/>
      <w:sz w:val="24"/>
      <w:szCs w:val="20"/>
    </w:rPr>
  </w:style>
  <w:style w:type="paragraph" w:customStyle="1" w:styleId="SOWBodyOneBullet">
    <w:name w:val="SOW Body One Bullet"/>
    <w:basedOn w:val="Normal"/>
    <w:uiPriority w:val="99"/>
    <w:rsid w:val="00BD521C"/>
    <w:pPr>
      <w:spacing w:before="60"/>
      <w:ind w:left="1080" w:hanging="360"/>
    </w:pPr>
    <w:rPr>
      <w:rFonts w:ascii="Arial" w:hAnsi="Arial"/>
      <w:color w:val="auto"/>
      <w:sz w:val="24"/>
      <w:szCs w:val="20"/>
    </w:rPr>
  </w:style>
  <w:style w:type="paragraph" w:customStyle="1" w:styleId="Narrative5">
    <w:name w:val="Narrative 5"/>
    <w:basedOn w:val="Narrative4"/>
    <w:uiPriority w:val="99"/>
    <w:rsid w:val="00BD521C"/>
    <w:pPr>
      <w:keepLines/>
      <w:ind w:left="2880"/>
    </w:pPr>
  </w:style>
  <w:style w:type="paragraph" w:customStyle="1" w:styleId="Bullet5">
    <w:name w:val="Bullet 5"/>
    <w:basedOn w:val="Bullet4"/>
    <w:uiPriority w:val="99"/>
    <w:rsid w:val="00BD521C"/>
  </w:style>
  <w:style w:type="paragraph" w:customStyle="1" w:styleId="Response3">
    <w:name w:val="Response 3"/>
    <w:basedOn w:val="Narrative3"/>
    <w:uiPriority w:val="99"/>
    <w:rsid w:val="00BD521C"/>
    <w:pPr>
      <w:keepLines/>
    </w:pPr>
    <w:rPr>
      <w:b/>
      <w:i/>
    </w:rPr>
  </w:style>
  <w:style w:type="paragraph" w:customStyle="1" w:styleId="Response2">
    <w:name w:val="Response2"/>
    <w:basedOn w:val="Narrative2"/>
    <w:uiPriority w:val="99"/>
    <w:rsid w:val="00BD521C"/>
    <w:rPr>
      <w:b/>
      <w:i/>
    </w:rPr>
  </w:style>
  <w:style w:type="paragraph" w:customStyle="1" w:styleId="Style1">
    <w:name w:val="Style1"/>
    <w:basedOn w:val="Narrative1"/>
    <w:uiPriority w:val="99"/>
    <w:rsid w:val="00BD521C"/>
  </w:style>
  <w:style w:type="paragraph" w:customStyle="1" w:styleId="Bullet1">
    <w:name w:val="Bullet 1"/>
    <w:basedOn w:val="Narrative1"/>
    <w:next w:val="Narrative2"/>
    <w:uiPriority w:val="99"/>
    <w:rsid w:val="00BD521C"/>
    <w:pPr>
      <w:keepLines/>
      <w:ind w:left="360" w:hanging="360"/>
    </w:pPr>
  </w:style>
  <w:style w:type="paragraph" w:customStyle="1" w:styleId="Response4">
    <w:name w:val="Response 4"/>
    <w:basedOn w:val="Narrative4"/>
    <w:uiPriority w:val="99"/>
    <w:rsid w:val="00BD521C"/>
    <w:pPr>
      <w:keepLines/>
      <w:ind w:left="2340"/>
    </w:pPr>
    <w:rPr>
      <w:b/>
      <w:i/>
    </w:rPr>
  </w:style>
  <w:style w:type="paragraph" w:customStyle="1" w:styleId="Bold3">
    <w:name w:val="Bold3"/>
    <w:basedOn w:val="Narrative3"/>
    <w:uiPriority w:val="99"/>
    <w:rsid w:val="00BD521C"/>
    <w:pPr>
      <w:keepNext/>
      <w:spacing w:before="120"/>
    </w:pPr>
    <w:rPr>
      <w:b/>
    </w:rPr>
  </w:style>
  <w:style w:type="paragraph" w:customStyle="1" w:styleId="List4">
    <w:name w:val="List4"/>
    <w:basedOn w:val="Score3"/>
    <w:uiPriority w:val="99"/>
    <w:rsid w:val="00BD521C"/>
    <w:pPr>
      <w:spacing w:after="0"/>
      <w:ind w:left="2880" w:hanging="720"/>
    </w:pPr>
  </w:style>
  <w:style w:type="paragraph" w:customStyle="1" w:styleId="List5">
    <w:name w:val="List5"/>
    <w:basedOn w:val="List4"/>
    <w:uiPriority w:val="99"/>
    <w:rsid w:val="00BD521C"/>
    <w:pPr>
      <w:ind w:left="3240" w:hanging="360"/>
    </w:pPr>
  </w:style>
  <w:style w:type="paragraph" w:customStyle="1" w:styleId="Bold4">
    <w:name w:val="Bold4"/>
    <w:basedOn w:val="Bold3"/>
    <w:uiPriority w:val="99"/>
    <w:rsid w:val="00BD521C"/>
    <w:pPr>
      <w:ind w:left="2160"/>
    </w:pPr>
  </w:style>
  <w:style w:type="paragraph" w:customStyle="1" w:styleId="List6">
    <w:name w:val="List6"/>
    <w:basedOn w:val="List5"/>
    <w:uiPriority w:val="99"/>
    <w:rsid w:val="00BD521C"/>
    <w:pPr>
      <w:ind w:left="3960"/>
    </w:pPr>
  </w:style>
  <w:style w:type="paragraph" w:styleId="Title">
    <w:name w:val="Title"/>
    <w:basedOn w:val="Normal"/>
    <w:link w:val="TitleChar"/>
    <w:uiPriority w:val="99"/>
    <w:qFormat/>
    <w:rsid w:val="00BD521C"/>
    <w:rPr>
      <w:rFonts w:ascii="Arial" w:hAnsi="Arial"/>
      <w:b/>
      <w:caps/>
      <w:color w:val="auto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BD521C"/>
    <w:rPr>
      <w:rFonts w:ascii="Arial" w:hAnsi="Arial" w:cs="Times New Roman"/>
      <w:b/>
      <w:caps/>
      <w:color w:val="auto"/>
      <w:sz w:val="20"/>
      <w:szCs w:val="20"/>
    </w:rPr>
  </w:style>
  <w:style w:type="paragraph" w:customStyle="1" w:styleId="Response20">
    <w:name w:val="Response 2"/>
    <w:basedOn w:val="Response3"/>
    <w:uiPriority w:val="99"/>
    <w:rsid w:val="00BD521C"/>
    <w:pPr>
      <w:ind w:left="720"/>
    </w:pPr>
  </w:style>
  <w:style w:type="paragraph" w:customStyle="1" w:styleId="Response1">
    <w:name w:val="Response 1"/>
    <w:basedOn w:val="Response20"/>
    <w:uiPriority w:val="99"/>
    <w:rsid w:val="00BD521C"/>
    <w:rPr>
      <w:b w:val="0"/>
      <w:i w:val="0"/>
    </w:rPr>
  </w:style>
  <w:style w:type="paragraph" w:customStyle="1" w:styleId="Narrative1a">
    <w:name w:val="Narrative 1a"/>
    <w:basedOn w:val="Narrative1"/>
    <w:uiPriority w:val="99"/>
    <w:rsid w:val="00BD521C"/>
    <w:pPr>
      <w:keepLines/>
      <w:ind w:left="360"/>
    </w:pPr>
  </w:style>
  <w:style w:type="paragraph" w:customStyle="1" w:styleId="Bullet2A">
    <w:name w:val="Bullet 2A"/>
    <w:basedOn w:val="Bullet2"/>
    <w:uiPriority w:val="99"/>
    <w:rsid w:val="00BD521C"/>
  </w:style>
  <w:style w:type="paragraph" w:customStyle="1" w:styleId="VendorQuestion">
    <w:name w:val="Vendor Question"/>
    <w:basedOn w:val="Normal"/>
    <w:next w:val="VendorAnswer"/>
    <w:uiPriority w:val="99"/>
    <w:rsid w:val="00BD521C"/>
    <w:pPr>
      <w:keepNext/>
      <w:spacing w:before="120" w:after="120"/>
    </w:pPr>
    <w:rPr>
      <w:rFonts w:ascii="Arial" w:hAnsi="Arial"/>
      <w:color w:val="auto"/>
      <w:sz w:val="24"/>
      <w:szCs w:val="20"/>
    </w:rPr>
  </w:style>
  <w:style w:type="paragraph" w:customStyle="1" w:styleId="VendorAnswer">
    <w:name w:val="Vendor Answer"/>
    <w:basedOn w:val="Normal"/>
    <w:next w:val="VendorTopic"/>
    <w:autoRedefine/>
    <w:uiPriority w:val="99"/>
    <w:rsid w:val="00BD521C"/>
    <w:pPr>
      <w:spacing w:after="240"/>
    </w:pPr>
    <w:rPr>
      <w:rFonts w:ascii="Arial" w:hAnsi="Arial"/>
      <w:b/>
      <w:i/>
      <w:color w:val="auto"/>
      <w:sz w:val="24"/>
      <w:szCs w:val="20"/>
    </w:rPr>
  </w:style>
  <w:style w:type="paragraph" w:customStyle="1" w:styleId="VendorTopic">
    <w:name w:val="Vendor Topic"/>
    <w:basedOn w:val="Normal"/>
    <w:next w:val="VendorQuestion"/>
    <w:autoRedefine/>
    <w:uiPriority w:val="99"/>
    <w:rsid w:val="00BD521C"/>
    <w:pPr>
      <w:keepNext/>
      <w:tabs>
        <w:tab w:val="num" w:pos="360"/>
        <w:tab w:val="left" w:pos="630"/>
      </w:tabs>
      <w:ind w:left="360" w:hanging="360"/>
    </w:pPr>
    <w:rPr>
      <w:rFonts w:ascii="Arial" w:hAnsi="Arial"/>
      <w:b/>
      <w:color w:val="auto"/>
      <w:sz w:val="24"/>
      <w:szCs w:val="20"/>
    </w:rPr>
  </w:style>
  <w:style w:type="paragraph" w:customStyle="1" w:styleId="Checklist1">
    <w:name w:val="Checklist 1"/>
    <w:basedOn w:val="Checklist3"/>
    <w:uiPriority w:val="99"/>
    <w:rsid w:val="00BD521C"/>
    <w:pPr>
      <w:framePr w:hSpace="0" w:vSpace="0" w:wrap="auto" w:vAnchor="margin" w:yAlign="inline"/>
      <w:tabs>
        <w:tab w:val="clear" w:pos="612"/>
        <w:tab w:val="left" w:pos="522"/>
      </w:tabs>
      <w:ind w:left="0"/>
    </w:pPr>
    <w:rPr>
      <w:b/>
    </w:rPr>
  </w:style>
  <w:style w:type="paragraph" w:customStyle="1" w:styleId="Checklist3">
    <w:name w:val="Checklist 3"/>
    <w:basedOn w:val="Table1"/>
    <w:uiPriority w:val="99"/>
    <w:rsid w:val="00BD521C"/>
    <w:pPr>
      <w:framePr w:hSpace="187" w:vSpace="187" w:wrap="around" w:vAnchor="text" w:hAnchor="text" w:y="1"/>
      <w:tabs>
        <w:tab w:val="left" w:pos="612"/>
      </w:tabs>
      <w:ind w:left="612"/>
    </w:pPr>
  </w:style>
  <w:style w:type="paragraph" w:customStyle="1" w:styleId="Table1">
    <w:name w:val="Table 1"/>
    <w:basedOn w:val="Normal"/>
    <w:uiPriority w:val="99"/>
    <w:rsid w:val="00BD521C"/>
    <w:rPr>
      <w:rFonts w:ascii="Arial" w:hAnsi="Arial"/>
      <w:color w:val="auto"/>
      <w:sz w:val="24"/>
      <w:szCs w:val="20"/>
    </w:rPr>
  </w:style>
  <w:style w:type="paragraph" w:customStyle="1" w:styleId="Bullet4a">
    <w:name w:val="Bullet 4a"/>
    <w:basedOn w:val="Bullet4"/>
    <w:uiPriority w:val="99"/>
    <w:rsid w:val="00BD521C"/>
    <w:pPr>
      <w:tabs>
        <w:tab w:val="clear" w:pos="360"/>
      </w:tabs>
    </w:pPr>
  </w:style>
  <w:style w:type="paragraph" w:customStyle="1" w:styleId="ChecklistLevel1">
    <w:name w:val="Checklist Level1"/>
    <w:basedOn w:val="Narrative1"/>
    <w:uiPriority w:val="99"/>
    <w:rsid w:val="00BD521C"/>
    <w:pPr>
      <w:tabs>
        <w:tab w:val="clear" w:pos="720"/>
        <w:tab w:val="clear" w:pos="1080"/>
        <w:tab w:val="clear" w:pos="1440"/>
        <w:tab w:val="clear" w:pos="2160"/>
      </w:tabs>
    </w:pPr>
    <w:rPr>
      <w:b/>
      <w:sz w:val="28"/>
    </w:rPr>
  </w:style>
  <w:style w:type="paragraph" w:customStyle="1" w:styleId="Checklist2">
    <w:name w:val="Checklist 2"/>
    <w:basedOn w:val="Checklist1"/>
    <w:uiPriority w:val="99"/>
    <w:rsid w:val="00BD521C"/>
    <w:pPr>
      <w:ind w:left="342"/>
    </w:pPr>
    <w:rPr>
      <w:b w:val="0"/>
      <w:i/>
    </w:rPr>
  </w:style>
  <w:style w:type="paragraph" w:customStyle="1" w:styleId="Bullet6">
    <w:name w:val="Bullet 6"/>
    <w:basedOn w:val="Bullet5"/>
    <w:uiPriority w:val="99"/>
    <w:rsid w:val="00BD521C"/>
    <w:rPr>
      <w:sz w:val="22"/>
    </w:rPr>
  </w:style>
  <w:style w:type="paragraph" w:customStyle="1" w:styleId="Bullet7">
    <w:name w:val="Bullet 7"/>
    <w:basedOn w:val="Bullet6"/>
    <w:uiPriority w:val="99"/>
    <w:rsid w:val="00BD521C"/>
  </w:style>
  <w:style w:type="paragraph" w:customStyle="1" w:styleId="Bullet3e">
    <w:name w:val="Bullet 3e"/>
    <w:basedOn w:val="Bullet3"/>
    <w:next w:val="Narrative3"/>
    <w:autoRedefine/>
    <w:uiPriority w:val="99"/>
    <w:rsid w:val="00BD521C"/>
  </w:style>
  <w:style w:type="paragraph" w:customStyle="1" w:styleId="Bullet4e">
    <w:name w:val="Bullet 4e"/>
    <w:basedOn w:val="Bullet4"/>
    <w:next w:val="Narrative1"/>
    <w:autoRedefine/>
    <w:uiPriority w:val="99"/>
    <w:rsid w:val="00BD521C"/>
    <w:pPr>
      <w:spacing w:after="120"/>
    </w:pPr>
  </w:style>
  <w:style w:type="paragraph" w:customStyle="1" w:styleId="Bullet5e">
    <w:name w:val="Bullet 5e"/>
    <w:basedOn w:val="Bullet5"/>
    <w:next w:val="Narrative5"/>
    <w:autoRedefine/>
    <w:uiPriority w:val="99"/>
    <w:rsid w:val="00BD521C"/>
    <w:pPr>
      <w:spacing w:after="120"/>
    </w:pPr>
  </w:style>
  <w:style w:type="paragraph" w:customStyle="1" w:styleId="Bullet4ae">
    <w:name w:val="Bullet 4ae"/>
    <w:basedOn w:val="Bullet4a"/>
    <w:autoRedefine/>
    <w:uiPriority w:val="99"/>
    <w:rsid w:val="00BD521C"/>
    <w:pPr>
      <w:spacing w:after="120"/>
    </w:pPr>
  </w:style>
  <w:style w:type="paragraph" w:customStyle="1" w:styleId="Question">
    <w:name w:val="Question"/>
    <w:basedOn w:val="Normal"/>
    <w:next w:val="Normal"/>
    <w:autoRedefine/>
    <w:uiPriority w:val="99"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paragraph" w:customStyle="1" w:styleId="Answer">
    <w:name w:val="Answer"/>
    <w:basedOn w:val="Normal"/>
    <w:next w:val="Question"/>
    <w:autoRedefine/>
    <w:uiPriority w:val="99"/>
    <w:rsid w:val="00BD521C"/>
    <w:pPr>
      <w:spacing w:after="120"/>
    </w:pPr>
    <w:rPr>
      <w:rFonts w:ascii="Arial" w:hAnsi="Arial"/>
      <w:b/>
      <w:i/>
      <w:color w:val="auto"/>
      <w:sz w:val="24"/>
      <w:szCs w:val="20"/>
    </w:rPr>
  </w:style>
  <w:style w:type="paragraph" w:customStyle="1" w:styleId="Topic">
    <w:name w:val="Topic"/>
    <w:basedOn w:val="Normal"/>
    <w:autoRedefine/>
    <w:uiPriority w:val="99"/>
    <w:rsid w:val="00BD521C"/>
    <w:rPr>
      <w:rFonts w:ascii="Arial" w:hAnsi="Arial"/>
      <w:b/>
      <w:color w:val="auto"/>
      <w:sz w:val="24"/>
      <w:szCs w:val="20"/>
    </w:rPr>
  </w:style>
  <w:style w:type="paragraph" w:customStyle="1" w:styleId="VendorAnswerBullet">
    <w:name w:val="Vendor Answer Bullet"/>
    <w:basedOn w:val="VendorAnswer"/>
    <w:next w:val="VendorTopic"/>
    <w:autoRedefine/>
    <w:uiPriority w:val="99"/>
    <w:rsid w:val="00BD521C"/>
    <w:pPr>
      <w:spacing w:after="0"/>
    </w:pPr>
  </w:style>
  <w:style w:type="paragraph" w:customStyle="1" w:styleId="VendorAnswerBulletLast">
    <w:name w:val="Vendor Answer Bullet(Last)"/>
    <w:basedOn w:val="VendorAnswerBullet"/>
    <w:autoRedefine/>
    <w:uiPriority w:val="99"/>
    <w:rsid w:val="00BD521C"/>
    <w:pPr>
      <w:tabs>
        <w:tab w:val="num" w:pos="360"/>
      </w:tabs>
      <w:spacing w:after="240"/>
      <w:ind w:left="360" w:hanging="360"/>
    </w:pPr>
  </w:style>
  <w:style w:type="paragraph" w:styleId="PlainText">
    <w:name w:val="Plain Text"/>
    <w:basedOn w:val="Normal"/>
    <w:link w:val="PlainTextChar"/>
    <w:uiPriority w:val="99"/>
    <w:semiHidden/>
    <w:rsid w:val="00BD521C"/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BD521C"/>
    <w:rPr>
      <w:rFonts w:ascii="Courier New" w:hAnsi="Courier New" w:cs="Times New Roman"/>
      <w:color w:val="auto"/>
      <w:sz w:val="20"/>
      <w:szCs w:val="20"/>
    </w:rPr>
  </w:style>
  <w:style w:type="character" w:customStyle="1" w:styleId="WW8Num84z0">
    <w:name w:val="WW8Num84z0"/>
    <w:uiPriority w:val="99"/>
    <w:rsid w:val="00BD521C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BD521C"/>
    <w:rPr>
      <w:rFonts w:ascii="Tahoma" w:hAnsi="Tahoma" w:cs="Verdana"/>
      <w:color w:val="auto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D521C"/>
    <w:rPr>
      <w:rFonts w:ascii="Tahoma" w:hAnsi="Tahoma" w:cs="Verdana"/>
      <w:color w:val="auto"/>
      <w:sz w:val="16"/>
      <w:szCs w:val="16"/>
    </w:rPr>
  </w:style>
  <w:style w:type="paragraph" w:customStyle="1" w:styleId="WarnHead">
    <w:name w:val="WarnHead"/>
    <w:basedOn w:val="Normal"/>
    <w:autoRedefine/>
    <w:uiPriority w:val="99"/>
    <w:rsid w:val="00BD521C"/>
    <w:rPr>
      <w:rFonts w:ascii="Garamond" w:hAnsi="Garamond"/>
      <w:kern w:val="28"/>
      <w:sz w:val="24"/>
      <w:szCs w:val="20"/>
    </w:rPr>
  </w:style>
  <w:style w:type="paragraph" w:customStyle="1" w:styleId="Body">
    <w:name w:val="Body"/>
    <w:aliases w:val="B"/>
    <w:autoRedefine/>
    <w:uiPriority w:val="99"/>
    <w:rsid w:val="00BD521C"/>
    <w:pPr>
      <w:overflowPunct w:val="0"/>
      <w:autoSpaceDE w:val="0"/>
      <w:autoSpaceDN w:val="0"/>
      <w:adjustRightInd w:val="0"/>
      <w:spacing w:line="260" w:lineRule="atLeast"/>
      <w:ind w:left="-7" w:firstLine="7"/>
      <w:textAlignment w:val="baseline"/>
    </w:pPr>
    <w:rPr>
      <w:rFonts w:ascii="Times New Roman" w:eastAsia="MS Mincho" w:hAnsi="Times New Roman"/>
      <w:sz w:val="20"/>
      <w:szCs w:val="18"/>
    </w:rPr>
  </w:style>
  <w:style w:type="paragraph" w:customStyle="1" w:styleId="Subhead2">
    <w:name w:val="*Subhead2"/>
    <w:basedOn w:val="Normal"/>
    <w:uiPriority w:val="99"/>
    <w:rsid w:val="00BD521C"/>
    <w:pPr>
      <w:keepNext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center" w:pos="4680"/>
        <w:tab w:val="right" w:pos="9360"/>
      </w:tabs>
      <w:overflowPunct w:val="0"/>
      <w:autoSpaceDE w:val="0"/>
      <w:autoSpaceDN w:val="0"/>
      <w:adjustRightInd w:val="0"/>
      <w:spacing w:line="240" w:lineRule="exact"/>
      <w:ind w:left="288"/>
      <w:textAlignment w:val="baseline"/>
    </w:pPr>
    <w:rPr>
      <w:rFonts w:ascii="Times New Roman" w:hAnsi="Times New Roman"/>
      <w:bCs/>
      <w:sz w:val="24"/>
    </w:rPr>
  </w:style>
  <w:style w:type="paragraph" w:customStyle="1" w:styleId="CellBody-10pt">
    <w:name w:val="CellBody-10pt"/>
    <w:uiPriority w:val="99"/>
    <w:rsid w:val="00BD521C"/>
    <w:pPr>
      <w:spacing w:before="60" w:after="60" w:line="240" w:lineRule="exact"/>
    </w:pPr>
    <w:rPr>
      <w:rFonts w:ascii="Tms Rmn" w:hAnsi="Tms Rmn"/>
      <w:color w:val="000000"/>
      <w:sz w:val="20"/>
      <w:szCs w:val="20"/>
    </w:rPr>
  </w:style>
  <w:style w:type="paragraph" w:customStyle="1" w:styleId="Bodytext1">
    <w:name w:val="Bodytext1"/>
    <w:uiPriority w:val="99"/>
    <w:rsid w:val="00BD521C"/>
    <w:pPr>
      <w:tabs>
        <w:tab w:val="left" w:pos="0"/>
      </w:tabs>
      <w:outlineLvl w:val="1"/>
    </w:pPr>
    <w:rPr>
      <w:rFonts w:ascii="Times New Roman" w:hAnsi="Times New Roman"/>
      <w:sz w:val="20"/>
      <w:szCs w:val="20"/>
      <w:lang w:val="en-GB"/>
    </w:rPr>
  </w:style>
  <w:style w:type="paragraph" w:customStyle="1" w:styleId="Heading10">
    <w:name w:val="Heading1"/>
    <w:basedOn w:val="Normal"/>
    <w:uiPriority w:val="99"/>
    <w:rsid w:val="00BD521C"/>
    <w:pPr>
      <w:tabs>
        <w:tab w:val="left" w:pos="0"/>
        <w:tab w:val="num" w:pos="360"/>
      </w:tabs>
      <w:ind w:left="360" w:hanging="360"/>
      <w:outlineLvl w:val="0"/>
    </w:pPr>
    <w:rPr>
      <w:rFonts w:ascii="Times New Roman" w:hAnsi="Times New Roman"/>
      <w:b/>
      <w:caps/>
      <w:color w:val="auto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52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D521C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rsid w:val="00BD521C"/>
    <w:pPr>
      <w:spacing w:after="120"/>
      <w:ind w:left="360"/>
    </w:pPr>
    <w:rPr>
      <w:rFonts w:ascii="Arial" w:hAnsi="Arial"/>
      <w:color w:val="auto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BD521C"/>
    <w:pPr>
      <w:ind w:left="720"/>
      <w:jc w:val="both"/>
    </w:pPr>
    <w:rPr>
      <w:rFonts w:ascii="Arial" w:hAnsi="Arial"/>
      <w:color w:val="0000FF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BD521C"/>
    <w:pPr>
      <w:ind w:left="720"/>
    </w:pPr>
    <w:rPr>
      <w:rFonts w:ascii="Arial" w:hAnsi="Arial"/>
      <w:color w:val="0000FF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ListParagraph">
    <w:name w:val="List Paragraph"/>
    <w:basedOn w:val="Normal"/>
    <w:uiPriority w:val="99"/>
    <w:qFormat/>
    <w:rsid w:val="00622222"/>
    <w:pPr>
      <w:ind w:left="720"/>
      <w:contextualSpacing/>
    </w:pPr>
    <w:rPr>
      <w:rFonts w:ascii="Arial" w:hAnsi="Arial"/>
      <w:color w:val="auto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rsid w:val="004C738A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C738A"/>
    <w:pPr>
      <w:keepLines/>
      <w:spacing w:line="200" w:lineRule="atLeast"/>
      <w:ind w:left="1080"/>
    </w:pPr>
    <w:rPr>
      <w:rFonts w:ascii="Arial" w:hAnsi="Arial"/>
      <w:color w:val="auto"/>
      <w:spacing w:val="-5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C738A"/>
    <w:rPr>
      <w:rFonts w:ascii="Arial" w:hAnsi="Arial" w:cs="Times New Roman"/>
      <w:color w:val="auto"/>
      <w:spacing w:val="-5"/>
      <w:sz w:val="20"/>
      <w:szCs w:val="20"/>
    </w:rPr>
  </w:style>
  <w:style w:type="paragraph" w:customStyle="1" w:styleId="Heading1para">
    <w:name w:val="Heading 1 para"/>
    <w:basedOn w:val="Normal"/>
    <w:link w:val="Heading1paraChar"/>
    <w:autoRedefine/>
    <w:rsid w:val="004C738A"/>
    <w:pPr>
      <w:spacing w:after="120"/>
    </w:pPr>
    <w:rPr>
      <w:rFonts w:ascii="Arial" w:hAnsi="Arial"/>
      <w:color w:val="auto"/>
      <w:szCs w:val="22"/>
    </w:rPr>
  </w:style>
  <w:style w:type="character" w:customStyle="1" w:styleId="Heading1paraChar">
    <w:name w:val="Heading 1 para Char"/>
    <w:basedOn w:val="DefaultParagraphFont"/>
    <w:link w:val="Heading1para"/>
    <w:locked/>
    <w:rsid w:val="004C738A"/>
    <w:rPr>
      <w:rFonts w:ascii="Arial" w:hAnsi="Arial" w:cs="Times New Roman"/>
      <w:color w:val="auto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rsid w:val="003C1AE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3C1AED"/>
    <w:rPr>
      <w:rFonts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3C1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3C1AED"/>
    <w:rPr>
      <w:rFonts w:ascii="Courier New" w:eastAsia="Times New Roman" w:hAnsi="Courier New" w:cs="Courier New"/>
      <w:color w:val="auto"/>
      <w:sz w:val="20"/>
      <w:szCs w:val="20"/>
    </w:rPr>
  </w:style>
  <w:style w:type="paragraph" w:customStyle="1" w:styleId="Bulletlist1">
    <w:name w:val="Bullet_list1"/>
    <w:basedOn w:val="Normal"/>
    <w:uiPriority w:val="99"/>
    <w:rsid w:val="002F0A9C"/>
    <w:pPr>
      <w:numPr>
        <w:numId w:val="1"/>
      </w:numPr>
      <w:spacing w:after="120" w:line="300" w:lineRule="exact"/>
      <w:jc w:val="both"/>
    </w:pPr>
    <w:rPr>
      <w:rFonts w:ascii="Arial" w:hAnsi="Arial"/>
      <w:color w:val="auto"/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DB7D71"/>
    <w:pPr>
      <w:pBdr>
        <w:bottom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rsid w:val="00DB7D71"/>
    <w:pPr>
      <w:pBdr>
        <w:top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597735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DD3A76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D73032"/>
    <w:rPr>
      <w:color w:val="000000"/>
      <w:szCs w:val="24"/>
    </w:rPr>
  </w:style>
  <w:style w:type="paragraph" w:customStyle="1" w:styleId="bodytext0">
    <w:name w:val="body text"/>
    <w:rsid w:val="001D6032"/>
    <w:pPr>
      <w:keepLines/>
      <w:suppressAutoHyphens/>
      <w:spacing w:after="60" w:line="252" w:lineRule="auto"/>
      <w:ind w:left="432" w:firstLine="1"/>
      <w:jc w:val="both"/>
    </w:pPr>
    <w:rPr>
      <w:rFonts w:ascii="Times New Roman" w:hAnsi="Times New Roman"/>
      <w:lang w:val="en-GB"/>
    </w:rPr>
  </w:style>
  <w:style w:type="paragraph" w:customStyle="1" w:styleId="BulletedText">
    <w:name w:val="Bulleted Text"/>
    <w:basedOn w:val="Normal"/>
    <w:next w:val="Normal"/>
    <w:rsid w:val="001D6032"/>
    <w:pPr>
      <w:numPr>
        <w:numId w:val="5"/>
      </w:numPr>
      <w:tabs>
        <w:tab w:val="left" w:pos="432"/>
      </w:tabs>
      <w:spacing w:before="120" w:after="120" w:line="252" w:lineRule="auto"/>
      <w:jc w:val="both"/>
    </w:pPr>
    <w:rPr>
      <w:rFonts w:ascii="Futura Bk" w:hAnsi="Futura Bk"/>
      <w:b/>
      <w:color w:val="auto"/>
      <w:sz w:val="20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D6032"/>
    <w:pPr>
      <w:spacing w:before="100" w:beforeAutospacing="1" w:after="100" w:afterAutospacing="1" w:line="252" w:lineRule="auto"/>
    </w:pPr>
    <w:rPr>
      <w:rFonts w:ascii="Tahoma" w:hAnsi="Tahoma" w:cs="Tahoma"/>
      <w:b/>
      <w:color w:val="auto"/>
      <w:sz w:val="20"/>
      <w:szCs w:val="22"/>
      <w:lang w:val="en-IN" w:eastAsia="en-IN" w:bidi="en-US"/>
    </w:rPr>
  </w:style>
  <w:style w:type="character" w:styleId="Strong">
    <w:name w:val="Strong"/>
    <w:uiPriority w:val="22"/>
    <w:qFormat/>
    <w:locked/>
    <w:rsid w:val="001D6032"/>
    <w:rPr>
      <w:b/>
      <w:bCs/>
      <w:color w:val="943634"/>
      <w:spacing w:val="5"/>
    </w:rPr>
  </w:style>
  <w:style w:type="character" w:styleId="Emphasis">
    <w:name w:val="Emphasis"/>
    <w:qFormat/>
    <w:locked/>
    <w:rsid w:val="001D6032"/>
    <w:rPr>
      <w:caps/>
      <w:spacing w:val="5"/>
      <w:sz w:val="20"/>
      <w:szCs w:val="20"/>
    </w:rPr>
  </w:style>
  <w:style w:type="character" w:styleId="FollowedHyperlink">
    <w:name w:val="FollowedHyperlink"/>
    <w:basedOn w:val="DefaultParagraphFont"/>
    <w:locked/>
    <w:rsid w:val="00BB6C2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templates\Aithent-DOC-Template_15-Feb-2011_Office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D240-4E8F-4933-921A-2F4285FE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Aithent-DOC-Template_15-Feb-2011_Office2007</Template>
  <TotalTime>19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Aithent Proposal</vt:lpstr>
    </vt:vector>
  </TitlesOfParts>
  <Company>Hewlett-Packard</Company>
  <LinksUpToDate>false</LinksUpToDate>
  <CharactersWithSpaces>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Aithent Proposal</dc:title>
  <dc:creator>Hari Srinivasan</dc:creator>
  <cp:lastModifiedBy>Hari Srinivasan</cp:lastModifiedBy>
  <cp:revision>4</cp:revision>
  <cp:lastPrinted>2009-10-01T23:25:00Z</cp:lastPrinted>
  <dcterms:created xsi:type="dcterms:W3CDTF">2012-02-16T11:09:00Z</dcterms:created>
  <dcterms:modified xsi:type="dcterms:W3CDTF">2012-02-16T11:28:00Z</dcterms:modified>
</cp:coreProperties>
</file>