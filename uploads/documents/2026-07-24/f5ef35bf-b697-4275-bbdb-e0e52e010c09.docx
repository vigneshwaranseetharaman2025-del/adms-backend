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026CE" w14:textId="5834D25E" w:rsidR="004C3344" w:rsidRPr="00B22674" w:rsidRDefault="004C3344" w:rsidP="00CB561C">
      <w:pPr>
        <w:rPr>
          <w:rFonts w:asciiTheme="minorHAnsi" w:hAnsiTheme="minorHAnsi" w:cstheme="minorHAnsi"/>
        </w:rPr>
      </w:pPr>
    </w:p>
    <w:p w14:paraId="063D98A9" w14:textId="69A96175" w:rsidR="00CB561C" w:rsidRPr="00B22674" w:rsidRDefault="00CB561C" w:rsidP="00CB561C">
      <w:pPr>
        <w:jc w:val="center"/>
        <w:rPr>
          <w:rFonts w:asciiTheme="minorHAnsi" w:hAnsiTheme="minorHAnsi" w:cstheme="minorHAnsi"/>
        </w:rPr>
      </w:pPr>
    </w:p>
    <w:p w14:paraId="04164D7C" w14:textId="6AC66431" w:rsidR="000E7DBC" w:rsidRPr="00B22674" w:rsidRDefault="00A71762" w:rsidP="000E7DBC">
      <w:pPr>
        <w:jc w:val="right"/>
        <w:rPr>
          <w:rFonts w:asciiTheme="minorHAnsi" w:hAnsiTheme="minorHAnsi" w:cstheme="minorHAnsi"/>
          <w:b/>
          <w:color w:val="262626"/>
          <w:sz w:val="52"/>
          <w:szCs w:val="52"/>
        </w:rPr>
      </w:pPr>
      <w:r w:rsidRPr="00B2267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44416" behindDoc="0" locked="0" layoutInCell="1" allowOverlap="1" wp14:anchorId="0ED05DD6" wp14:editId="0A720434">
            <wp:simplePos x="0" y="0"/>
            <wp:positionH relativeFrom="margin">
              <wp:posOffset>221615</wp:posOffset>
            </wp:positionH>
            <wp:positionV relativeFrom="paragraph">
              <wp:posOffset>215900</wp:posOffset>
            </wp:positionV>
            <wp:extent cx="1926000" cy="706061"/>
            <wp:effectExtent l="0" t="0" r="0" b="0"/>
            <wp:wrapNone/>
            <wp:docPr id="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000" cy="7060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1BE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47840" behindDoc="0" locked="0" layoutInCell="1" allowOverlap="1" wp14:anchorId="4EC11C33" wp14:editId="3B9A9680">
            <wp:simplePos x="0" y="0"/>
            <wp:positionH relativeFrom="column">
              <wp:posOffset>3726180</wp:posOffset>
            </wp:positionH>
            <wp:positionV relativeFrom="paragraph">
              <wp:posOffset>93980</wp:posOffset>
            </wp:positionV>
            <wp:extent cx="3268345" cy="3268345"/>
            <wp:effectExtent l="0" t="0" r="8255" b="8255"/>
            <wp:wrapNone/>
            <wp:docPr id="613250538" name="Google Shape;684;p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50538" name="Google Shape;684;p62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32683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33159" h="3133158" extrusionOk="0">
                          <a:moveTo>
                            <a:pt x="1566580" y="0"/>
                          </a:moveTo>
                          <a:cubicBezTo>
                            <a:pt x="1461857" y="0"/>
                            <a:pt x="1357135" y="39950"/>
                            <a:pt x="1277234" y="119851"/>
                          </a:cubicBezTo>
                          <a:lnTo>
                            <a:pt x="119852" y="1277233"/>
                          </a:lnTo>
                          <a:cubicBezTo>
                            <a:pt x="-39950" y="1437034"/>
                            <a:pt x="-39950" y="1696124"/>
                            <a:pt x="119852" y="1855925"/>
                          </a:cubicBezTo>
                          <a:lnTo>
                            <a:pt x="1277234" y="3013308"/>
                          </a:lnTo>
                          <a:cubicBezTo>
                            <a:pt x="1437035" y="3173109"/>
                            <a:pt x="1696125" y="3173109"/>
                            <a:pt x="1855926" y="3013308"/>
                          </a:cubicBezTo>
                          <a:lnTo>
                            <a:pt x="3013309" y="1855925"/>
                          </a:lnTo>
                          <a:cubicBezTo>
                            <a:pt x="3173110" y="1696124"/>
                            <a:pt x="3173110" y="1437034"/>
                            <a:pt x="3013309" y="1277233"/>
                          </a:cubicBezTo>
                          <a:lnTo>
                            <a:pt x="1855926" y="119851"/>
                          </a:lnTo>
                          <a:cubicBezTo>
                            <a:pt x="1776025" y="39950"/>
                            <a:pt x="1671303" y="0"/>
                            <a:pt x="1566580" y="0"/>
                          </a:cubicBezTo>
                          <a:close/>
                        </a:path>
                      </a:pathLst>
                    </a:cu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D41B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6B4F6D6B" wp14:editId="47C0640B">
                <wp:simplePos x="0" y="0"/>
                <wp:positionH relativeFrom="column">
                  <wp:posOffset>3826094</wp:posOffset>
                </wp:positionH>
                <wp:positionV relativeFrom="paragraph">
                  <wp:posOffset>189814</wp:posOffset>
                </wp:positionV>
                <wp:extent cx="3026347" cy="3026347"/>
                <wp:effectExtent l="704850" t="457200" r="708025" b="936625"/>
                <wp:wrapNone/>
                <wp:docPr id="1958206602" name="Google Shape;77;p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3026347" cy="3026347"/>
                        </a:xfrm>
                        <a:prstGeom prst="flowChartAlternateProcess">
                          <a:avLst/>
                        </a:prstGeom>
                        <a:solidFill>
                          <a:srgbClr val="3B1660"/>
                        </a:solidFill>
                        <a:ln>
                          <a:noFill/>
                        </a:ln>
                        <a:effectLst>
                          <a:outerShdw blurRad="533400" dist="241300" dir="5400000" algn="t" rotWithShape="0">
                            <a:srgbClr val="000000">
                              <a:alpha val="9803"/>
                            </a:srgbClr>
                          </a:outerShdw>
                        </a:effectLst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9AD281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Google Shape;77;p21" o:spid="_x0000_s1026" type="#_x0000_t176" style="position:absolute;margin-left:301.25pt;margin-top:14.95pt;width:238.3pt;height:238.3pt;rotation:45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" fillcolor="#3b1660" stroked="f">
                <v:shadow on="t" color="black" opacity="6424f" origin=",-.5" offset="0,19pt"/>
                <v:textbox inset="2.53958mm,1.2694mm,2.53958mm,1.2694mm"/>
              </v:shape>
            </w:pict>
          </mc:Fallback>
        </mc:AlternateContent>
      </w:r>
    </w:p>
    <w:p w14:paraId="66A74977" w14:textId="1DE083B6" w:rsidR="000E7DBC" w:rsidRPr="00B22674" w:rsidRDefault="000E7DBC" w:rsidP="000E7DBC">
      <w:pPr>
        <w:jc w:val="right"/>
        <w:rPr>
          <w:rFonts w:asciiTheme="minorHAnsi" w:hAnsiTheme="minorHAnsi" w:cstheme="minorHAnsi"/>
          <w:b/>
          <w:color w:val="262626"/>
          <w:sz w:val="52"/>
          <w:szCs w:val="52"/>
        </w:rPr>
      </w:pPr>
    </w:p>
    <w:p w14:paraId="3ABA35A5" w14:textId="79A6BE22" w:rsidR="00000778" w:rsidRPr="00B22674" w:rsidRDefault="00000778" w:rsidP="000E7DBC">
      <w:pPr>
        <w:jc w:val="right"/>
        <w:rPr>
          <w:rFonts w:asciiTheme="minorHAnsi" w:hAnsiTheme="minorHAnsi" w:cstheme="minorHAnsi"/>
          <w:b/>
          <w:color w:val="262626"/>
          <w:sz w:val="52"/>
          <w:szCs w:val="52"/>
        </w:rPr>
      </w:pPr>
    </w:p>
    <w:p w14:paraId="14A8C57F" w14:textId="3B99F05A" w:rsidR="00000778" w:rsidRPr="00B22674" w:rsidRDefault="00000778" w:rsidP="000E7DBC">
      <w:pPr>
        <w:jc w:val="right"/>
        <w:rPr>
          <w:rFonts w:asciiTheme="minorHAnsi" w:hAnsiTheme="minorHAnsi" w:cstheme="minorHAnsi"/>
          <w:b/>
          <w:color w:val="262626"/>
          <w:sz w:val="52"/>
          <w:szCs w:val="52"/>
        </w:rPr>
      </w:pPr>
    </w:p>
    <w:p w14:paraId="29AD68B6" w14:textId="4E0A06DE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7C96E435" w14:textId="28EF06F7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43BDBA24" w14:textId="3492982F" w:rsidR="002C54DE" w:rsidRPr="00B22674" w:rsidRDefault="00A03B33" w:rsidP="002C54DE">
      <w:pPr>
        <w:jc w:val="center"/>
        <w:rPr>
          <w:rFonts w:asciiTheme="minorHAnsi" w:hAnsiTheme="minorHAnsi" w:cstheme="minorHAnsi"/>
        </w:rPr>
      </w:pPr>
      <w:r w:rsidRPr="0060673E"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7F6E7328" wp14:editId="6FDBBD89">
                <wp:simplePos x="0" y="0"/>
                <wp:positionH relativeFrom="page">
                  <wp:posOffset>0</wp:posOffset>
                </wp:positionH>
                <wp:positionV relativeFrom="paragraph">
                  <wp:posOffset>111183</wp:posOffset>
                </wp:positionV>
                <wp:extent cx="7772400" cy="1996440"/>
                <wp:effectExtent l="0" t="0" r="0" b="3810"/>
                <wp:wrapNone/>
                <wp:docPr id="7" name="Google Shape;74;p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C8C886-123C-2ED3-D9DE-18383A79EE5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72400" cy="1996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7038" h="6690230" extrusionOk="0">
                              <a:moveTo>
                                <a:pt x="18987672" y="523"/>
                              </a:moveTo>
                              <a:cubicBezTo>
                                <a:pt x="19179020" y="2178"/>
                                <a:pt x="19342976" y="7555"/>
                                <a:pt x="19473174" y="13631"/>
                              </a:cubicBezTo>
                              <a:lnTo>
                                <a:pt x="19477038" y="13832"/>
                              </a:lnTo>
                              <a:lnTo>
                                <a:pt x="19477038" y="6690230"/>
                              </a:lnTo>
                              <a:lnTo>
                                <a:pt x="0" y="6690230"/>
                              </a:lnTo>
                              <a:lnTo>
                                <a:pt x="0" y="5183218"/>
                              </a:lnTo>
                              <a:lnTo>
                                <a:pt x="32446" y="5165116"/>
                              </a:lnTo>
                              <a:cubicBezTo>
                                <a:pt x="1747317" y="4288331"/>
                                <a:pt x="3743330" y="4427596"/>
                                <a:pt x="4975878" y="5001203"/>
                              </a:cubicBezTo>
                              <a:cubicBezTo>
                                <a:pt x="8497443" y="6636722"/>
                                <a:pt x="10023454" y="4907074"/>
                                <a:pt x="12394641" y="2224355"/>
                              </a:cubicBezTo>
                              <a:cubicBezTo>
                                <a:pt x="14173031" y="212317"/>
                                <a:pt x="17456892" y="-12713"/>
                                <a:pt x="18987672" y="5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B166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FA4E04" w14:textId="77777777" w:rsidR="008B1A69" w:rsidRDefault="008B1A69" w:rsidP="008B1A69">
                            <w:pPr>
                              <w:jc w:val="center"/>
                              <w:rPr>
                                <w:rFonts w:eastAsia="Calibri" w:cs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Calibri" w:cs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v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E7328" id="Google Shape;74;p21" o:spid="_x0000_s1026" style="position:absolute;left:0;text-align:left;margin-left:0;margin-top:8.75pt;width:612pt;height:157.2pt;flip:x;z-index:25174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9477038,66902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" adj="-11796480,,5400" path="m18987672,523v191348,1655,355304,7032,485502,13108l19477038,13832r,6676398l,6690230,,5183218r32446,-18102c1747317,4288331,3743330,4427596,4975878,5001203v3521565,1635519,5047576,-94129,7418763,-2776848c14173031,212317,17456892,-12713,18987672,523xe" fillcolor="#3b1660" stroked="f">
                <v:stroke joinstyle="miter"/>
                <v:formulas/>
                <v:path arrowok="t" o:extrusionok="f" o:connecttype="custom" textboxrect="0,0,19477038,6690230"/>
                <v:textbox inset="2.53958mm,1.2694mm,2.53958mm,1.2694mm">
                  <w:txbxContent>
                    <w:p w14:paraId="11FA4E04" w14:textId="77777777" w:rsidR="008B1A69" w:rsidRDefault="008B1A69" w:rsidP="008B1A69">
                      <w:pPr>
                        <w:jc w:val="center"/>
                        <w:rPr>
                          <w:rFonts w:eastAsia="Calibri" w:cs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eastAsia="Calibri" w:cs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  <w:t>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09ADEB4" w14:textId="0CC81EF0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305E8140" w14:textId="0274C380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34913045" w14:textId="44614809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40F58D80" w14:textId="606D2359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27423773" w14:textId="5CFA5810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32560959" w14:textId="78A07DFC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29B17B9E" w14:textId="21CF5FBB" w:rsidR="002C54DE" w:rsidRPr="00B22674" w:rsidRDefault="002C54DE" w:rsidP="002C54DE">
      <w:pPr>
        <w:jc w:val="center"/>
        <w:rPr>
          <w:rFonts w:asciiTheme="minorHAnsi" w:hAnsiTheme="minorHAnsi" w:cstheme="minorHAnsi"/>
          <w:color w:val="262626"/>
        </w:rPr>
      </w:pPr>
    </w:p>
    <w:p w14:paraId="18E01F89" w14:textId="380C800A" w:rsidR="002C54DE" w:rsidRPr="00B22674" w:rsidRDefault="002C54DE" w:rsidP="00AA3C4A">
      <w:pPr>
        <w:rPr>
          <w:rFonts w:asciiTheme="minorHAnsi" w:hAnsiTheme="minorHAnsi" w:cstheme="minorHAnsi"/>
          <w:color w:val="262626"/>
        </w:rPr>
      </w:pPr>
    </w:p>
    <w:p w14:paraId="69269B04" w14:textId="1D4FF7E5" w:rsidR="000E7DBC" w:rsidRPr="00B22674" w:rsidRDefault="000E7DBC" w:rsidP="000E7DBC">
      <w:pPr>
        <w:rPr>
          <w:rFonts w:asciiTheme="minorHAnsi" w:hAnsiTheme="minorHAnsi" w:cstheme="minorHAnsi"/>
          <w:color w:val="404040"/>
        </w:rPr>
      </w:pPr>
    </w:p>
    <w:p w14:paraId="0915D6E7" w14:textId="02C29B07" w:rsidR="000E7DBC" w:rsidRPr="00B22674" w:rsidRDefault="00A03B33" w:rsidP="000E7DBC">
      <w:pPr>
        <w:rPr>
          <w:rFonts w:asciiTheme="minorHAnsi" w:hAnsiTheme="minorHAnsi" w:cstheme="minorHAnsi"/>
          <w:color w:val="404040"/>
        </w:rPr>
      </w:pPr>
      <w:r w:rsidRPr="00B2267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43391" behindDoc="0" locked="0" layoutInCell="1" allowOverlap="1" wp14:anchorId="1F926494" wp14:editId="5F285F45">
                <wp:simplePos x="0" y="0"/>
                <wp:positionH relativeFrom="page">
                  <wp:align>left</wp:align>
                </wp:positionH>
                <wp:positionV relativeFrom="paragraph">
                  <wp:posOffset>218382</wp:posOffset>
                </wp:positionV>
                <wp:extent cx="7808595" cy="4779818"/>
                <wp:effectExtent l="0" t="0" r="1905" b="190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8595" cy="4779818"/>
                        </a:xfrm>
                        <a:prstGeom prst="rect">
                          <a:avLst/>
                        </a:prstGeom>
                        <a:solidFill>
                          <a:srgbClr val="3B16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53668" id="Rectangle 25" o:spid="_x0000_s1026" style="position:absolute;margin-left:0;margin-top:17.2pt;width:614.85pt;height:376.35pt;z-index:251643391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" fillcolor="#3b1660" stroked="f" strokeweight="1pt">
                <w10:wrap anchorx="page"/>
              </v:rect>
            </w:pict>
          </mc:Fallback>
        </mc:AlternateContent>
      </w:r>
    </w:p>
    <w:p w14:paraId="6AF438B1" w14:textId="1CD13255" w:rsidR="00CB561C" w:rsidRPr="00B22674" w:rsidRDefault="00A03B33" w:rsidP="00D46E9D">
      <w:pPr>
        <w:ind w:left="0"/>
        <w:rPr>
          <w:rFonts w:asciiTheme="minorHAnsi" w:hAnsiTheme="minorHAnsi" w:cstheme="minorHAnsi"/>
          <w:color w:val="404040"/>
        </w:rPr>
        <w:sectPr w:rsidR="00CB561C" w:rsidRPr="00B22674" w:rsidSect="001B0F12">
          <w:headerReference w:type="default" r:id="rId10"/>
          <w:pgSz w:w="12242" w:h="15842" w:code="1"/>
          <w:pgMar w:top="720" w:right="720" w:bottom="720" w:left="720" w:header="720" w:footer="720" w:gutter="0"/>
          <w:pgNumType w:start="0"/>
          <w:cols w:space="720"/>
          <w:docGrid w:linePitch="360"/>
        </w:sectPr>
      </w:pPr>
      <w:r w:rsidRPr="00B2267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743744" behindDoc="0" locked="0" layoutInCell="1" allowOverlap="1" wp14:anchorId="48A462F9" wp14:editId="5C032C8D">
                <wp:simplePos x="0" y="0"/>
                <wp:positionH relativeFrom="margin">
                  <wp:posOffset>1505585</wp:posOffset>
                </wp:positionH>
                <wp:positionV relativeFrom="margin">
                  <wp:posOffset>5134610</wp:posOffset>
                </wp:positionV>
                <wp:extent cx="3848100" cy="695960"/>
                <wp:effectExtent l="0" t="0" r="0" b="1905"/>
                <wp:wrapSquare wrapText="bothSides"/>
                <wp:docPr id="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7026A" w14:textId="77777777" w:rsidR="009A59E5" w:rsidRPr="009A59E5" w:rsidRDefault="009A59E5" w:rsidP="009A59E5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proofErr w:type="spellStart"/>
                            <w:r w:rsidRPr="009A59E5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  <w:t>Aithent</w:t>
                            </w:r>
                            <w:proofErr w:type="spellEnd"/>
                            <w:r w:rsidRPr="009A59E5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  <w:t xml:space="preserve"> PPT Template</w:t>
                            </w:r>
                          </w:p>
                          <w:p w14:paraId="0051ED37" w14:textId="278A63CC" w:rsidR="005F61BE" w:rsidRPr="009A59E5" w:rsidRDefault="009A59E5" w:rsidP="009A59E5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9A59E5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  <w:t>Installation Guide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A462F9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7" type="#_x0000_t202" style="position:absolute;margin-left:118.55pt;margin-top:404.3pt;width:303pt;height:54.8pt;z-index:2517437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" filled="f" stroked="f">
                <v:textbox style="mso-fit-shape-to-text:t">
                  <w:txbxContent>
                    <w:p w14:paraId="70B7026A" w14:textId="77777777" w:rsidR="009A59E5" w:rsidRPr="009A59E5" w:rsidRDefault="009A59E5" w:rsidP="009A59E5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64"/>
                          <w:szCs w:val="64"/>
                        </w:rPr>
                      </w:pPr>
                      <w:proofErr w:type="spellStart"/>
                      <w:r w:rsidRPr="009A59E5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64"/>
                          <w:szCs w:val="64"/>
                        </w:rPr>
                        <w:t>Aithent</w:t>
                      </w:r>
                      <w:proofErr w:type="spellEnd"/>
                      <w:r w:rsidRPr="009A59E5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64"/>
                          <w:szCs w:val="64"/>
                        </w:rPr>
                        <w:t xml:space="preserve"> PPT Template</w:t>
                      </w:r>
                    </w:p>
                    <w:p w14:paraId="0051ED37" w14:textId="278A63CC" w:rsidR="005F61BE" w:rsidRPr="009A59E5" w:rsidRDefault="009A59E5" w:rsidP="009A59E5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64"/>
                          <w:szCs w:val="64"/>
                        </w:rPr>
                      </w:pPr>
                      <w:r w:rsidRPr="009A59E5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64"/>
                          <w:szCs w:val="64"/>
                        </w:rPr>
                        <w:t>Installation Guide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350DC" w:rsidRPr="00B22674">
        <w:rPr>
          <w:rFonts w:asciiTheme="minorHAnsi" w:hAnsiTheme="minorHAnsi" w:cstheme="minorHAnsi"/>
          <w:noProof/>
          <w:color w:val="40404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8221BDA" wp14:editId="4C157FFC">
                <wp:simplePos x="0" y="0"/>
                <wp:positionH relativeFrom="margin">
                  <wp:align>center</wp:align>
                </wp:positionH>
                <wp:positionV relativeFrom="margin">
                  <wp:posOffset>7562215</wp:posOffset>
                </wp:positionV>
                <wp:extent cx="5591175" cy="494665"/>
                <wp:effectExtent l="0" t="0" r="0" b="1905"/>
                <wp:wrapThrough wrapText="bothSides">
                  <wp:wrapPolygon edited="0">
                    <wp:start x="147" y="0"/>
                    <wp:lineTo x="147" y="21322"/>
                    <wp:lineTo x="21342" y="21322"/>
                    <wp:lineTo x="21342" y="0"/>
                    <wp:lineTo x="147" y="0"/>
                  </wp:wrapPolygon>
                </wp:wrapThrough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91E3B" w14:textId="7B8CEC98" w:rsidR="005F61BE" w:rsidRPr="009350DC" w:rsidRDefault="005F61BE" w:rsidP="009350DC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</w:rPr>
                            </w:pPr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</w:rPr>
                              <w:t>19 Fulton Street, Suite 408</w:t>
                            </w:r>
                            <w:r w:rsidR="00EE0C0E"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</w:rPr>
                              <w:t xml:space="preserve">, </w:t>
                            </w:r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</w:rPr>
                              <w:t>New York, NY 10038</w:t>
                            </w:r>
                          </w:p>
                          <w:p w14:paraId="5FC6CE7B" w14:textId="685D86A4" w:rsidR="00E47278" w:rsidRDefault="00E47278" w:rsidP="009350DC">
                            <w:pPr>
                              <w:ind w:left="0"/>
                              <w:jc w:val="center"/>
                              <w:rPr>
                                <w:rStyle w:val="Hyperlink"/>
                                <w:rFonts w:asciiTheme="majorHAnsi" w:hAnsiTheme="majorHAnsi" w:cstheme="majorHAnsi"/>
                                <w:color w:val="FFFFFF" w:themeColor="background1"/>
                              </w:rPr>
                            </w:pPr>
                            <w:hyperlink r:id="rId11" w:history="1">
                              <w:r w:rsidRPr="009350DC">
                                <w:rPr>
                                  <w:rStyle w:val="Hyperlink"/>
                                  <w:rFonts w:asciiTheme="majorHAnsi" w:hAnsiTheme="majorHAnsi" w:cstheme="majorHAnsi"/>
                                  <w:color w:val="FFFFFF" w:themeColor="background1"/>
                                </w:rPr>
                                <w:t>www.aithent.com</w:t>
                              </w:r>
                            </w:hyperlink>
                          </w:p>
                          <w:p w14:paraId="33C76391" w14:textId="77777777" w:rsidR="00A03B33" w:rsidRPr="009350DC" w:rsidRDefault="00A03B33" w:rsidP="009350DC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u w:val="single"/>
                              </w:rPr>
                            </w:pPr>
                          </w:p>
                          <w:p w14:paraId="6B4435AC" w14:textId="32CBF3FC" w:rsidR="00E47278" w:rsidRDefault="00E47278" w:rsidP="009350DC">
                            <w:pPr>
                              <w:ind w:left="0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3D6768E7" w14:textId="13436D8D" w:rsidR="00E47278" w:rsidRPr="009350DC" w:rsidRDefault="00E47278" w:rsidP="00E47278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This document contains proprietary information of </w:t>
                            </w:r>
                            <w:proofErr w:type="spellStart"/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>Aithent</w:t>
                            </w:r>
                            <w:proofErr w:type="spellEnd"/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and is tendered subject to the condition that the </w:t>
                            </w:r>
                            <w:r w:rsidR="009350DC"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>information be retained in confidence.</w:t>
                            </w:r>
                          </w:p>
                          <w:p w14:paraId="555BCA29" w14:textId="77777777" w:rsidR="00E47278" w:rsidRPr="00C203C3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221BDA" id="Text Box 2" o:spid="_x0000_s1028" type="#_x0000_t202" style="position:absolute;margin-left:0;margin-top:595.45pt;width:440.25pt;height:38.95pt;z-index:2516720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" filled="f" stroked="f">
                <v:textbox style="mso-fit-shape-to-text:t">
                  <w:txbxContent>
                    <w:p w14:paraId="46791E3B" w14:textId="7B8CEC98" w:rsidR="005F61BE" w:rsidRPr="009350DC" w:rsidRDefault="005F61BE" w:rsidP="009350DC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</w:rPr>
                      </w:pPr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</w:rPr>
                        <w:t>19 Fulton Street, Suite 408</w:t>
                      </w:r>
                      <w:r w:rsidR="00EE0C0E" w:rsidRPr="009350DC">
                        <w:rPr>
                          <w:rFonts w:asciiTheme="majorHAnsi" w:hAnsiTheme="majorHAnsi" w:cstheme="majorHAnsi"/>
                          <w:color w:val="FFFFFF" w:themeColor="background1"/>
                        </w:rPr>
                        <w:t xml:space="preserve">, </w:t>
                      </w:r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</w:rPr>
                        <w:t>New York, NY 10038</w:t>
                      </w:r>
                    </w:p>
                    <w:p w14:paraId="5FC6CE7B" w14:textId="685D86A4" w:rsidR="00E47278" w:rsidRDefault="00E47278" w:rsidP="009350DC">
                      <w:pPr>
                        <w:ind w:left="0"/>
                        <w:jc w:val="center"/>
                        <w:rPr>
                          <w:rStyle w:val="Hyperlink"/>
                          <w:rFonts w:asciiTheme="majorHAnsi" w:hAnsiTheme="majorHAnsi" w:cstheme="majorHAnsi"/>
                          <w:color w:val="FFFFFF" w:themeColor="background1"/>
                        </w:rPr>
                      </w:pPr>
                      <w:hyperlink r:id="rId12" w:history="1">
                        <w:r w:rsidRPr="009350DC">
                          <w:rPr>
                            <w:rStyle w:val="Hyperlink"/>
                            <w:rFonts w:asciiTheme="majorHAnsi" w:hAnsiTheme="majorHAnsi" w:cstheme="majorHAnsi"/>
                            <w:color w:val="FFFFFF" w:themeColor="background1"/>
                          </w:rPr>
                          <w:t>www.aithent.com</w:t>
                        </w:r>
                      </w:hyperlink>
                    </w:p>
                    <w:p w14:paraId="33C76391" w14:textId="77777777" w:rsidR="00A03B33" w:rsidRPr="009350DC" w:rsidRDefault="00A03B33" w:rsidP="009350DC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u w:val="single"/>
                        </w:rPr>
                      </w:pPr>
                    </w:p>
                    <w:p w14:paraId="6B4435AC" w14:textId="32CBF3FC" w:rsidR="00E47278" w:rsidRDefault="00E47278" w:rsidP="009350DC">
                      <w:pPr>
                        <w:ind w:left="0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3D6768E7" w14:textId="13436D8D" w:rsidR="00E47278" w:rsidRPr="009350DC" w:rsidRDefault="00E47278" w:rsidP="00E47278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 xml:space="preserve">This document contains proprietary information of </w:t>
                      </w:r>
                      <w:proofErr w:type="spellStart"/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>Aithent</w:t>
                      </w:r>
                      <w:proofErr w:type="spellEnd"/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 xml:space="preserve"> and is tendered subject to the condition that the </w:t>
                      </w:r>
                      <w:r w:rsidR="009350DC" w:rsidRPr="009350DC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>information be retained in confidence.</w:t>
                      </w:r>
                    </w:p>
                    <w:p w14:paraId="555BCA29" w14:textId="77777777" w:rsidR="00E47278" w:rsidRPr="00C203C3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</w:p>
    <w:p w14:paraId="2106A795" w14:textId="1C8564FB" w:rsidR="00022D79" w:rsidRPr="00B22674" w:rsidRDefault="00022D79">
      <w:pPr>
        <w:pStyle w:val="TOCHeading"/>
        <w:rPr>
          <w:rFonts w:asciiTheme="minorHAnsi" w:hAnsiTheme="minorHAnsi" w:cstheme="minorHAnsi"/>
        </w:rPr>
      </w:pPr>
      <w:r w:rsidRPr="00B22674">
        <w:rPr>
          <w:rFonts w:asciiTheme="minorHAnsi" w:hAnsiTheme="minorHAnsi" w:cstheme="minorHAnsi"/>
          <w:color w:val="262626" w:themeColor="text1" w:themeTint="D9"/>
        </w:rPr>
        <w:lastRenderedPageBreak/>
        <w:t>Table of Contents</w:t>
      </w:r>
    </w:p>
    <w:p w14:paraId="046C79F1" w14:textId="3FE9444B" w:rsidR="00071119" w:rsidRDefault="00CF221F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lang w:val="en-IN" w:eastAsia="en-IN"/>
          <w14:ligatures w14:val="standardContextual"/>
        </w:rPr>
      </w:pPr>
      <w:r w:rsidRPr="00B22674">
        <w:rPr>
          <w:rFonts w:asciiTheme="minorHAnsi" w:hAnsiTheme="minorHAnsi" w:cstheme="minorHAnsi"/>
        </w:rPr>
        <w:fldChar w:fldCharType="begin"/>
      </w:r>
      <w:r w:rsidRPr="00B22674">
        <w:rPr>
          <w:rFonts w:asciiTheme="minorHAnsi" w:hAnsiTheme="minorHAnsi" w:cstheme="minorHAnsi"/>
        </w:rPr>
        <w:instrText xml:space="preserve"> TOC \o "1-5" \h \z \u </w:instrText>
      </w:r>
      <w:r w:rsidRPr="00B22674">
        <w:rPr>
          <w:rFonts w:asciiTheme="minorHAnsi" w:hAnsiTheme="minorHAnsi" w:cstheme="minorHAnsi"/>
        </w:rPr>
        <w:fldChar w:fldCharType="separate"/>
      </w:r>
      <w:hyperlink w:anchor="_Toc186730048" w:history="1">
        <w:r w:rsidR="00071119" w:rsidRPr="00A73544">
          <w:rPr>
            <w:rStyle w:val="Hyperlink"/>
            <w:noProof/>
          </w:rPr>
          <w:t>1</w:t>
        </w:r>
        <w:r w:rsidR="00071119">
          <w:rPr>
            <w:rFonts w:asciiTheme="minorHAnsi" w:eastAsiaTheme="minorEastAsia" w:hAnsiTheme="minorHAnsi" w:cstheme="minorBidi"/>
            <w:noProof/>
            <w:color w:val="auto"/>
            <w:kern w:val="2"/>
            <w:lang w:val="en-IN" w:eastAsia="en-IN"/>
            <w14:ligatures w14:val="standardContextual"/>
          </w:rPr>
          <w:tab/>
        </w:r>
        <w:r w:rsidR="00071119" w:rsidRPr="00A73544">
          <w:rPr>
            <w:rStyle w:val="Hyperlink"/>
            <w:noProof/>
          </w:rPr>
          <w:t>Loading the templates</w:t>
        </w:r>
        <w:r w:rsidR="00071119">
          <w:rPr>
            <w:noProof/>
            <w:webHidden/>
          </w:rPr>
          <w:tab/>
        </w:r>
        <w:r w:rsidR="00071119">
          <w:rPr>
            <w:noProof/>
            <w:webHidden/>
          </w:rPr>
          <w:fldChar w:fldCharType="begin"/>
        </w:r>
        <w:r w:rsidR="00071119">
          <w:rPr>
            <w:noProof/>
            <w:webHidden/>
          </w:rPr>
          <w:instrText xml:space="preserve"> PAGEREF _Toc186730048 \h </w:instrText>
        </w:r>
        <w:r w:rsidR="00071119">
          <w:rPr>
            <w:noProof/>
            <w:webHidden/>
          </w:rPr>
        </w:r>
        <w:r w:rsidR="00071119">
          <w:rPr>
            <w:noProof/>
            <w:webHidden/>
          </w:rPr>
          <w:fldChar w:fldCharType="separate"/>
        </w:r>
        <w:r w:rsidR="00071119">
          <w:rPr>
            <w:noProof/>
            <w:webHidden/>
          </w:rPr>
          <w:t>2</w:t>
        </w:r>
        <w:r w:rsidR="00071119">
          <w:rPr>
            <w:noProof/>
            <w:webHidden/>
          </w:rPr>
          <w:fldChar w:fldCharType="end"/>
        </w:r>
      </w:hyperlink>
    </w:p>
    <w:p w14:paraId="181F905D" w14:textId="508EBD56" w:rsidR="00022D79" w:rsidRPr="00B22674" w:rsidRDefault="00CF221F">
      <w:pPr>
        <w:rPr>
          <w:rFonts w:asciiTheme="minorHAnsi" w:hAnsiTheme="minorHAnsi" w:cstheme="minorHAnsi"/>
        </w:rPr>
      </w:pPr>
      <w:r w:rsidRPr="00B22674">
        <w:rPr>
          <w:rFonts w:asciiTheme="minorHAnsi" w:hAnsiTheme="minorHAnsi" w:cstheme="minorHAnsi"/>
        </w:rPr>
        <w:fldChar w:fldCharType="end"/>
      </w:r>
    </w:p>
    <w:p w14:paraId="0DF2113C" w14:textId="41A7D176" w:rsidR="00311CCF" w:rsidRPr="00B22674" w:rsidRDefault="00311CCF">
      <w:pPr>
        <w:ind w:left="0"/>
        <w:rPr>
          <w:rFonts w:asciiTheme="minorHAnsi" w:hAnsiTheme="minorHAnsi" w:cstheme="minorHAnsi"/>
        </w:rPr>
      </w:pPr>
      <w:r w:rsidRPr="00B22674">
        <w:rPr>
          <w:rFonts w:asciiTheme="minorHAnsi" w:hAnsiTheme="minorHAnsi" w:cstheme="minorHAnsi"/>
        </w:rPr>
        <w:br w:type="page"/>
      </w:r>
    </w:p>
    <w:p w14:paraId="02565824" w14:textId="77777777" w:rsidR="00984011" w:rsidRDefault="00984011" w:rsidP="00984011"/>
    <w:p w14:paraId="30E2653C" w14:textId="77777777" w:rsidR="00071119" w:rsidRDefault="00071119" w:rsidP="00071119">
      <w:pPr>
        <w:pStyle w:val="Heading1"/>
      </w:pPr>
      <w:bookmarkStart w:id="0" w:name="_Toc92299480"/>
      <w:bookmarkStart w:id="1" w:name="_Toc186730048"/>
      <w:r>
        <w:t>Loading the templates</w:t>
      </w:r>
      <w:bookmarkEnd w:id="0"/>
      <w:bookmarkEnd w:id="1"/>
      <w:r>
        <w:t xml:space="preserve"> </w:t>
      </w:r>
    </w:p>
    <w:p w14:paraId="7852718E" w14:textId="77777777" w:rsidR="00071119" w:rsidRDefault="00071119" w:rsidP="00071119">
      <w:r>
        <w:t>Copy the PPT templates “.</w:t>
      </w:r>
      <w:proofErr w:type="spellStart"/>
      <w:r>
        <w:t>potx</w:t>
      </w:r>
      <w:proofErr w:type="spellEnd"/>
      <w:r>
        <w:t>” under the below path</w:t>
      </w:r>
    </w:p>
    <w:p w14:paraId="0DDB4EB9" w14:textId="77777777" w:rsidR="00071119" w:rsidRDefault="00071119" w:rsidP="00071119"/>
    <w:p w14:paraId="3167C5AE" w14:textId="77777777" w:rsidR="00071119" w:rsidRDefault="00071119" w:rsidP="00071119">
      <w:pPr>
        <w:rPr>
          <w:b/>
          <w:bCs/>
        </w:rPr>
      </w:pPr>
      <w:r w:rsidRPr="00C55F8B">
        <w:t>C:\Users\</w:t>
      </w:r>
      <w:r>
        <w:t>Name</w:t>
      </w:r>
      <w:r w:rsidRPr="00C55F8B">
        <w:t>\Documents\</w:t>
      </w:r>
      <w:r w:rsidRPr="00C55F8B">
        <w:rPr>
          <w:b/>
          <w:bCs/>
        </w:rPr>
        <w:t>Custom Office Templates</w:t>
      </w:r>
    </w:p>
    <w:p w14:paraId="75178012" w14:textId="77777777" w:rsidR="00071119" w:rsidRDefault="00071119" w:rsidP="00071119"/>
    <w:p w14:paraId="219926E8" w14:textId="77777777" w:rsidR="00071119" w:rsidRDefault="00071119" w:rsidP="00071119">
      <w:r>
        <w:t xml:space="preserve">After adding the template go to </w:t>
      </w:r>
      <w:r w:rsidRPr="007D7E8E">
        <w:rPr>
          <w:b/>
          <w:bCs/>
        </w:rPr>
        <w:t>New</w:t>
      </w:r>
      <w:r>
        <w:t xml:space="preserve"> and click on “</w:t>
      </w:r>
      <w:r w:rsidRPr="007D7E8E">
        <w:rPr>
          <w:b/>
          <w:bCs/>
        </w:rPr>
        <w:t>Personal</w:t>
      </w:r>
      <w:r>
        <w:rPr>
          <w:b/>
          <w:bCs/>
        </w:rPr>
        <w:t>”</w:t>
      </w:r>
      <w:r>
        <w:t xml:space="preserve"> select the template from list.</w:t>
      </w:r>
    </w:p>
    <w:p w14:paraId="0B764935" w14:textId="77777777" w:rsidR="00071119" w:rsidRDefault="00071119" w:rsidP="00071119"/>
    <w:p w14:paraId="53E32F33" w14:textId="3A2A1775" w:rsidR="00071119" w:rsidRDefault="00B61666" w:rsidP="00071119">
      <w:r>
        <w:rPr>
          <w:noProof/>
        </w:rPr>
        <w:drawing>
          <wp:inline distT="0" distB="0" distL="0" distR="0" wp14:anchorId="70FC31D1" wp14:editId="6B4B74FF">
            <wp:extent cx="5101181" cy="3003550"/>
            <wp:effectExtent l="0" t="0" r="4445" b="6350"/>
            <wp:docPr id="9147731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571" cy="301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6932A" w14:textId="77777777" w:rsidR="00071119" w:rsidRDefault="00071119" w:rsidP="00071119"/>
    <w:p w14:paraId="249891B8" w14:textId="77777777" w:rsidR="00071119" w:rsidRDefault="00071119" w:rsidP="00071119"/>
    <w:p w14:paraId="0C1B030F" w14:textId="77777777" w:rsidR="00071119" w:rsidRDefault="00071119" w:rsidP="00071119">
      <w:r>
        <w:br w:type="page"/>
      </w:r>
    </w:p>
    <w:p w14:paraId="0351074E" w14:textId="77777777" w:rsidR="00071119" w:rsidRDefault="00071119" w:rsidP="00071119">
      <w:pPr>
        <w:ind w:left="0"/>
      </w:pPr>
    </w:p>
    <w:p w14:paraId="5691FF4B" w14:textId="77777777" w:rsidR="00071119" w:rsidRDefault="00071119" w:rsidP="00071119">
      <w:r>
        <w:t xml:space="preserve">After adding the template go to </w:t>
      </w:r>
      <w:r w:rsidRPr="007D7E8E">
        <w:rPr>
          <w:b/>
          <w:bCs/>
        </w:rPr>
        <w:t>New</w:t>
      </w:r>
      <w:r>
        <w:t xml:space="preserve"> and click on </w:t>
      </w:r>
      <w:r w:rsidRPr="007D7E8E">
        <w:rPr>
          <w:b/>
          <w:bCs/>
        </w:rPr>
        <w:t>Personal</w:t>
      </w:r>
      <w:r>
        <w:t xml:space="preserve"> select the template from list.</w:t>
      </w:r>
    </w:p>
    <w:p w14:paraId="39FBD6C9" w14:textId="77777777" w:rsidR="00071119" w:rsidRDefault="00071119" w:rsidP="00071119">
      <w:pPr>
        <w:ind w:left="0"/>
      </w:pPr>
    </w:p>
    <w:p w14:paraId="0D6BB523" w14:textId="77777777" w:rsidR="00071119" w:rsidRPr="003F3757" w:rsidRDefault="00071119" w:rsidP="00071119">
      <w:r>
        <w:rPr>
          <w:noProof/>
        </w:rPr>
        <w:drawing>
          <wp:inline distT="0" distB="0" distL="0" distR="0" wp14:anchorId="069A0ABF" wp14:editId="17F98BE6">
            <wp:extent cx="4542155" cy="2952115"/>
            <wp:effectExtent l="0" t="0" r="0" b="635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0CA91" w14:textId="77777777" w:rsidR="00071119" w:rsidRDefault="00071119" w:rsidP="00071119">
      <w:pPr>
        <w:ind w:left="0"/>
      </w:pPr>
    </w:p>
    <w:p w14:paraId="37380820" w14:textId="77777777" w:rsidR="00071119" w:rsidRDefault="00071119" w:rsidP="00071119"/>
    <w:p w14:paraId="2C5EA3FC" w14:textId="2BDF4EE5" w:rsidR="008B1A69" w:rsidRPr="005B53CD" w:rsidRDefault="008B1A69" w:rsidP="00071119">
      <w:pPr>
        <w:pStyle w:val="Heading1"/>
        <w:numPr>
          <w:ilvl w:val="0"/>
          <w:numId w:val="0"/>
        </w:numPr>
        <w:ind w:left="851"/>
      </w:pPr>
    </w:p>
    <w:sectPr w:rsidR="008B1A69" w:rsidRPr="005B53CD" w:rsidSect="001B0F12">
      <w:headerReference w:type="default" r:id="rId15"/>
      <w:footerReference w:type="default" r:id="rId16"/>
      <w:pgSz w:w="12242" w:h="15842" w:code="1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B9B0A1" w14:textId="77777777" w:rsidR="00AD189E" w:rsidRDefault="00AD189E" w:rsidP="00631A31">
      <w:r>
        <w:separator/>
      </w:r>
    </w:p>
  </w:endnote>
  <w:endnote w:type="continuationSeparator" w:id="0">
    <w:p w14:paraId="19445ADC" w14:textId="77777777" w:rsidR="00AD189E" w:rsidRDefault="00AD189E" w:rsidP="0063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B2C84A" w14:textId="4EB8810B" w:rsidR="00CB561C" w:rsidRPr="0031161B" w:rsidRDefault="00DB77B7" w:rsidP="00CA5CE4">
    <w:pPr>
      <w:pStyle w:val="Footer"/>
      <w:tabs>
        <w:tab w:val="clear" w:pos="4320"/>
        <w:tab w:val="clear" w:pos="8640"/>
        <w:tab w:val="left" w:pos="8192"/>
      </w:tabs>
    </w:pPr>
    <w:r w:rsidRPr="00DB77B7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4143" behindDoc="0" locked="0" layoutInCell="1" allowOverlap="1" wp14:anchorId="5BE93F67" wp14:editId="000B3D42">
              <wp:simplePos x="0" y="0"/>
              <wp:positionH relativeFrom="page">
                <wp:posOffset>-1905</wp:posOffset>
              </wp:positionH>
              <wp:positionV relativeFrom="paragraph">
                <wp:posOffset>273685</wp:posOffset>
              </wp:positionV>
              <wp:extent cx="7775575" cy="360218"/>
              <wp:effectExtent l="0" t="0" r="0" b="190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5575" cy="360218"/>
                      </a:xfrm>
                      <a:prstGeom prst="rect">
                        <a:avLst/>
                      </a:prstGeom>
                      <a:solidFill>
                        <a:srgbClr val="3B16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E5C8CE" id="Rectangle 4" o:spid="_x0000_s1026" style="position:absolute;margin-left:-.15pt;margin-top:21.55pt;width:612.25pt;height:28.35pt;z-index:2516541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" fillcolor="#3b1660" stroked="f" strokeweight="1pt">
              <w10:wrap anchorx="page"/>
            </v:rect>
          </w:pict>
        </mc:Fallback>
      </mc:AlternateContent>
    </w:r>
    <w:r w:rsidR="000F026E">
      <w:rPr>
        <w:noProof/>
        <w:color w:val="262626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6C8A0F4" wp14:editId="7A0330A0">
              <wp:simplePos x="0" y="0"/>
              <wp:positionH relativeFrom="page">
                <wp:posOffset>47625</wp:posOffset>
              </wp:positionH>
              <wp:positionV relativeFrom="paragraph">
                <wp:posOffset>337556</wp:posOffset>
              </wp:positionV>
              <wp:extent cx="3554730" cy="274320"/>
              <wp:effectExtent l="0" t="0" r="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473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94363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D4AFF" w14:textId="77777777" w:rsidR="00994897" w:rsidRPr="00DB77B7" w:rsidRDefault="00994897" w:rsidP="00994897">
                          <w:pPr>
                            <w:pStyle w:val="Footer"/>
                            <w:ind w:left="0"/>
                            <w:rPr>
                              <w:i/>
                              <w:iCs/>
                              <w:color w:val="FFFFFF" w:themeColor="background1"/>
                              <w:spacing w:val="60"/>
                              <w:sz w:val="18"/>
                              <w:szCs w:val="18"/>
                            </w:rPr>
                          </w:pPr>
                          <w:r w:rsidRPr="00DB77B7">
                            <w:rPr>
                              <w:i/>
                              <w:iCs/>
                              <w:color w:val="FFFFFF" w:themeColor="background1"/>
                              <w:sz w:val="18"/>
                              <w:szCs w:val="18"/>
                            </w:rPr>
                            <w:t>Aithent Inc. - Confidential</w:t>
                          </w:r>
                        </w:p>
                        <w:p w14:paraId="37B30476" w14:textId="77777777" w:rsidR="00994897" w:rsidRPr="00DB77B7" w:rsidRDefault="00994897" w:rsidP="00994897">
                          <w:pPr>
                            <w:pStyle w:val="Header"/>
                            <w:rPr>
                              <w:i/>
                              <w:i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5012D895" w14:textId="77777777" w:rsidR="0031161B" w:rsidRPr="00DB77B7" w:rsidRDefault="0031161B" w:rsidP="0031161B">
                          <w:pPr>
                            <w:pStyle w:val="Header"/>
                            <w:rPr>
                              <w:i/>
                              <w:i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C8A0F4" id="Rectangle 22" o:spid="_x0000_s1029" style="position:absolute;left:0;text-align:left;margin-left:3.75pt;margin-top:26.6pt;width:279.9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" o:allowincell="f" filled="f" fillcolor="#d8d5e3" stroked="f" strokecolor="#943634">
              <v:textbox>
                <w:txbxContent>
                  <w:p w14:paraId="4E7D4AFF" w14:textId="77777777" w:rsidR="00994897" w:rsidRPr="00DB77B7" w:rsidRDefault="00994897" w:rsidP="00994897">
                    <w:pPr>
                      <w:pStyle w:val="Footer"/>
                      <w:ind w:left="0"/>
                      <w:rPr>
                        <w:i/>
                        <w:iCs/>
                        <w:color w:val="FFFFFF" w:themeColor="background1"/>
                        <w:spacing w:val="60"/>
                        <w:sz w:val="18"/>
                        <w:szCs w:val="18"/>
                      </w:rPr>
                    </w:pPr>
                    <w:r w:rsidRPr="00DB77B7">
                      <w:rPr>
                        <w:i/>
                        <w:iCs/>
                        <w:color w:val="FFFFFF" w:themeColor="background1"/>
                        <w:sz w:val="18"/>
                        <w:szCs w:val="18"/>
                      </w:rPr>
                      <w:t>Aithent Inc. - Confidential</w:t>
                    </w:r>
                  </w:p>
                  <w:p w14:paraId="37B30476" w14:textId="77777777" w:rsidR="00994897" w:rsidRPr="00DB77B7" w:rsidRDefault="00994897" w:rsidP="00994897">
                    <w:pPr>
                      <w:pStyle w:val="Header"/>
                      <w:rPr>
                        <w:i/>
                        <w:iCs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5012D895" w14:textId="77777777" w:rsidR="0031161B" w:rsidRPr="00DB77B7" w:rsidRDefault="0031161B" w:rsidP="0031161B">
                    <w:pPr>
                      <w:pStyle w:val="Header"/>
                      <w:rPr>
                        <w:i/>
                        <w:iCs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6920C1" w:rsidRPr="005D3C4F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0" allowOverlap="1" wp14:anchorId="6D1C667E" wp14:editId="36C11456">
              <wp:simplePos x="0" y="0"/>
              <wp:positionH relativeFrom="page">
                <wp:posOffset>6388100</wp:posOffset>
              </wp:positionH>
              <wp:positionV relativeFrom="paragraph">
                <wp:posOffset>337658</wp:posOffset>
              </wp:positionV>
              <wp:extent cx="1334770" cy="274320"/>
              <wp:effectExtent l="0" t="0" r="0" b="0"/>
              <wp:wrapThrough wrapText="bothSides">
                <wp:wrapPolygon edited="0">
                  <wp:start x="617" y="0"/>
                  <wp:lineTo x="617" y="19500"/>
                  <wp:lineTo x="20655" y="19500"/>
                  <wp:lineTo x="20655" y="0"/>
                  <wp:lineTo x="617" y="0"/>
                </wp:wrapPolygon>
              </wp:wrapThrough>
              <wp:docPr id="11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C92D8C" w14:textId="77777777" w:rsidR="00F655D4" w:rsidRPr="00DB77B7" w:rsidRDefault="00F655D4" w:rsidP="00F655D4">
                          <w:pPr>
                            <w:pStyle w:val="Footer"/>
                            <w:jc w:val="right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DB77B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DB77B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B77B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DB77B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DB77B7">
                            <w:rPr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DB77B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1C667E" id="Rectangle 23" o:spid="_x0000_s1030" style="position:absolute;left:0;text-align:left;margin-left:503pt;margin-top:26.6pt;width:105.1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" o:allowincell="f" filled="f" fillcolor="#d8d5e3" stroked="f">
              <v:textbox>
                <w:txbxContent>
                  <w:p w14:paraId="78C92D8C" w14:textId="77777777" w:rsidR="00F655D4" w:rsidRPr="00DB77B7" w:rsidRDefault="00F655D4" w:rsidP="00F655D4">
                    <w:pPr>
                      <w:pStyle w:val="Footer"/>
                      <w:jc w:val="right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DB77B7">
                      <w:rPr>
                        <w:color w:val="FFFFFF" w:themeColor="background1"/>
                        <w:sz w:val="20"/>
                        <w:szCs w:val="20"/>
                      </w:rPr>
                      <w:t xml:space="preserve">Page </w:t>
                    </w:r>
                    <w:r w:rsidRPr="00DB77B7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DB77B7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DB77B7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Pr="00DB77B7">
                      <w:rPr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DB77B7">
                      <w:rPr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x="page"/>
            </v:rect>
          </w:pict>
        </mc:Fallback>
      </mc:AlternateContent>
    </w:r>
    <w:r w:rsidR="00E6769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C2B1BCB" wp14:editId="10B906D5">
              <wp:simplePos x="0" y="0"/>
              <wp:positionH relativeFrom="column">
                <wp:posOffset>0</wp:posOffset>
              </wp:positionH>
              <wp:positionV relativeFrom="paragraph">
                <wp:posOffset>194310</wp:posOffset>
              </wp:positionV>
              <wp:extent cx="376555" cy="6633845"/>
              <wp:effectExtent l="0" t="4445" r="0" b="0"/>
              <wp:wrapThrough wrapText="bothSides">
                <wp:wrapPolygon edited="0">
                  <wp:start x="-255" y="21586"/>
                  <wp:lineTo x="20507" y="21586"/>
                  <wp:lineTo x="20507" y="62"/>
                  <wp:lineTo x="-255" y="62"/>
                  <wp:lineTo x="-255" y="21586"/>
                </wp:wrapPolygon>
              </wp:wrapThrough>
              <wp:docPr id="16" name="Isosceles Tri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6555" cy="6633845"/>
                      </a:xfrm>
                      <a:prstGeom prst="rect">
                        <a:avLst/>
                      </a:prstGeom>
                      <a:pattFill prst="ltHorz">
                        <a:fgClr>
                          <a:srgbClr val="149940"/>
                        </a:fgClr>
                        <a:bgClr>
                          <a:schemeClr val="bg1"/>
                        </a:bgClr>
                      </a:patt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2B7944" id="Isosceles Triangle 34" o:spid="_x0000_s1026" style="position:absolute;margin-left:0;margin-top:15.3pt;width:29.65pt;height:522.3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" fillcolor="#149940" stroked="f" strokeweight="2.5pt">
              <v:fill r:id="rId1" o:title="" color2="white [3212]" type="pattern"/>
              <v:textbox inset="5mm,17mm,,13mm"/>
              <w10:wrap type="through"/>
            </v:rect>
          </w:pict>
        </mc:Fallback>
      </mc:AlternateContent>
    </w:r>
    <w:r w:rsidR="00CA5CE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42B9C2" w14:textId="77777777" w:rsidR="00AD189E" w:rsidRDefault="00AD189E" w:rsidP="00631A31">
      <w:r>
        <w:separator/>
      </w:r>
    </w:p>
  </w:footnote>
  <w:footnote w:type="continuationSeparator" w:id="0">
    <w:p w14:paraId="03E9C266" w14:textId="77777777" w:rsidR="00AD189E" w:rsidRDefault="00AD189E" w:rsidP="00631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B8BCD" w14:textId="693850B7" w:rsidR="00CB561C" w:rsidRDefault="00CB561C" w:rsidP="006E78C3">
    <w:pPr>
      <w:pStyle w:val="Header"/>
      <w:tabs>
        <w:tab w:val="clear" w:pos="4320"/>
        <w:tab w:val="clear" w:pos="8640"/>
        <w:tab w:val="right" w:pos="9000"/>
      </w:tabs>
    </w:pPr>
    <w:r>
      <w:tab/>
    </w:r>
  </w:p>
  <w:p w14:paraId="0D7F0A6C" w14:textId="1D80471E" w:rsidR="00CB561C" w:rsidRPr="00A756C3" w:rsidRDefault="00CB561C" w:rsidP="006E78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B1AA56" w14:textId="4D4D254F" w:rsidR="00A2675C" w:rsidRPr="0031161B" w:rsidRDefault="000F36A8" w:rsidP="00B93A8D">
    <w:pPr>
      <w:pStyle w:val="Header"/>
      <w:ind w:left="0"/>
    </w:pPr>
    <w:r>
      <w:rPr>
        <w:noProof/>
      </w:rPr>
      <w:drawing>
        <wp:anchor distT="0" distB="0" distL="114300" distR="114300" simplePos="0" relativeHeight="251655168" behindDoc="0" locked="0" layoutInCell="1" allowOverlap="1" wp14:anchorId="32EB2A97" wp14:editId="015FF2E3">
          <wp:simplePos x="0" y="0"/>
          <wp:positionH relativeFrom="column">
            <wp:posOffset>5701953</wp:posOffset>
          </wp:positionH>
          <wp:positionV relativeFrom="paragraph">
            <wp:posOffset>-193675</wp:posOffset>
          </wp:positionV>
          <wp:extent cx="914400" cy="323850"/>
          <wp:effectExtent l="0" t="0" r="0" b="0"/>
          <wp:wrapSquare wrapText="bothSides"/>
          <wp:docPr id="603636134" name="Picture 2" descr="Aithent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ithentIc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31B02"/>
    <w:multiLevelType w:val="hybridMultilevel"/>
    <w:tmpl w:val="87B8453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7003851"/>
    <w:multiLevelType w:val="hybridMultilevel"/>
    <w:tmpl w:val="87BA60A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7480186"/>
    <w:multiLevelType w:val="hybridMultilevel"/>
    <w:tmpl w:val="E356EC04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9D7ADF"/>
    <w:multiLevelType w:val="hybridMultilevel"/>
    <w:tmpl w:val="B0B0C71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32C2EC8"/>
    <w:multiLevelType w:val="hybridMultilevel"/>
    <w:tmpl w:val="D3F4B2C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64E5B8E"/>
    <w:multiLevelType w:val="hybridMultilevel"/>
    <w:tmpl w:val="5B3214A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69C06AC"/>
    <w:multiLevelType w:val="hybridMultilevel"/>
    <w:tmpl w:val="9446E84A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EC63962"/>
    <w:multiLevelType w:val="hybridMultilevel"/>
    <w:tmpl w:val="4DA2A04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EE2059B"/>
    <w:multiLevelType w:val="hybridMultilevel"/>
    <w:tmpl w:val="7D20D18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6FD7192"/>
    <w:multiLevelType w:val="hybridMultilevel"/>
    <w:tmpl w:val="A2C848D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177629C"/>
    <w:multiLevelType w:val="hybridMultilevel"/>
    <w:tmpl w:val="7A86FE04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2BF0370"/>
    <w:multiLevelType w:val="hybridMultilevel"/>
    <w:tmpl w:val="0BD8D59A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D67507D"/>
    <w:multiLevelType w:val="hybridMultilevel"/>
    <w:tmpl w:val="2452E26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DA53580"/>
    <w:multiLevelType w:val="multilevel"/>
    <w:tmpl w:val="9CC849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68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DC0057E"/>
    <w:multiLevelType w:val="hybridMultilevel"/>
    <w:tmpl w:val="E9841A9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880B7D"/>
    <w:multiLevelType w:val="hybridMultilevel"/>
    <w:tmpl w:val="A7FCE844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2682E9A"/>
    <w:multiLevelType w:val="hybridMultilevel"/>
    <w:tmpl w:val="D9BA58E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2A6760E"/>
    <w:multiLevelType w:val="hybridMultilevel"/>
    <w:tmpl w:val="71182A8A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9D468C5"/>
    <w:multiLevelType w:val="hybridMultilevel"/>
    <w:tmpl w:val="C24EBA8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C173B1B"/>
    <w:multiLevelType w:val="hybridMultilevel"/>
    <w:tmpl w:val="58C6FD3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1CE6453"/>
    <w:multiLevelType w:val="hybridMultilevel"/>
    <w:tmpl w:val="5FCEDE3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5441D6B"/>
    <w:multiLevelType w:val="hybridMultilevel"/>
    <w:tmpl w:val="7898D0A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90C2E4A"/>
    <w:multiLevelType w:val="hybridMultilevel"/>
    <w:tmpl w:val="3790100A"/>
    <w:lvl w:ilvl="0" w:tplc="341EF468">
      <w:start w:val="1"/>
      <w:numFmt w:val="bullet"/>
      <w:pStyle w:val="NoSpacing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C02AA"/>
    <w:multiLevelType w:val="hybridMultilevel"/>
    <w:tmpl w:val="B060DAB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EA03AE8"/>
    <w:multiLevelType w:val="hybridMultilevel"/>
    <w:tmpl w:val="07EA126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45E184E"/>
    <w:multiLevelType w:val="hybridMultilevel"/>
    <w:tmpl w:val="11E8436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6D46B1A"/>
    <w:multiLevelType w:val="hybridMultilevel"/>
    <w:tmpl w:val="EBB07B1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779D1DB1"/>
    <w:multiLevelType w:val="hybridMultilevel"/>
    <w:tmpl w:val="F4A866A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80A71E2"/>
    <w:multiLevelType w:val="hybridMultilevel"/>
    <w:tmpl w:val="97643BE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349768498">
    <w:abstractNumId w:val="13"/>
  </w:num>
  <w:num w:numId="2" w16cid:durableId="1116826581">
    <w:abstractNumId w:val="22"/>
  </w:num>
  <w:num w:numId="3" w16cid:durableId="1266035261">
    <w:abstractNumId w:val="9"/>
  </w:num>
  <w:num w:numId="4" w16cid:durableId="234705191">
    <w:abstractNumId w:val="7"/>
  </w:num>
  <w:num w:numId="5" w16cid:durableId="1103496599">
    <w:abstractNumId w:val="6"/>
  </w:num>
  <w:num w:numId="6" w16cid:durableId="1914394374">
    <w:abstractNumId w:val="15"/>
  </w:num>
  <w:num w:numId="7" w16cid:durableId="1885942255">
    <w:abstractNumId w:val="16"/>
  </w:num>
  <w:num w:numId="8" w16cid:durableId="113404593">
    <w:abstractNumId w:val="18"/>
  </w:num>
  <w:num w:numId="9" w16cid:durableId="1322467040">
    <w:abstractNumId w:val="14"/>
  </w:num>
  <w:num w:numId="10" w16cid:durableId="573510827">
    <w:abstractNumId w:val="3"/>
  </w:num>
  <w:num w:numId="11" w16cid:durableId="364212601">
    <w:abstractNumId w:val="24"/>
  </w:num>
  <w:num w:numId="12" w16cid:durableId="1516110058">
    <w:abstractNumId w:val="10"/>
  </w:num>
  <w:num w:numId="13" w16cid:durableId="1886872627">
    <w:abstractNumId w:val="17"/>
  </w:num>
  <w:num w:numId="14" w16cid:durableId="61174027">
    <w:abstractNumId w:val="4"/>
  </w:num>
  <w:num w:numId="15" w16cid:durableId="867523536">
    <w:abstractNumId w:val="2"/>
  </w:num>
  <w:num w:numId="16" w16cid:durableId="472605722">
    <w:abstractNumId w:val="28"/>
  </w:num>
  <w:num w:numId="17" w16cid:durableId="1742405876">
    <w:abstractNumId w:val="12"/>
  </w:num>
  <w:num w:numId="18" w16cid:durableId="323356081">
    <w:abstractNumId w:val="1"/>
  </w:num>
  <w:num w:numId="19" w16cid:durableId="367948099">
    <w:abstractNumId w:val="27"/>
  </w:num>
  <w:num w:numId="20" w16cid:durableId="993683295">
    <w:abstractNumId w:val="21"/>
  </w:num>
  <w:num w:numId="21" w16cid:durableId="1916014899">
    <w:abstractNumId w:val="26"/>
  </w:num>
  <w:num w:numId="22" w16cid:durableId="377364193">
    <w:abstractNumId w:val="19"/>
  </w:num>
  <w:num w:numId="23" w16cid:durableId="1082336585">
    <w:abstractNumId w:val="5"/>
  </w:num>
  <w:num w:numId="24" w16cid:durableId="639112786">
    <w:abstractNumId w:val="23"/>
  </w:num>
  <w:num w:numId="25" w16cid:durableId="1822429377">
    <w:abstractNumId w:val="25"/>
  </w:num>
  <w:num w:numId="26" w16cid:durableId="2069451067">
    <w:abstractNumId w:val="0"/>
  </w:num>
  <w:num w:numId="27" w16cid:durableId="231087803">
    <w:abstractNumId w:val="8"/>
  </w:num>
  <w:num w:numId="28" w16cid:durableId="204871111">
    <w:abstractNumId w:val="20"/>
  </w:num>
  <w:num w:numId="29" w16cid:durableId="17395920">
    <w:abstractNumId w:val="11"/>
  </w:num>
  <w:num w:numId="30" w16cid:durableId="200562478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ED"/>
    <w:rsid w:val="00000778"/>
    <w:rsid w:val="00014426"/>
    <w:rsid w:val="00014DF7"/>
    <w:rsid w:val="0001796C"/>
    <w:rsid w:val="000215AC"/>
    <w:rsid w:val="00022BB6"/>
    <w:rsid w:val="00022D79"/>
    <w:rsid w:val="000237D3"/>
    <w:rsid w:val="00024532"/>
    <w:rsid w:val="00025242"/>
    <w:rsid w:val="00025DA5"/>
    <w:rsid w:val="00026F9B"/>
    <w:rsid w:val="000270A3"/>
    <w:rsid w:val="00031862"/>
    <w:rsid w:val="00031ED9"/>
    <w:rsid w:val="00051BF9"/>
    <w:rsid w:val="00053F38"/>
    <w:rsid w:val="000543F1"/>
    <w:rsid w:val="000548F9"/>
    <w:rsid w:val="00054AF3"/>
    <w:rsid w:val="000561E2"/>
    <w:rsid w:val="0006497E"/>
    <w:rsid w:val="00065404"/>
    <w:rsid w:val="00066218"/>
    <w:rsid w:val="000709D0"/>
    <w:rsid w:val="00071119"/>
    <w:rsid w:val="000716F9"/>
    <w:rsid w:val="000735D2"/>
    <w:rsid w:val="000743A5"/>
    <w:rsid w:val="00074980"/>
    <w:rsid w:val="00076CE3"/>
    <w:rsid w:val="00084128"/>
    <w:rsid w:val="00084239"/>
    <w:rsid w:val="00084C28"/>
    <w:rsid w:val="00085563"/>
    <w:rsid w:val="00086758"/>
    <w:rsid w:val="00086F2E"/>
    <w:rsid w:val="00090927"/>
    <w:rsid w:val="00095837"/>
    <w:rsid w:val="00097647"/>
    <w:rsid w:val="000A06A6"/>
    <w:rsid w:val="000A4F27"/>
    <w:rsid w:val="000A5794"/>
    <w:rsid w:val="000B2FAC"/>
    <w:rsid w:val="000B41A6"/>
    <w:rsid w:val="000C25AC"/>
    <w:rsid w:val="000C4EB1"/>
    <w:rsid w:val="000C6545"/>
    <w:rsid w:val="000D07B9"/>
    <w:rsid w:val="000D10B6"/>
    <w:rsid w:val="000D3EC9"/>
    <w:rsid w:val="000E188D"/>
    <w:rsid w:val="000E4A50"/>
    <w:rsid w:val="000E5528"/>
    <w:rsid w:val="000E62F6"/>
    <w:rsid w:val="000E7DBC"/>
    <w:rsid w:val="000E7EBA"/>
    <w:rsid w:val="000F026E"/>
    <w:rsid w:val="000F36A8"/>
    <w:rsid w:val="000F46E6"/>
    <w:rsid w:val="000F470A"/>
    <w:rsid w:val="00102B4A"/>
    <w:rsid w:val="00103F10"/>
    <w:rsid w:val="00104248"/>
    <w:rsid w:val="00105A5A"/>
    <w:rsid w:val="0010711B"/>
    <w:rsid w:val="00110B1D"/>
    <w:rsid w:val="00112E9F"/>
    <w:rsid w:val="00113943"/>
    <w:rsid w:val="00113C1B"/>
    <w:rsid w:val="00113EEA"/>
    <w:rsid w:val="0012237C"/>
    <w:rsid w:val="001242AE"/>
    <w:rsid w:val="00127522"/>
    <w:rsid w:val="001301CF"/>
    <w:rsid w:val="001311FB"/>
    <w:rsid w:val="001322AC"/>
    <w:rsid w:val="00134C14"/>
    <w:rsid w:val="00134F3E"/>
    <w:rsid w:val="00136467"/>
    <w:rsid w:val="00140818"/>
    <w:rsid w:val="00143209"/>
    <w:rsid w:val="00143DA1"/>
    <w:rsid w:val="00150F7C"/>
    <w:rsid w:val="00151A87"/>
    <w:rsid w:val="00157C85"/>
    <w:rsid w:val="00160D2E"/>
    <w:rsid w:val="001619BA"/>
    <w:rsid w:val="00162381"/>
    <w:rsid w:val="00163AFC"/>
    <w:rsid w:val="001640E2"/>
    <w:rsid w:val="00164BCA"/>
    <w:rsid w:val="00165EF9"/>
    <w:rsid w:val="0017054D"/>
    <w:rsid w:val="00172028"/>
    <w:rsid w:val="0017205B"/>
    <w:rsid w:val="00172E6F"/>
    <w:rsid w:val="00172FD1"/>
    <w:rsid w:val="00175C9F"/>
    <w:rsid w:val="001805E8"/>
    <w:rsid w:val="00181B8C"/>
    <w:rsid w:val="00182A39"/>
    <w:rsid w:val="0018419E"/>
    <w:rsid w:val="00186697"/>
    <w:rsid w:val="001871BE"/>
    <w:rsid w:val="00187472"/>
    <w:rsid w:val="00194239"/>
    <w:rsid w:val="001954D3"/>
    <w:rsid w:val="001A4DE5"/>
    <w:rsid w:val="001B0F12"/>
    <w:rsid w:val="001B13F7"/>
    <w:rsid w:val="001B38C0"/>
    <w:rsid w:val="001B4EC3"/>
    <w:rsid w:val="001C29E3"/>
    <w:rsid w:val="001C425A"/>
    <w:rsid w:val="001C4347"/>
    <w:rsid w:val="001C4F1B"/>
    <w:rsid w:val="001C5F8D"/>
    <w:rsid w:val="001D03F1"/>
    <w:rsid w:val="001D5E0A"/>
    <w:rsid w:val="001D60ED"/>
    <w:rsid w:val="001E2969"/>
    <w:rsid w:val="001E4C72"/>
    <w:rsid w:val="001F1AF4"/>
    <w:rsid w:val="001F1BD6"/>
    <w:rsid w:val="001F38A5"/>
    <w:rsid w:val="001F38FA"/>
    <w:rsid w:val="0020012E"/>
    <w:rsid w:val="00204391"/>
    <w:rsid w:val="00205119"/>
    <w:rsid w:val="00206CD8"/>
    <w:rsid w:val="0021242E"/>
    <w:rsid w:val="00212AE4"/>
    <w:rsid w:val="00223EEF"/>
    <w:rsid w:val="00226C9C"/>
    <w:rsid w:val="00227C81"/>
    <w:rsid w:val="00227F29"/>
    <w:rsid w:val="002303AB"/>
    <w:rsid w:val="00234CBF"/>
    <w:rsid w:val="00234EB2"/>
    <w:rsid w:val="00242A17"/>
    <w:rsid w:val="00246A79"/>
    <w:rsid w:val="002473F1"/>
    <w:rsid w:val="00250B79"/>
    <w:rsid w:val="00250C75"/>
    <w:rsid w:val="00254CE9"/>
    <w:rsid w:val="00255A6C"/>
    <w:rsid w:val="00256ECF"/>
    <w:rsid w:val="0026392C"/>
    <w:rsid w:val="002718A5"/>
    <w:rsid w:val="0027425B"/>
    <w:rsid w:val="002766B4"/>
    <w:rsid w:val="00280776"/>
    <w:rsid w:val="0028101F"/>
    <w:rsid w:val="00281599"/>
    <w:rsid w:val="00282C86"/>
    <w:rsid w:val="0028407D"/>
    <w:rsid w:val="0028455F"/>
    <w:rsid w:val="002878B7"/>
    <w:rsid w:val="002910B0"/>
    <w:rsid w:val="0029228F"/>
    <w:rsid w:val="00293FDE"/>
    <w:rsid w:val="00296F41"/>
    <w:rsid w:val="00297660"/>
    <w:rsid w:val="002A1FA2"/>
    <w:rsid w:val="002A2C69"/>
    <w:rsid w:val="002A3AED"/>
    <w:rsid w:val="002A4415"/>
    <w:rsid w:val="002A7BCB"/>
    <w:rsid w:val="002B59C9"/>
    <w:rsid w:val="002B6F83"/>
    <w:rsid w:val="002C2679"/>
    <w:rsid w:val="002C3CAF"/>
    <w:rsid w:val="002C3DBC"/>
    <w:rsid w:val="002C54DE"/>
    <w:rsid w:val="002D1EFF"/>
    <w:rsid w:val="002D7B64"/>
    <w:rsid w:val="002E06D7"/>
    <w:rsid w:val="002E1DDD"/>
    <w:rsid w:val="002E3342"/>
    <w:rsid w:val="002E57BE"/>
    <w:rsid w:val="002E6EAD"/>
    <w:rsid w:val="002E7431"/>
    <w:rsid w:val="002F00A7"/>
    <w:rsid w:val="002F0900"/>
    <w:rsid w:val="002F1BD8"/>
    <w:rsid w:val="002F1D0A"/>
    <w:rsid w:val="002F30D2"/>
    <w:rsid w:val="002F312A"/>
    <w:rsid w:val="002F75E1"/>
    <w:rsid w:val="00301F19"/>
    <w:rsid w:val="00304A08"/>
    <w:rsid w:val="0031161B"/>
    <w:rsid w:val="00311CCF"/>
    <w:rsid w:val="00313514"/>
    <w:rsid w:val="003137B3"/>
    <w:rsid w:val="00315235"/>
    <w:rsid w:val="003154DB"/>
    <w:rsid w:val="00315743"/>
    <w:rsid w:val="003159B3"/>
    <w:rsid w:val="00316945"/>
    <w:rsid w:val="0031729B"/>
    <w:rsid w:val="00320C4D"/>
    <w:rsid w:val="00320ECD"/>
    <w:rsid w:val="00320FEE"/>
    <w:rsid w:val="00322BBE"/>
    <w:rsid w:val="00323F50"/>
    <w:rsid w:val="003257C0"/>
    <w:rsid w:val="00325831"/>
    <w:rsid w:val="0032673F"/>
    <w:rsid w:val="003311EC"/>
    <w:rsid w:val="00334AD5"/>
    <w:rsid w:val="00345185"/>
    <w:rsid w:val="003512E2"/>
    <w:rsid w:val="00352E80"/>
    <w:rsid w:val="0035498E"/>
    <w:rsid w:val="00357AA2"/>
    <w:rsid w:val="0036336C"/>
    <w:rsid w:val="00364911"/>
    <w:rsid w:val="00366388"/>
    <w:rsid w:val="00366BB5"/>
    <w:rsid w:val="00370FF5"/>
    <w:rsid w:val="00375118"/>
    <w:rsid w:val="00377C37"/>
    <w:rsid w:val="00381949"/>
    <w:rsid w:val="003837D3"/>
    <w:rsid w:val="003851C1"/>
    <w:rsid w:val="003911C5"/>
    <w:rsid w:val="00392BAE"/>
    <w:rsid w:val="00393201"/>
    <w:rsid w:val="003948A2"/>
    <w:rsid w:val="00395297"/>
    <w:rsid w:val="0039583D"/>
    <w:rsid w:val="003B2938"/>
    <w:rsid w:val="003C2BF6"/>
    <w:rsid w:val="003C36DD"/>
    <w:rsid w:val="003C55EF"/>
    <w:rsid w:val="003C583D"/>
    <w:rsid w:val="003C6121"/>
    <w:rsid w:val="003C7207"/>
    <w:rsid w:val="003C75D0"/>
    <w:rsid w:val="003D0FAA"/>
    <w:rsid w:val="003D13CF"/>
    <w:rsid w:val="003D151F"/>
    <w:rsid w:val="003D4285"/>
    <w:rsid w:val="003E1453"/>
    <w:rsid w:val="003E4679"/>
    <w:rsid w:val="003E7E9B"/>
    <w:rsid w:val="003F0CCE"/>
    <w:rsid w:val="003F0E13"/>
    <w:rsid w:val="003F1011"/>
    <w:rsid w:val="003F319D"/>
    <w:rsid w:val="003F3463"/>
    <w:rsid w:val="003F3757"/>
    <w:rsid w:val="00401191"/>
    <w:rsid w:val="00411108"/>
    <w:rsid w:val="00412BE2"/>
    <w:rsid w:val="00417C7F"/>
    <w:rsid w:val="00421044"/>
    <w:rsid w:val="00422B2C"/>
    <w:rsid w:val="004264C8"/>
    <w:rsid w:val="00426BA2"/>
    <w:rsid w:val="00431E21"/>
    <w:rsid w:val="00432B4D"/>
    <w:rsid w:val="00435E35"/>
    <w:rsid w:val="004409BB"/>
    <w:rsid w:val="0045086E"/>
    <w:rsid w:val="004574CA"/>
    <w:rsid w:val="00463F13"/>
    <w:rsid w:val="00466364"/>
    <w:rsid w:val="00471060"/>
    <w:rsid w:val="00476449"/>
    <w:rsid w:val="00480037"/>
    <w:rsid w:val="00483997"/>
    <w:rsid w:val="004841BE"/>
    <w:rsid w:val="004845D0"/>
    <w:rsid w:val="0048481B"/>
    <w:rsid w:val="00485E88"/>
    <w:rsid w:val="00496314"/>
    <w:rsid w:val="00496CCD"/>
    <w:rsid w:val="00496EF1"/>
    <w:rsid w:val="00497D23"/>
    <w:rsid w:val="004A07FA"/>
    <w:rsid w:val="004B7229"/>
    <w:rsid w:val="004C0CC1"/>
    <w:rsid w:val="004C0D15"/>
    <w:rsid w:val="004C3344"/>
    <w:rsid w:val="004C4F69"/>
    <w:rsid w:val="004D1A0C"/>
    <w:rsid w:val="004D41BE"/>
    <w:rsid w:val="004D6AAF"/>
    <w:rsid w:val="004E4872"/>
    <w:rsid w:val="004E5A21"/>
    <w:rsid w:val="004F0D84"/>
    <w:rsid w:val="004F2E5D"/>
    <w:rsid w:val="004F4803"/>
    <w:rsid w:val="004F52F0"/>
    <w:rsid w:val="00500C1E"/>
    <w:rsid w:val="005012C4"/>
    <w:rsid w:val="0051048B"/>
    <w:rsid w:val="005107AD"/>
    <w:rsid w:val="005150DC"/>
    <w:rsid w:val="005211BF"/>
    <w:rsid w:val="00522C2F"/>
    <w:rsid w:val="00524405"/>
    <w:rsid w:val="00525189"/>
    <w:rsid w:val="0052590A"/>
    <w:rsid w:val="005266E8"/>
    <w:rsid w:val="00526869"/>
    <w:rsid w:val="005309CC"/>
    <w:rsid w:val="0053326C"/>
    <w:rsid w:val="00536006"/>
    <w:rsid w:val="00536411"/>
    <w:rsid w:val="00542E1D"/>
    <w:rsid w:val="0054493A"/>
    <w:rsid w:val="00551A1A"/>
    <w:rsid w:val="00567D26"/>
    <w:rsid w:val="00572F17"/>
    <w:rsid w:val="005774FE"/>
    <w:rsid w:val="00577FC4"/>
    <w:rsid w:val="005843B6"/>
    <w:rsid w:val="005851D4"/>
    <w:rsid w:val="0059126B"/>
    <w:rsid w:val="00591623"/>
    <w:rsid w:val="00595771"/>
    <w:rsid w:val="005959D1"/>
    <w:rsid w:val="005A0CDB"/>
    <w:rsid w:val="005A5525"/>
    <w:rsid w:val="005A69CD"/>
    <w:rsid w:val="005A72DB"/>
    <w:rsid w:val="005B6C62"/>
    <w:rsid w:val="005D3C4F"/>
    <w:rsid w:val="005E0450"/>
    <w:rsid w:val="005E72DE"/>
    <w:rsid w:val="005F049E"/>
    <w:rsid w:val="005F61BE"/>
    <w:rsid w:val="006007DD"/>
    <w:rsid w:val="00600DDC"/>
    <w:rsid w:val="00603ED8"/>
    <w:rsid w:val="00605148"/>
    <w:rsid w:val="00613D87"/>
    <w:rsid w:val="006146C9"/>
    <w:rsid w:val="0061563E"/>
    <w:rsid w:val="006179C9"/>
    <w:rsid w:val="006226DE"/>
    <w:rsid w:val="00630B2C"/>
    <w:rsid w:val="00631A31"/>
    <w:rsid w:val="00631B16"/>
    <w:rsid w:val="00636AAE"/>
    <w:rsid w:val="00637F1C"/>
    <w:rsid w:val="006408F8"/>
    <w:rsid w:val="006419DF"/>
    <w:rsid w:val="006453DF"/>
    <w:rsid w:val="00646D84"/>
    <w:rsid w:val="00650A78"/>
    <w:rsid w:val="00655898"/>
    <w:rsid w:val="00656316"/>
    <w:rsid w:val="006677E0"/>
    <w:rsid w:val="00667F44"/>
    <w:rsid w:val="006729EB"/>
    <w:rsid w:val="0067370F"/>
    <w:rsid w:val="00681321"/>
    <w:rsid w:val="00681AA0"/>
    <w:rsid w:val="00682AB1"/>
    <w:rsid w:val="0068372A"/>
    <w:rsid w:val="00684B12"/>
    <w:rsid w:val="00685575"/>
    <w:rsid w:val="006864E8"/>
    <w:rsid w:val="00690283"/>
    <w:rsid w:val="00690322"/>
    <w:rsid w:val="006920C1"/>
    <w:rsid w:val="00692192"/>
    <w:rsid w:val="00694708"/>
    <w:rsid w:val="006A031A"/>
    <w:rsid w:val="006A0487"/>
    <w:rsid w:val="006A516A"/>
    <w:rsid w:val="006B11C3"/>
    <w:rsid w:val="006C0B97"/>
    <w:rsid w:val="006C177B"/>
    <w:rsid w:val="006C49D7"/>
    <w:rsid w:val="006C7EC9"/>
    <w:rsid w:val="006D09FC"/>
    <w:rsid w:val="006D0AB5"/>
    <w:rsid w:val="006D14FE"/>
    <w:rsid w:val="006D4D84"/>
    <w:rsid w:val="006E0CCE"/>
    <w:rsid w:val="006E4048"/>
    <w:rsid w:val="006E5388"/>
    <w:rsid w:val="006E69BB"/>
    <w:rsid w:val="006E78C3"/>
    <w:rsid w:val="006F3776"/>
    <w:rsid w:val="006F5655"/>
    <w:rsid w:val="006F6747"/>
    <w:rsid w:val="006F6F26"/>
    <w:rsid w:val="0070321A"/>
    <w:rsid w:val="00705A39"/>
    <w:rsid w:val="00710C68"/>
    <w:rsid w:val="00711D5F"/>
    <w:rsid w:val="00711FE8"/>
    <w:rsid w:val="00713D8B"/>
    <w:rsid w:val="0071697E"/>
    <w:rsid w:val="007175E4"/>
    <w:rsid w:val="007212A1"/>
    <w:rsid w:val="00722C61"/>
    <w:rsid w:val="00725B4F"/>
    <w:rsid w:val="00727E02"/>
    <w:rsid w:val="0073541D"/>
    <w:rsid w:val="007373B0"/>
    <w:rsid w:val="007409C6"/>
    <w:rsid w:val="00743BDC"/>
    <w:rsid w:val="0074749C"/>
    <w:rsid w:val="00747742"/>
    <w:rsid w:val="0074797F"/>
    <w:rsid w:val="00751D63"/>
    <w:rsid w:val="00751DA1"/>
    <w:rsid w:val="00761EC7"/>
    <w:rsid w:val="00762B2B"/>
    <w:rsid w:val="00764543"/>
    <w:rsid w:val="00764794"/>
    <w:rsid w:val="00764885"/>
    <w:rsid w:val="00765D50"/>
    <w:rsid w:val="00774DC8"/>
    <w:rsid w:val="007766B4"/>
    <w:rsid w:val="00781BCA"/>
    <w:rsid w:val="007822D1"/>
    <w:rsid w:val="00783A28"/>
    <w:rsid w:val="00783E8A"/>
    <w:rsid w:val="00784FC8"/>
    <w:rsid w:val="00787695"/>
    <w:rsid w:val="0079026A"/>
    <w:rsid w:val="00790302"/>
    <w:rsid w:val="00790CCA"/>
    <w:rsid w:val="007A1E3C"/>
    <w:rsid w:val="007A4D1D"/>
    <w:rsid w:val="007A61B4"/>
    <w:rsid w:val="007A6C54"/>
    <w:rsid w:val="007A74BE"/>
    <w:rsid w:val="007B2E30"/>
    <w:rsid w:val="007C3A19"/>
    <w:rsid w:val="007C47B9"/>
    <w:rsid w:val="007C5807"/>
    <w:rsid w:val="007C6F0D"/>
    <w:rsid w:val="007D057F"/>
    <w:rsid w:val="007D3085"/>
    <w:rsid w:val="007D6E62"/>
    <w:rsid w:val="007D7D07"/>
    <w:rsid w:val="007F0921"/>
    <w:rsid w:val="007F0A53"/>
    <w:rsid w:val="007F7AE0"/>
    <w:rsid w:val="00802BE7"/>
    <w:rsid w:val="00812DAC"/>
    <w:rsid w:val="00814EF8"/>
    <w:rsid w:val="008159ED"/>
    <w:rsid w:val="00820A1C"/>
    <w:rsid w:val="00822E9B"/>
    <w:rsid w:val="008279B7"/>
    <w:rsid w:val="00837959"/>
    <w:rsid w:val="008410BE"/>
    <w:rsid w:val="008423AD"/>
    <w:rsid w:val="0084558D"/>
    <w:rsid w:val="008517A0"/>
    <w:rsid w:val="00853D60"/>
    <w:rsid w:val="00853E72"/>
    <w:rsid w:val="00856825"/>
    <w:rsid w:val="00857B4F"/>
    <w:rsid w:val="008708B4"/>
    <w:rsid w:val="008863DE"/>
    <w:rsid w:val="0089271D"/>
    <w:rsid w:val="00892B1A"/>
    <w:rsid w:val="008937C1"/>
    <w:rsid w:val="00893F73"/>
    <w:rsid w:val="00894EAC"/>
    <w:rsid w:val="008A1564"/>
    <w:rsid w:val="008A6BD3"/>
    <w:rsid w:val="008B1A43"/>
    <w:rsid w:val="008B1A69"/>
    <w:rsid w:val="008C1F37"/>
    <w:rsid w:val="008C4BF6"/>
    <w:rsid w:val="008C58C2"/>
    <w:rsid w:val="008D39E3"/>
    <w:rsid w:val="008D45D6"/>
    <w:rsid w:val="008E124E"/>
    <w:rsid w:val="008E43CF"/>
    <w:rsid w:val="008E502E"/>
    <w:rsid w:val="008E7678"/>
    <w:rsid w:val="008F51A6"/>
    <w:rsid w:val="00900F8F"/>
    <w:rsid w:val="00905053"/>
    <w:rsid w:val="009072D6"/>
    <w:rsid w:val="00907DD4"/>
    <w:rsid w:val="0091174A"/>
    <w:rsid w:val="009141D9"/>
    <w:rsid w:val="009154D4"/>
    <w:rsid w:val="00916638"/>
    <w:rsid w:val="00920B48"/>
    <w:rsid w:val="009238D8"/>
    <w:rsid w:val="009253C4"/>
    <w:rsid w:val="00927209"/>
    <w:rsid w:val="00930DA0"/>
    <w:rsid w:val="00933305"/>
    <w:rsid w:val="009341C0"/>
    <w:rsid w:val="009350DC"/>
    <w:rsid w:val="00937BC3"/>
    <w:rsid w:val="009418C3"/>
    <w:rsid w:val="00942241"/>
    <w:rsid w:val="009471FE"/>
    <w:rsid w:val="009475C4"/>
    <w:rsid w:val="00947A5E"/>
    <w:rsid w:val="00950AB0"/>
    <w:rsid w:val="00950EF8"/>
    <w:rsid w:val="0096026F"/>
    <w:rsid w:val="009608BF"/>
    <w:rsid w:val="00963012"/>
    <w:rsid w:val="00974AA1"/>
    <w:rsid w:val="00974E9D"/>
    <w:rsid w:val="00975466"/>
    <w:rsid w:val="00980394"/>
    <w:rsid w:val="0098181D"/>
    <w:rsid w:val="00983946"/>
    <w:rsid w:val="0098395C"/>
    <w:rsid w:val="00984011"/>
    <w:rsid w:val="009903D1"/>
    <w:rsid w:val="00994897"/>
    <w:rsid w:val="00995477"/>
    <w:rsid w:val="009A1AC3"/>
    <w:rsid w:val="009A1E21"/>
    <w:rsid w:val="009A312D"/>
    <w:rsid w:val="009A5332"/>
    <w:rsid w:val="009A59E5"/>
    <w:rsid w:val="009A5FFB"/>
    <w:rsid w:val="009B0FD7"/>
    <w:rsid w:val="009B42A4"/>
    <w:rsid w:val="009B4381"/>
    <w:rsid w:val="009B52C7"/>
    <w:rsid w:val="009B6016"/>
    <w:rsid w:val="009C29AD"/>
    <w:rsid w:val="009C46F4"/>
    <w:rsid w:val="009D0CD3"/>
    <w:rsid w:val="009D2484"/>
    <w:rsid w:val="009D4866"/>
    <w:rsid w:val="009E091E"/>
    <w:rsid w:val="009E555E"/>
    <w:rsid w:val="009E6638"/>
    <w:rsid w:val="009F0C34"/>
    <w:rsid w:val="009F630E"/>
    <w:rsid w:val="009F7896"/>
    <w:rsid w:val="00A03B33"/>
    <w:rsid w:val="00A05501"/>
    <w:rsid w:val="00A21311"/>
    <w:rsid w:val="00A23980"/>
    <w:rsid w:val="00A24A09"/>
    <w:rsid w:val="00A24A0B"/>
    <w:rsid w:val="00A25676"/>
    <w:rsid w:val="00A2675C"/>
    <w:rsid w:val="00A30153"/>
    <w:rsid w:val="00A305E3"/>
    <w:rsid w:val="00A326FD"/>
    <w:rsid w:val="00A369BD"/>
    <w:rsid w:val="00A45E68"/>
    <w:rsid w:val="00A4784B"/>
    <w:rsid w:val="00A60743"/>
    <w:rsid w:val="00A71762"/>
    <w:rsid w:val="00A73550"/>
    <w:rsid w:val="00A812E2"/>
    <w:rsid w:val="00A8482A"/>
    <w:rsid w:val="00A92CFA"/>
    <w:rsid w:val="00A933C1"/>
    <w:rsid w:val="00A93BC0"/>
    <w:rsid w:val="00A969DE"/>
    <w:rsid w:val="00AA08CC"/>
    <w:rsid w:val="00AA3C4A"/>
    <w:rsid w:val="00AB1B69"/>
    <w:rsid w:val="00AB22B7"/>
    <w:rsid w:val="00AB3EFF"/>
    <w:rsid w:val="00AB7A9F"/>
    <w:rsid w:val="00AB7AF6"/>
    <w:rsid w:val="00AC5B97"/>
    <w:rsid w:val="00AC5E3B"/>
    <w:rsid w:val="00AC5F96"/>
    <w:rsid w:val="00AD0F84"/>
    <w:rsid w:val="00AD189E"/>
    <w:rsid w:val="00AD356E"/>
    <w:rsid w:val="00AD5B94"/>
    <w:rsid w:val="00AD62A0"/>
    <w:rsid w:val="00AD698D"/>
    <w:rsid w:val="00AD6C9C"/>
    <w:rsid w:val="00AD7FD3"/>
    <w:rsid w:val="00AE4917"/>
    <w:rsid w:val="00AF062B"/>
    <w:rsid w:val="00AF0E8D"/>
    <w:rsid w:val="00AF30C4"/>
    <w:rsid w:val="00B001C3"/>
    <w:rsid w:val="00B03D73"/>
    <w:rsid w:val="00B054BE"/>
    <w:rsid w:val="00B07693"/>
    <w:rsid w:val="00B07A80"/>
    <w:rsid w:val="00B07E20"/>
    <w:rsid w:val="00B12EE0"/>
    <w:rsid w:val="00B148C2"/>
    <w:rsid w:val="00B15CB5"/>
    <w:rsid w:val="00B17710"/>
    <w:rsid w:val="00B22674"/>
    <w:rsid w:val="00B23A1A"/>
    <w:rsid w:val="00B30159"/>
    <w:rsid w:val="00B31E5C"/>
    <w:rsid w:val="00B36205"/>
    <w:rsid w:val="00B36ABE"/>
    <w:rsid w:val="00B376BE"/>
    <w:rsid w:val="00B37F7F"/>
    <w:rsid w:val="00B51407"/>
    <w:rsid w:val="00B536F7"/>
    <w:rsid w:val="00B601C2"/>
    <w:rsid w:val="00B61666"/>
    <w:rsid w:val="00B619C6"/>
    <w:rsid w:val="00B62649"/>
    <w:rsid w:val="00B669F1"/>
    <w:rsid w:val="00B67F62"/>
    <w:rsid w:val="00B724F4"/>
    <w:rsid w:val="00B72B75"/>
    <w:rsid w:val="00B72BE7"/>
    <w:rsid w:val="00B93A8D"/>
    <w:rsid w:val="00B95138"/>
    <w:rsid w:val="00BA0AD1"/>
    <w:rsid w:val="00BA1557"/>
    <w:rsid w:val="00BA329A"/>
    <w:rsid w:val="00BA3F26"/>
    <w:rsid w:val="00BA6E53"/>
    <w:rsid w:val="00BA70AB"/>
    <w:rsid w:val="00BB43A2"/>
    <w:rsid w:val="00BC1604"/>
    <w:rsid w:val="00BC45CB"/>
    <w:rsid w:val="00BD3E66"/>
    <w:rsid w:val="00BD5F74"/>
    <w:rsid w:val="00BE0857"/>
    <w:rsid w:val="00BE42A7"/>
    <w:rsid w:val="00BE61E3"/>
    <w:rsid w:val="00BF1562"/>
    <w:rsid w:val="00BF2B46"/>
    <w:rsid w:val="00C00F9A"/>
    <w:rsid w:val="00C0182C"/>
    <w:rsid w:val="00C02DB1"/>
    <w:rsid w:val="00C0377E"/>
    <w:rsid w:val="00C04276"/>
    <w:rsid w:val="00C0697B"/>
    <w:rsid w:val="00C07760"/>
    <w:rsid w:val="00C11EF5"/>
    <w:rsid w:val="00C203C3"/>
    <w:rsid w:val="00C20EC4"/>
    <w:rsid w:val="00C2162D"/>
    <w:rsid w:val="00C24A0D"/>
    <w:rsid w:val="00C312DF"/>
    <w:rsid w:val="00C33C6A"/>
    <w:rsid w:val="00C36D75"/>
    <w:rsid w:val="00C37083"/>
    <w:rsid w:val="00C52AC4"/>
    <w:rsid w:val="00C5352D"/>
    <w:rsid w:val="00C53922"/>
    <w:rsid w:val="00C55477"/>
    <w:rsid w:val="00C640AD"/>
    <w:rsid w:val="00C70819"/>
    <w:rsid w:val="00C71C1E"/>
    <w:rsid w:val="00C72767"/>
    <w:rsid w:val="00C72EB7"/>
    <w:rsid w:val="00C74B2C"/>
    <w:rsid w:val="00C8273B"/>
    <w:rsid w:val="00C845DC"/>
    <w:rsid w:val="00C96DB8"/>
    <w:rsid w:val="00CA5CE4"/>
    <w:rsid w:val="00CA69AB"/>
    <w:rsid w:val="00CB0200"/>
    <w:rsid w:val="00CB1F8F"/>
    <w:rsid w:val="00CB561C"/>
    <w:rsid w:val="00CC4DF8"/>
    <w:rsid w:val="00CC66F2"/>
    <w:rsid w:val="00CD1C31"/>
    <w:rsid w:val="00CD4173"/>
    <w:rsid w:val="00CD5061"/>
    <w:rsid w:val="00CD56F4"/>
    <w:rsid w:val="00CD633D"/>
    <w:rsid w:val="00CE0CA9"/>
    <w:rsid w:val="00CE1448"/>
    <w:rsid w:val="00CE1712"/>
    <w:rsid w:val="00CE426D"/>
    <w:rsid w:val="00CF221F"/>
    <w:rsid w:val="00D0074C"/>
    <w:rsid w:val="00D0474E"/>
    <w:rsid w:val="00D0496B"/>
    <w:rsid w:val="00D06700"/>
    <w:rsid w:val="00D146D8"/>
    <w:rsid w:val="00D231CC"/>
    <w:rsid w:val="00D232B9"/>
    <w:rsid w:val="00D2450D"/>
    <w:rsid w:val="00D25C6C"/>
    <w:rsid w:val="00D27F26"/>
    <w:rsid w:val="00D304BD"/>
    <w:rsid w:val="00D30A74"/>
    <w:rsid w:val="00D31DF8"/>
    <w:rsid w:val="00D3583A"/>
    <w:rsid w:val="00D41F10"/>
    <w:rsid w:val="00D46E9D"/>
    <w:rsid w:val="00D533BA"/>
    <w:rsid w:val="00D548B3"/>
    <w:rsid w:val="00D55E0D"/>
    <w:rsid w:val="00D60505"/>
    <w:rsid w:val="00D62850"/>
    <w:rsid w:val="00D63D31"/>
    <w:rsid w:val="00D71290"/>
    <w:rsid w:val="00D7320C"/>
    <w:rsid w:val="00D742CB"/>
    <w:rsid w:val="00D742F4"/>
    <w:rsid w:val="00D778D8"/>
    <w:rsid w:val="00D77956"/>
    <w:rsid w:val="00D814F3"/>
    <w:rsid w:val="00D83651"/>
    <w:rsid w:val="00D86EE1"/>
    <w:rsid w:val="00D90AB9"/>
    <w:rsid w:val="00D947E3"/>
    <w:rsid w:val="00DA183E"/>
    <w:rsid w:val="00DA3D6F"/>
    <w:rsid w:val="00DB048E"/>
    <w:rsid w:val="00DB0686"/>
    <w:rsid w:val="00DB312D"/>
    <w:rsid w:val="00DB7600"/>
    <w:rsid w:val="00DB77B7"/>
    <w:rsid w:val="00DC1422"/>
    <w:rsid w:val="00DC588A"/>
    <w:rsid w:val="00DC6789"/>
    <w:rsid w:val="00DC6CBF"/>
    <w:rsid w:val="00DC73C5"/>
    <w:rsid w:val="00DD108C"/>
    <w:rsid w:val="00DD13E3"/>
    <w:rsid w:val="00DD1732"/>
    <w:rsid w:val="00DD1EBD"/>
    <w:rsid w:val="00DD22E1"/>
    <w:rsid w:val="00DD4524"/>
    <w:rsid w:val="00DD4E84"/>
    <w:rsid w:val="00DD52AD"/>
    <w:rsid w:val="00DD5868"/>
    <w:rsid w:val="00DE1B58"/>
    <w:rsid w:val="00DE2B4E"/>
    <w:rsid w:val="00DE36E7"/>
    <w:rsid w:val="00DE6F07"/>
    <w:rsid w:val="00DF4F20"/>
    <w:rsid w:val="00DF4FB5"/>
    <w:rsid w:val="00DF71A5"/>
    <w:rsid w:val="00E031AB"/>
    <w:rsid w:val="00E05C58"/>
    <w:rsid w:val="00E0643C"/>
    <w:rsid w:val="00E16326"/>
    <w:rsid w:val="00E21C02"/>
    <w:rsid w:val="00E23CE8"/>
    <w:rsid w:val="00E24109"/>
    <w:rsid w:val="00E24721"/>
    <w:rsid w:val="00E24FD6"/>
    <w:rsid w:val="00E3190B"/>
    <w:rsid w:val="00E31C74"/>
    <w:rsid w:val="00E32A25"/>
    <w:rsid w:val="00E43DAF"/>
    <w:rsid w:val="00E440F5"/>
    <w:rsid w:val="00E4490C"/>
    <w:rsid w:val="00E44B6F"/>
    <w:rsid w:val="00E46276"/>
    <w:rsid w:val="00E467C8"/>
    <w:rsid w:val="00E47278"/>
    <w:rsid w:val="00E47719"/>
    <w:rsid w:val="00E57509"/>
    <w:rsid w:val="00E643B3"/>
    <w:rsid w:val="00E648BD"/>
    <w:rsid w:val="00E67693"/>
    <w:rsid w:val="00E70432"/>
    <w:rsid w:val="00E7139C"/>
    <w:rsid w:val="00E72E12"/>
    <w:rsid w:val="00E75E82"/>
    <w:rsid w:val="00E76B48"/>
    <w:rsid w:val="00E84ACF"/>
    <w:rsid w:val="00E907E2"/>
    <w:rsid w:val="00E9216E"/>
    <w:rsid w:val="00E94504"/>
    <w:rsid w:val="00E94596"/>
    <w:rsid w:val="00EA15D2"/>
    <w:rsid w:val="00EA52DA"/>
    <w:rsid w:val="00EA6E02"/>
    <w:rsid w:val="00EB2731"/>
    <w:rsid w:val="00EC3C07"/>
    <w:rsid w:val="00ED4538"/>
    <w:rsid w:val="00ED7287"/>
    <w:rsid w:val="00EE0BBF"/>
    <w:rsid w:val="00EE0C0E"/>
    <w:rsid w:val="00EE5DA9"/>
    <w:rsid w:val="00EE5F3C"/>
    <w:rsid w:val="00EE7784"/>
    <w:rsid w:val="00F00A4C"/>
    <w:rsid w:val="00F01EAE"/>
    <w:rsid w:val="00F04795"/>
    <w:rsid w:val="00F065EE"/>
    <w:rsid w:val="00F0779B"/>
    <w:rsid w:val="00F11451"/>
    <w:rsid w:val="00F1343E"/>
    <w:rsid w:val="00F140B9"/>
    <w:rsid w:val="00F2129B"/>
    <w:rsid w:val="00F22E6E"/>
    <w:rsid w:val="00F2351A"/>
    <w:rsid w:val="00F24FD1"/>
    <w:rsid w:val="00F26AE8"/>
    <w:rsid w:val="00F27157"/>
    <w:rsid w:val="00F32FBB"/>
    <w:rsid w:val="00F331F4"/>
    <w:rsid w:val="00F34B80"/>
    <w:rsid w:val="00F35B33"/>
    <w:rsid w:val="00F430F5"/>
    <w:rsid w:val="00F44509"/>
    <w:rsid w:val="00F530C6"/>
    <w:rsid w:val="00F536B2"/>
    <w:rsid w:val="00F552DD"/>
    <w:rsid w:val="00F55F4C"/>
    <w:rsid w:val="00F574D2"/>
    <w:rsid w:val="00F61085"/>
    <w:rsid w:val="00F61515"/>
    <w:rsid w:val="00F655D4"/>
    <w:rsid w:val="00F67F56"/>
    <w:rsid w:val="00F735EE"/>
    <w:rsid w:val="00F74511"/>
    <w:rsid w:val="00F758BD"/>
    <w:rsid w:val="00F87272"/>
    <w:rsid w:val="00F87873"/>
    <w:rsid w:val="00F9428B"/>
    <w:rsid w:val="00F950BB"/>
    <w:rsid w:val="00FA0AB1"/>
    <w:rsid w:val="00FA3722"/>
    <w:rsid w:val="00FB0E40"/>
    <w:rsid w:val="00FB3D0E"/>
    <w:rsid w:val="00FB522F"/>
    <w:rsid w:val="00FB5598"/>
    <w:rsid w:val="00FC1E06"/>
    <w:rsid w:val="00FC4487"/>
    <w:rsid w:val="00FC5BA5"/>
    <w:rsid w:val="00FC5C0E"/>
    <w:rsid w:val="00FC5F80"/>
    <w:rsid w:val="00FC648C"/>
    <w:rsid w:val="00FC6A9E"/>
    <w:rsid w:val="00FC7EC3"/>
    <w:rsid w:val="00FD30F7"/>
    <w:rsid w:val="00FD32F7"/>
    <w:rsid w:val="00FD4D3B"/>
    <w:rsid w:val="00FD605E"/>
    <w:rsid w:val="00FE09D3"/>
    <w:rsid w:val="00FE3BA9"/>
    <w:rsid w:val="00FF163E"/>
    <w:rsid w:val="00FF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6F410ED"/>
  <w15:chartTrackingRefBased/>
  <w15:docId w15:val="{AB8992A9-4D22-47C2-93E9-4108D9AD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D0E"/>
    <w:pPr>
      <w:ind w:left="851"/>
    </w:pPr>
    <w:rPr>
      <w:rFonts w:eastAsia="Times New Roman"/>
      <w:color w:val="0D0D0D" w:themeColor="text1" w:themeTint="F2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0F026E"/>
    <w:pPr>
      <w:keepNext/>
      <w:keepLines/>
      <w:numPr>
        <w:numId w:val="1"/>
      </w:numPr>
      <w:spacing w:line="360" w:lineRule="auto"/>
      <w:ind w:left="851" w:hanging="851"/>
      <w:outlineLvl w:val="0"/>
    </w:pPr>
    <w:rPr>
      <w:b/>
      <w:bCs/>
      <w:color w:val="auto"/>
      <w:sz w:val="36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D31DF8"/>
    <w:pPr>
      <w:keepNext/>
      <w:keepLines/>
      <w:numPr>
        <w:ilvl w:val="1"/>
        <w:numId w:val="1"/>
      </w:numPr>
      <w:spacing w:before="120" w:after="120"/>
      <w:ind w:hanging="851"/>
      <w:outlineLvl w:val="1"/>
    </w:pPr>
    <w:rPr>
      <w:b/>
      <w:bCs/>
      <w:color w:val="262626" w:themeColor="text1" w:themeTint="D9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D31DF8"/>
    <w:pPr>
      <w:keepNext/>
      <w:keepLines/>
      <w:numPr>
        <w:ilvl w:val="2"/>
        <w:numId w:val="1"/>
      </w:numPr>
      <w:spacing w:before="120"/>
      <w:ind w:left="851" w:hanging="851"/>
      <w:outlineLvl w:val="2"/>
    </w:pPr>
    <w:rPr>
      <w:b/>
      <w:bCs/>
      <w:color w:val="404040" w:themeColor="text1" w:themeTint="BF"/>
      <w:sz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D31DF8"/>
    <w:pPr>
      <w:keepNext/>
      <w:keepLines/>
      <w:numPr>
        <w:ilvl w:val="3"/>
        <w:numId w:val="1"/>
      </w:numPr>
      <w:spacing w:before="200"/>
      <w:ind w:left="851" w:hanging="851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1DF8"/>
    <w:pPr>
      <w:keepNext/>
      <w:keepLines/>
      <w:numPr>
        <w:ilvl w:val="4"/>
        <w:numId w:val="1"/>
      </w:numPr>
      <w:spacing w:before="200"/>
      <w:ind w:left="1009" w:hanging="1009"/>
      <w:outlineLvl w:val="4"/>
    </w:pPr>
    <w:rPr>
      <w:color w:val="40404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869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26869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6869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26869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F026E"/>
    <w:rPr>
      <w:rFonts w:eastAsia="Times New Roman"/>
      <w:b/>
      <w:bCs/>
      <w:sz w:val="36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D31DF8"/>
    <w:rPr>
      <w:rFonts w:eastAsia="Times New Roman"/>
      <w:b/>
      <w:bCs/>
      <w:color w:val="262626" w:themeColor="text1" w:themeTint="D9"/>
      <w:sz w:val="32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rsid w:val="00D31DF8"/>
    <w:rPr>
      <w:rFonts w:eastAsia="Times New Roman"/>
      <w:b/>
      <w:bCs/>
      <w:color w:val="404040" w:themeColor="text1" w:themeTint="BF"/>
      <w:sz w:val="30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D31DF8"/>
    <w:rPr>
      <w:rFonts w:eastAsia="Times New Roman"/>
      <w:b/>
      <w:bCs/>
      <w:i/>
      <w:iCs/>
      <w:color w:val="0D0D0D" w:themeColor="text1" w:themeTint="F2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"/>
    <w:rsid w:val="00D31DF8"/>
    <w:rPr>
      <w:rFonts w:eastAsia="Times New Roman"/>
      <w:color w:val="404040"/>
      <w:sz w:val="24"/>
      <w:szCs w:val="24"/>
      <w:lang w:val="en-US" w:eastAsia="en-US"/>
    </w:rPr>
  </w:style>
  <w:style w:type="character" w:customStyle="1" w:styleId="Heading6Char">
    <w:name w:val="Heading 6 Char"/>
    <w:link w:val="Heading6"/>
    <w:uiPriority w:val="9"/>
    <w:rsid w:val="00526869"/>
    <w:rPr>
      <w:rFonts w:ascii="Cambria" w:eastAsia="Times New Roman" w:hAnsi="Cambria"/>
      <w:i/>
      <w:iCs/>
      <w:color w:val="243F60"/>
      <w:sz w:val="24"/>
      <w:szCs w:val="24"/>
      <w:lang w:val="en-US" w:eastAsia="en-US"/>
    </w:rPr>
  </w:style>
  <w:style w:type="character" w:customStyle="1" w:styleId="Heading7Char">
    <w:name w:val="Heading 7 Char"/>
    <w:link w:val="Heading7"/>
    <w:uiPriority w:val="9"/>
    <w:rsid w:val="00526869"/>
    <w:rPr>
      <w:rFonts w:ascii="Cambria" w:eastAsia="Times New Roman" w:hAnsi="Cambria"/>
      <w:i/>
      <w:iCs/>
      <w:color w:val="404040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rsid w:val="00526869"/>
    <w:rPr>
      <w:rFonts w:ascii="Cambria" w:eastAsia="Times New Roman" w:hAnsi="Cambria"/>
      <w:color w:val="404040"/>
      <w:lang w:val="en-US" w:eastAsia="en-US"/>
    </w:rPr>
  </w:style>
  <w:style w:type="character" w:customStyle="1" w:styleId="Heading9Char">
    <w:name w:val="Heading 9 Char"/>
    <w:link w:val="Heading9"/>
    <w:uiPriority w:val="9"/>
    <w:rsid w:val="00526869"/>
    <w:rPr>
      <w:rFonts w:ascii="Cambria" w:eastAsia="Times New Roman" w:hAnsi="Cambria"/>
      <w:i/>
      <w:iCs/>
      <w:color w:val="404040"/>
      <w:lang w:val="en-US" w:eastAsia="en-US"/>
    </w:rPr>
  </w:style>
  <w:style w:type="paragraph" w:styleId="BodyText2">
    <w:name w:val="Body Text 2"/>
    <w:basedOn w:val="Normal"/>
    <w:link w:val="BodyText2Char"/>
    <w:rsid w:val="00526869"/>
    <w:rPr>
      <w:b/>
      <w:i/>
    </w:rPr>
  </w:style>
  <w:style w:type="character" w:customStyle="1" w:styleId="BodyText2Char">
    <w:name w:val="Body Text 2 Char"/>
    <w:link w:val="BodyText2"/>
    <w:rsid w:val="00526869"/>
    <w:rPr>
      <w:rFonts w:ascii="Calibri" w:eastAsia="Times New Roman" w:hAnsi="Calibri" w:cs="Times New Roman"/>
      <w:b/>
      <w:i/>
      <w:sz w:val="24"/>
      <w:szCs w:val="24"/>
    </w:rPr>
  </w:style>
  <w:style w:type="paragraph" w:styleId="BodyText3">
    <w:name w:val="Body Text 3"/>
    <w:aliases w:val="Body Text 4"/>
    <w:basedOn w:val="Normal"/>
    <w:link w:val="BodyText3Char"/>
    <w:rsid w:val="00526869"/>
    <w:rPr>
      <w:b/>
      <w:szCs w:val="16"/>
    </w:rPr>
  </w:style>
  <w:style w:type="character" w:customStyle="1" w:styleId="BodyText3Char">
    <w:name w:val="Body Text 3 Char"/>
    <w:aliases w:val="Body Text 4 Char"/>
    <w:link w:val="BodyText3"/>
    <w:rsid w:val="00526869"/>
    <w:rPr>
      <w:rFonts w:ascii="Calibri" w:eastAsia="Times New Roman" w:hAnsi="Calibri" w:cs="Times New Roman"/>
      <w:b/>
      <w:sz w:val="24"/>
      <w:szCs w:val="16"/>
    </w:rPr>
  </w:style>
  <w:style w:type="paragraph" w:styleId="Header">
    <w:name w:val="header"/>
    <w:basedOn w:val="Normal"/>
    <w:link w:val="Head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26869"/>
    <w:rPr>
      <w:rFonts w:ascii="Calibri" w:eastAsia="Times New Roman" w:hAnsi="Calibri" w:cs="Times New Roman"/>
      <w:szCs w:val="24"/>
    </w:rPr>
  </w:style>
  <w:style w:type="paragraph" w:styleId="Footer">
    <w:name w:val="footer"/>
    <w:basedOn w:val="Normal"/>
    <w:link w:val="Foot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26869"/>
    <w:rPr>
      <w:rFonts w:ascii="Calibri" w:eastAsia="Times New Roman" w:hAnsi="Calibri" w:cs="Times New Roman"/>
      <w:szCs w:val="24"/>
    </w:rPr>
  </w:style>
  <w:style w:type="character" w:styleId="PageNumber">
    <w:name w:val="page number"/>
    <w:basedOn w:val="DefaultParagraphFont"/>
    <w:rsid w:val="00526869"/>
  </w:style>
  <w:style w:type="paragraph" w:styleId="TOC1">
    <w:name w:val="toc 1"/>
    <w:basedOn w:val="Normal"/>
    <w:next w:val="Normal"/>
    <w:autoRedefine/>
    <w:uiPriority w:val="39"/>
    <w:unhideWhenUsed/>
    <w:rsid w:val="001C4F1B"/>
    <w:pPr>
      <w:tabs>
        <w:tab w:val="left" w:pos="851"/>
        <w:tab w:val="right" w:leader="dot" w:pos="9350"/>
      </w:tabs>
      <w:spacing w:after="100"/>
      <w:ind w:left="0"/>
    </w:pPr>
  </w:style>
  <w:style w:type="character" w:styleId="Hyperlink">
    <w:name w:val="Hyperlink"/>
    <w:uiPriority w:val="99"/>
    <w:unhideWhenUsed/>
    <w:rsid w:val="0052686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26869"/>
    <w:pPr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26869"/>
  </w:style>
  <w:style w:type="paragraph" w:styleId="BalloonText">
    <w:name w:val="Balloon Text"/>
    <w:basedOn w:val="Normal"/>
    <w:link w:val="BalloonTextChar"/>
    <w:uiPriority w:val="99"/>
    <w:semiHidden/>
    <w:unhideWhenUsed/>
    <w:rsid w:val="005268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86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12E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0012E"/>
    <w:rPr>
      <w:sz w:val="22"/>
      <w:szCs w:val="22"/>
      <w:lang w:val="en-US" w:eastAsia="en-US" w:bidi="ar-SA"/>
    </w:rPr>
  </w:style>
  <w:style w:type="character" w:styleId="Emphasis">
    <w:name w:val="Emphasis"/>
    <w:uiPriority w:val="20"/>
    <w:qFormat/>
    <w:rsid w:val="00B07693"/>
    <w:rPr>
      <w:i/>
      <w:iCs/>
    </w:rPr>
  </w:style>
  <w:style w:type="character" w:styleId="Strong">
    <w:name w:val="Strong"/>
    <w:uiPriority w:val="22"/>
    <w:qFormat/>
    <w:rsid w:val="00B07693"/>
    <w:rPr>
      <w:rFonts w:ascii="Calibri" w:hAnsi="Calibri"/>
      <w:b/>
      <w:bCs/>
      <w:sz w:val="26"/>
    </w:rPr>
  </w:style>
  <w:style w:type="table" w:styleId="TableGrid">
    <w:name w:val="Table Grid"/>
    <w:basedOn w:val="TableNormal"/>
    <w:uiPriority w:val="59"/>
    <w:rsid w:val="00A848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1-Accent1">
    <w:name w:val="Medium Grid 1 Accent 1"/>
    <w:basedOn w:val="TableNormal"/>
    <w:uiPriority w:val="67"/>
    <w:rsid w:val="00A8482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ghtGrid-Accent1">
    <w:name w:val="Light Grid Accent 1"/>
    <w:basedOn w:val="TableNormal"/>
    <w:uiPriority w:val="62"/>
    <w:rsid w:val="00A8482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1-Accent5">
    <w:name w:val="Medium Grid 1 Accent 5"/>
    <w:basedOn w:val="TableNormal"/>
    <w:uiPriority w:val="67"/>
    <w:rsid w:val="0009764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Shading1-Accent1">
    <w:name w:val="Medium Shading 1 Accent 1"/>
    <w:basedOn w:val="TableNormal"/>
    <w:uiPriority w:val="63"/>
    <w:rsid w:val="0009764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097647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paragraph" w:styleId="NormalWeb">
    <w:name w:val="Normal (Web)"/>
    <w:basedOn w:val="Normal"/>
    <w:uiPriority w:val="99"/>
    <w:semiHidden/>
    <w:unhideWhenUsed/>
    <w:rsid w:val="00370FF5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675C"/>
    <w:pPr>
      <w:numPr>
        <w:numId w:val="0"/>
      </w:numPr>
      <w:spacing w:line="276" w:lineRule="auto"/>
      <w:outlineLvl w:val="9"/>
    </w:pPr>
    <w:rPr>
      <w:rFonts w:ascii="Cambria" w:hAnsi="Cambria"/>
      <w:color w:val="365F91"/>
      <w:sz w:val="28"/>
    </w:rPr>
  </w:style>
  <w:style w:type="paragraph" w:styleId="Title">
    <w:name w:val="Title"/>
    <w:basedOn w:val="Normal"/>
    <w:next w:val="Normal"/>
    <w:link w:val="TitleChar"/>
    <w:qFormat/>
    <w:rsid w:val="00014DF7"/>
    <w:pPr>
      <w:spacing w:before="240" w:after="60"/>
      <w:outlineLvl w:val="0"/>
    </w:pPr>
    <w:rPr>
      <w:b/>
      <w:bCs/>
      <w:color w:val="262626" w:themeColor="text1" w:themeTint="D9"/>
      <w:kern w:val="28"/>
      <w:sz w:val="48"/>
      <w:szCs w:val="32"/>
    </w:rPr>
  </w:style>
  <w:style w:type="character" w:customStyle="1" w:styleId="TitleChar">
    <w:name w:val="Title Char"/>
    <w:link w:val="Title"/>
    <w:rsid w:val="00014DF7"/>
    <w:rPr>
      <w:rFonts w:eastAsia="Times New Roman"/>
      <w:b/>
      <w:bCs/>
      <w:color w:val="262626" w:themeColor="text1" w:themeTint="D9"/>
      <w:kern w:val="28"/>
      <w:sz w:val="48"/>
      <w:szCs w:val="32"/>
      <w:lang w:val="en-US" w:eastAsia="en-US"/>
    </w:rPr>
  </w:style>
  <w:style w:type="paragraph" w:customStyle="1" w:styleId="DefinitionTerm">
    <w:name w:val="Definition Term"/>
    <w:basedOn w:val="Normal"/>
    <w:next w:val="Normal"/>
    <w:rsid w:val="000716F9"/>
    <w:rPr>
      <w:rFonts w:ascii="Times New Roman" w:hAnsi="Times New Roman"/>
      <w:snapToGrid w:val="0"/>
      <w:color w:val="auto"/>
      <w:szCs w:val="20"/>
    </w:rPr>
  </w:style>
  <w:style w:type="paragraph" w:customStyle="1" w:styleId="H4">
    <w:name w:val="H4"/>
    <w:basedOn w:val="Normal"/>
    <w:next w:val="Normal"/>
    <w:rsid w:val="000716F9"/>
    <w:pPr>
      <w:keepNext/>
      <w:spacing w:before="100" w:after="100"/>
      <w:outlineLvl w:val="4"/>
    </w:pPr>
    <w:rPr>
      <w:rFonts w:ascii="Times New Roman" w:hAnsi="Times New Roman"/>
      <w:b/>
      <w:snapToGrid w:val="0"/>
      <w:color w:val="auto"/>
      <w:szCs w:val="20"/>
    </w:rPr>
  </w:style>
  <w:style w:type="paragraph" w:customStyle="1" w:styleId="DocInfo">
    <w:name w:val="Doc Info"/>
    <w:rsid w:val="000716F9"/>
    <w:pPr>
      <w:spacing w:before="120" w:after="120"/>
      <w:jc w:val="both"/>
    </w:pPr>
    <w:rPr>
      <w:rFonts w:ascii="Times New Roman" w:eastAsia="Times New Roman" w:hAnsi="Times New Roman"/>
      <w:b/>
      <w:sz w:val="28"/>
      <w:u w:val="thick"/>
      <w:lang w:val="en-US" w:eastAsia="en-US"/>
    </w:rPr>
  </w:style>
  <w:style w:type="paragraph" w:customStyle="1" w:styleId="Listbullet1">
    <w:name w:val="List bullet 1"/>
    <w:basedOn w:val="ListBullet"/>
    <w:autoRedefine/>
    <w:rsid w:val="004F52F0"/>
    <w:pPr>
      <w:contextualSpacing w:val="0"/>
    </w:pPr>
    <w:rPr>
      <w:rFonts w:ascii="Times New Roman" w:hAnsi="Times New Roman"/>
      <w:color w:val="0000FF"/>
      <w:sz w:val="20"/>
    </w:rPr>
  </w:style>
  <w:style w:type="paragraph" w:styleId="ListBullet">
    <w:name w:val="List Bullet"/>
    <w:basedOn w:val="Normal"/>
    <w:uiPriority w:val="99"/>
    <w:semiHidden/>
    <w:unhideWhenUsed/>
    <w:rsid w:val="004F52F0"/>
    <w:pPr>
      <w:tabs>
        <w:tab w:val="num" w:pos="864"/>
      </w:tabs>
      <w:ind w:left="864" w:hanging="432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F6747"/>
    <w:pPr>
      <w:ind w:left="440"/>
    </w:pPr>
  </w:style>
  <w:style w:type="paragraph" w:customStyle="1" w:styleId="NoSpacingBullet">
    <w:name w:val="No Spacing Bullet"/>
    <w:basedOn w:val="NoSpacing"/>
    <w:qFormat/>
    <w:rsid w:val="00022BB6"/>
    <w:pPr>
      <w:numPr>
        <w:numId w:val="2"/>
      </w:numPr>
      <w:ind w:left="1491" w:hanging="357"/>
    </w:pPr>
    <w:rPr>
      <w:rFonts w:eastAsia="Times New Roman"/>
      <w:color w:val="4040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3B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843B6"/>
    <w:rPr>
      <w:rFonts w:eastAsia="Times New Roman"/>
      <w:color w:val="404040"/>
      <w:sz w:val="22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7695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87695"/>
    <w:rPr>
      <w:rFonts w:eastAsia="Times New Roman"/>
      <w:color w:val="40404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8003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F221F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F221F"/>
    <w:pPr>
      <w:ind w:left="1040"/>
    </w:pPr>
  </w:style>
  <w:style w:type="paragraph" w:styleId="Revision">
    <w:name w:val="Revision"/>
    <w:hidden/>
    <w:uiPriority w:val="99"/>
    <w:semiHidden/>
    <w:rsid w:val="00E24109"/>
    <w:rPr>
      <w:rFonts w:eastAsia="Times New Roman"/>
      <w:color w:val="595959" w:themeColor="text1" w:themeTint="A6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DC6CBF"/>
    <w:pPr>
      <w:ind w:left="720"/>
      <w:contextualSpacing/>
    </w:pPr>
  </w:style>
  <w:style w:type="character" w:customStyle="1" w:styleId="ui-provider">
    <w:name w:val="ui-provider"/>
    <w:basedOn w:val="DefaultParagraphFont"/>
    <w:rsid w:val="00984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941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275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4733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757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660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03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38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48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26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74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996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3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11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967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475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346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94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84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62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90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313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0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34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37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1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4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38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330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3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098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46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294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1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4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29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41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12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269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43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15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0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755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35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99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aithent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aithent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hhiva\Projects\Documents\Word-Template-2020\Aithent\Aithent-Template-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E62AE-0465-4C03-B3DB-BDA230216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Aithent-Template-2020.dotx</Template>
  <TotalTime>3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Links>
    <vt:vector size="30" baseType="variant"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_Toc29908436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_Toc29908435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_Toc29908434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_Toc29908433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_Toc29908432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dc:description/>
  <cp:lastModifiedBy>Lavanya Thangadurai</cp:lastModifiedBy>
  <cp:revision>8</cp:revision>
  <cp:lastPrinted>2021-12-29T14:30:00Z</cp:lastPrinted>
  <dcterms:created xsi:type="dcterms:W3CDTF">2025-01-02T12:49:00Z</dcterms:created>
  <dcterms:modified xsi:type="dcterms:W3CDTF">2025-01-02T13:36:00Z</dcterms:modified>
</cp:coreProperties>
</file>