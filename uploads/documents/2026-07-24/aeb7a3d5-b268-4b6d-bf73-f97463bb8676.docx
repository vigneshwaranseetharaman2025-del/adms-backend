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026CE" w14:textId="3C347EEA" w:rsidR="004C3344" w:rsidRDefault="00151A87" w:rsidP="00CB561C">
      <w:pPr>
        <w:rPr>
          <w:rFonts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317C801" wp14:editId="0AF9E122">
                <wp:simplePos x="0" y="0"/>
                <wp:positionH relativeFrom="column">
                  <wp:posOffset>-481914</wp:posOffset>
                </wp:positionH>
                <wp:positionV relativeFrom="paragraph">
                  <wp:posOffset>-893376</wp:posOffset>
                </wp:positionV>
                <wp:extent cx="7817709" cy="5692346"/>
                <wp:effectExtent l="57150" t="19050" r="50165" b="990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7709" cy="5692346"/>
                        </a:xfrm>
                        <a:prstGeom prst="rect">
                          <a:avLst/>
                        </a:prstGeom>
                        <a:solidFill>
                          <a:srgbClr val="BC3B2D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3F760" id="Rectangle 9" o:spid="_x0000_s1026" style="position:absolute;margin-left:-37.95pt;margin-top:-70.35pt;width:615.55pt;height:448.2pt;z-index:251654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" fillcolor="#bc3b2d" stroked="f" strokeweight="1pt">
                <v:shadow on="t" color="black" opacity="26214f" origin=",-.5" offset="0,3pt"/>
              </v:rect>
            </w:pict>
          </mc:Fallback>
        </mc:AlternateContent>
      </w:r>
    </w:p>
    <w:p w14:paraId="063D98A9" w14:textId="77777777" w:rsidR="00CB561C" w:rsidRPr="00FB6112" w:rsidRDefault="00CB561C" w:rsidP="00CB561C">
      <w:pPr>
        <w:jc w:val="center"/>
        <w:rPr>
          <w:rFonts w:cs="Calibri"/>
        </w:rPr>
      </w:pPr>
    </w:p>
    <w:p w14:paraId="04164D7C" w14:textId="156CDB2C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CDC6A2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0188E5F6" w:rsidR="00000778" w:rsidRDefault="002A3AED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98DE3DD" wp14:editId="7660A10E">
                <wp:simplePos x="0" y="0"/>
                <wp:positionH relativeFrom="column">
                  <wp:posOffset>1056245</wp:posOffset>
                </wp:positionH>
                <wp:positionV relativeFrom="paragraph">
                  <wp:posOffset>316230</wp:posOffset>
                </wp:positionV>
                <wp:extent cx="4710430" cy="695960"/>
                <wp:effectExtent l="0" t="0" r="4445" b="254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53181" w14:textId="5FD2F725" w:rsidR="00B93A8D" w:rsidRDefault="00B93A8D" w:rsidP="00151A87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51A87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Aithent Word Template</w:t>
                            </w:r>
                            <w:r w:rsidR="00151A87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BD1960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–</w:t>
                            </w:r>
                            <w:r w:rsidR="00151A87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2021</w:t>
                            </w:r>
                          </w:p>
                          <w:p w14:paraId="6C8FFFBC" w14:textId="11403CB0" w:rsidR="00BD1960" w:rsidRPr="00151A87" w:rsidRDefault="00BD1960" w:rsidP="00151A87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br/>
                              <w:t>Guide to Load Template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8DE3DD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83.15pt;margin-top:24.9pt;width:370.9pt;height:54.8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" filled="f" stroked="f">
                <v:textbox style="mso-fit-shape-to-text:t">
                  <w:txbxContent>
                    <w:p w14:paraId="2C953181" w14:textId="5FD2F725" w:rsidR="00B93A8D" w:rsidRDefault="00B93A8D" w:rsidP="00151A87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 w:rsidRPr="00151A87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>Aithent Word Template</w:t>
                      </w:r>
                      <w:r w:rsidR="00151A87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  <w:r w:rsidR="00BD1960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>–</w:t>
                      </w:r>
                      <w:r w:rsidR="00151A87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 xml:space="preserve"> 2021</w:t>
                      </w:r>
                    </w:p>
                    <w:p w14:paraId="6C8FFFBC" w14:textId="11403CB0" w:rsidR="00BD1960" w:rsidRPr="00151A87" w:rsidRDefault="00BD1960" w:rsidP="00151A87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br/>
                        <w:t>Guide to Load Template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A8C57F" w14:textId="2815AD0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27BF649A" w:rsidR="002C54DE" w:rsidRDefault="002C54DE" w:rsidP="002C54DE">
      <w:pPr>
        <w:jc w:val="center"/>
        <w:rPr>
          <w:rFonts w:cs="Calibri"/>
        </w:rPr>
      </w:pPr>
    </w:p>
    <w:p w14:paraId="7C96E435" w14:textId="7846D7B1" w:rsidR="002C54DE" w:rsidRDefault="002C54DE" w:rsidP="002C54DE">
      <w:pPr>
        <w:jc w:val="center"/>
        <w:rPr>
          <w:rFonts w:cs="Calibri"/>
        </w:rPr>
      </w:pPr>
    </w:p>
    <w:p w14:paraId="43BDBA24" w14:textId="77777777" w:rsidR="002C54DE" w:rsidRDefault="002C54DE" w:rsidP="002C54DE">
      <w:pPr>
        <w:jc w:val="center"/>
        <w:rPr>
          <w:rFonts w:cs="Calibri"/>
        </w:rPr>
      </w:pPr>
    </w:p>
    <w:p w14:paraId="609ADEB4" w14:textId="792DD821" w:rsidR="002C54DE" w:rsidRDefault="002C54DE" w:rsidP="002C54DE">
      <w:pPr>
        <w:jc w:val="center"/>
        <w:rPr>
          <w:rFonts w:cs="Calibri"/>
        </w:rPr>
      </w:pPr>
    </w:p>
    <w:p w14:paraId="305E8140" w14:textId="4CF40D5F" w:rsidR="002C54DE" w:rsidRDefault="002C54DE" w:rsidP="002C54DE">
      <w:pPr>
        <w:jc w:val="center"/>
        <w:rPr>
          <w:rFonts w:cs="Calibri"/>
        </w:rPr>
      </w:pPr>
    </w:p>
    <w:p w14:paraId="34913045" w14:textId="691A6B7D" w:rsidR="002C54DE" w:rsidRDefault="002C54DE" w:rsidP="002C54DE">
      <w:pPr>
        <w:jc w:val="center"/>
        <w:rPr>
          <w:rFonts w:cs="Calibri"/>
        </w:rPr>
      </w:pPr>
    </w:p>
    <w:p w14:paraId="40F58D80" w14:textId="5DEF4374" w:rsidR="002C54DE" w:rsidRDefault="002C54DE" w:rsidP="002C54DE">
      <w:pPr>
        <w:jc w:val="center"/>
        <w:rPr>
          <w:rFonts w:cs="Calibri"/>
        </w:rPr>
      </w:pPr>
    </w:p>
    <w:p w14:paraId="27423773" w14:textId="0F0F046C" w:rsidR="002C54DE" w:rsidRDefault="002C54DE" w:rsidP="002C54DE">
      <w:pPr>
        <w:jc w:val="center"/>
        <w:rPr>
          <w:rFonts w:cs="Calibri"/>
        </w:rPr>
      </w:pPr>
    </w:p>
    <w:p w14:paraId="32560959" w14:textId="0D0EEF3E" w:rsidR="002C54DE" w:rsidRPr="00FB6112" w:rsidRDefault="002C54DE" w:rsidP="002C54DE">
      <w:pPr>
        <w:jc w:val="center"/>
        <w:rPr>
          <w:rFonts w:cs="Calibri"/>
        </w:rPr>
      </w:pPr>
    </w:p>
    <w:p w14:paraId="29B17B9E" w14:textId="6FB86853" w:rsidR="002C54DE" w:rsidRDefault="002C54DE" w:rsidP="002C54DE">
      <w:pPr>
        <w:jc w:val="center"/>
        <w:rPr>
          <w:color w:val="262626"/>
        </w:rPr>
      </w:pPr>
    </w:p>
    <w:p w14:paraId="18E01F89" w14:textId="69C8D250" w:rsidR="002C54DE" w:rsidRDefault="002C54DE" w:rsidP="002C54DE">
      <w:pPr>
        <w:jc w:val="center"/>
        <w:rPr>
          <w:color w:val="262626"/>
        </w:rPr>
      </w:pPr>
    </w:p>
    <w:p w14:paraId="69269B04" w14:textId="6869AEEF" w:rsidR="000E7DBC" w:rsidRDefault="000E7DBC" w:rsidP="000E7DBC">
      <w:pPr>
        <w:rPr>
          <w:color w:val="404040"/>
        </w:rPr>
      </w:pPr>
    </w:p>
    <w:p w14:paraId="0915D6E7" w14:textId="59664085" w:rsidR="000E7DBC" w:rsidRDefault="000E7DBC" w:rsidP="000E7DBC">
      <w:pPr>
        <w:rPr>
          <w:color w:val="404040"/>
        </w:rPr>
      </w:pPr>
    </w:p>
    <w:p w14:paraId="25E2055B" w14:textId="29D0258C" w:rsidR="000E7DBC" w:rsidRDefault="000E7DBC" w:rsidP="000E7DBC">
      <w:pPr>
        <w:rPr>
          <w:color w:val="404040"/>
        </w:rPr>
      </w:pPr>
    </w:p>
    <w:p w14:paraId="6AF438B1" w14:textId="77777777" w:rsidR="00CB561C" w:rsidRPr="00FB6112" w:rsidRDefault="00CB561C" w:rsidP="00CB561C">
      <w:pPr>
        <w:ind w:firstLine="720"/>
        <w:jc w:val="center"/>
        <w:rPr>
          <w:rFonts w:cs="Calibri"/>
        </w:rPr>
        <w:sectPr w:rsidR="00CB561C" w:rsidRPr="00FB6112" w:rsidSect="00CB561C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</w:p>
    <w:p w14:paraId="362FC6D4" w14:textId="44666D64" w:rsidR="00CB561C" w:rsidRPr="00FB6112" w:rsidRDefault="00CB561C" w:rsidP="00CB561C">
      <w:pPr>
        <w:pStyle w:val="BodyText2"/>
        <w:ind w:right="-4860"/>
        <w:rPr>
          <w:rFonts w:cs="Calibri"/>
        </w:rPr>
        <w:sectPr w:rsidR="00CB561C" w:rsidRPr="00FB6112" w:rsidSect="006E78C3">
          <w:headerReference w:type="first" r:id="rId12"/>
          <w:footerReference w:type="first" r:id="rId13"/>
          <w:type w:val="continuous"/>
          <w:pgSz w:w="12240" w:h="15840" w:code="1"/>
          <w:pgMar w:top="1440" w:right="1440" w:bottom="1440" w:left="1800" w:header="720" w:footer="720" w:gutter="0"/>
          <w:pgNumType w:start="0"/>
          <w:cols w:num="2" w:space="360"/>
          <w:docGrid w:linePitch="360"/>
        </w:sectPr>
      </w:pPr>
    </w:p>
    <w:p w14:paraId="61EB757A" w14:textId="51565C47" w:rsidR="00022D79" w:rsidRDefault="00022D79" w:rsidP="00AD5B94">
      <w:pPr>
        <w:ind w:left="0"/>
        <w:jc w:val="center"/>
      </w:pPr>
    </w:p>
    <w:p w14:paraId="2106A795" w14:textId="0AA347DC" w:rsidR="00022D79" w:rsidRPr="00D146D8" w:rsidRDefault="00151A87">
      <w:pPr>
        <w:pStyle w:val="TOCHeading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36B9DF4" wp14:editId="37F22E48">
                <wp:simplePos x="0" y="0"/>
                <wp:positionH relativeFrom="column">
                  <wp:posOffset>1824990</wp:posOffset>
                </wp:positionH>
                <wp:positionV relativeFrom="paragraph">
                  <wp:posOffset>1487533</wp:posOffset>
                </wp:positionV>
                <wp:extent cx="2377440" cy="695960"/>
                <wp:effectExtent l="0" t="0" r="0" b="889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04BE8" w14:textId="77777777" w:rsidR="00000778" w:rsidRPr="00151A87" w:rsidRDefault="00000778" w:rsidP="00151A87">
                            <w:pPr>
                              <w:ind w:left="0"/>
                              <w:jc w:val="center"/>
                            </w:pPr>
                            <w:r w:rsidRPr="00151A87">
                              <w:t>19 Fulton Street, Suite 408</w:t>
                            </w:r>
                          </w:p>
                          <w:p w14:paraId="1F1CFC4B" w14:textId="77777777" w:rsidR="00000778" w:rsidRPr="00151A87" w:rsidRDefault="00000778" w:rsidP="00151A87">
                            <w:pPr>
                              <w:ind w:left="0"/>
                              <w:jc w:val="center"/>
                            </w:pPr>
                            <w:r w:rsidRPr="00151A87">
                              <w:t>New York, NY 10038</w:t>
                            </w:r>
                          </w:p>
                          <w:p w14:paraId="36078A36" w14:textId="77777777" w:rsidR="00000778" w:rsidRPr="00151A87" w:rsidRDefault="00000778" w:rsidP="00151A87">
                            <w:pPr>
                              <w:ind w:left="0"/>
                              <w:jc w:val="center"/>
                              <w:rPr>
                                <w:rFonts w:cs="Calibri"/>
                              </w:rPr>
                            </w:pPr>
                            <w:r w:rsidRPr="00151A87">
                              <w:rPr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6B9DF4" id="Text Box 2" o:spid="_x0000_s1027" type="#_x0000_t202" style="position:absolute;margin-left:143.7pt;margin-top:117.15pt;width:187.2pt;height:54.8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" filled="f" stroked="f">
                <v:textbox style="mso-fit-shape-to-text:t">
                  <w:txbxContent>
                    <w:p w14:paraId="70704BE8" w14:textId="77777777" w:rsidR="00000778" w:rsidRPr="00151A87" w:rsidRDefault="00000778" w:rsidP="00151A87">
                      <w:pPr>
                        <w:ind w:left="0"/>
                        <w:jc w:val="center"/>
                      </w:pPr>
                      <w:r w:rsidRPr="00151A87">
                        <w:t>19 Fulton Street, Suite 408</w:t>
                      </w:r>
                    </w:p>
                    <w:p w14:paraId="1F1CFC4B" w14:textId="77777777" w:rsidR="00000778" w:rsidRPr="00151A87" w:rsidRDefault="00000778" w:rsidP="00151A87">
                      <w:pPr>
                        <w:ind w:left="0"/>
                        <w:jc w:val="center"/>
                      </w:pPr>
                      <w:r w:rsidRPr="00151A87">
                        <w:t>New York, NY 10038</w:t>
                      </w:r>
                    </w:p>
                    <w:p w14:paraId="36078A36" w14:textId="77777777" w:rsidR="00000778" w:rsidRPr="00151A87" w:rsidRDefault="00000778" w:rsidP="00151A87">
                      <w:pPr>
                        <w:ind w:left="0"/>
                        <w:jc w:val="center"/>
                        <w:rPr>
                          <w:rFonts w:cs="Calibri"/>
                        </w:rPr>
                      </w:pPr>
                      <w:r w:rsidRPr="00151A87">
                        <w:rPr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noProof/>
        </w:rPr>
        <w:drawing>
          <wp:anchor distT="0" distB="0" distL="114300" distR="114300" simplePos="0" relativeHeight="251655680" behindDoc="0" locked="0" layoutInCell="1" allowOverlap="1" wp14:anchorId="0ED05DD6" wp14:editId="350881F0">
            <wp:simplePos x="0" y="0"/>
            <wp:positionH relativeFrom="column">
              <wp:posOffset>2056402</wp:posOffset>
            </wp:positionH>
            <wp:positionV relativeFrom="paragraph">
              <wp:posOffset>812165</wp:posOffset>
            </wp:positionV>
            <wp:extent cx="1830705" cy="612775"/>
            <wp:effectExtent l="0" t="0" r="0" b="0"/>
            <wp:wrapThrough wrapText="bothSides">
              <wp:wrapPolygon edited="0">
                <wp:start x="3821" y="0"/>
                <wp:lineTo x="1349" y="2015"/>
                <wp:lineTo x="225" y="5372"/>
                <wp:lineTo x="0" y="13430"/>
                <wp:lineTo x="2023" y="20817"/>
                <wp:lineTo x="3371" y="20817"/>
                <wp:lineTo x="15284" y="20145"/>
                <wp:lineTo x="21353" y="17459"/>
                <wp:lineTo x="21353" y="10073"/>
                <wp:lineTo x="5170" y="0"/>
                <wp:lineTo x="3821" y="0"/>
              </wp:wrapPolygon>
            </wp:wrapThrough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05" cy="61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4DE">
        <w:rPr>
          <w:rFonts w:ascii="Calibri" w:hAnsi="Calibri"/>
        </w:rPr>
        <w:br w:type="page"/>
      </w:r>
      <w:r w:rsidR="00022D79" w:rsidRPr="00D146D8">
        <w:rPr>
          <w:rFonts w:ascii="Calibri" w:hAnsi="Calibri"/>
        </w:rPr>
        <w:lastRenderedPageBreak/>
        <w:t>Table of Contents</w:t>
      </w:r>
    </w:p>
    <w:p w14:paraId="19F0F915" w14:textId="09B52F7D" w:rsidR="008271BD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61024896" w:history="1">
        <w:r w:rsidR="008271BD" w:rsidRPr="00C8443C">
          <w:rPr>
            <w:rStyle w:val="Hyperlink"/>
            <w:noProof/>
          </w:rPr>
          <w:t>1</w:t>
        </w:r>
        <w:r w:rsidR="008271B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8271BD" w:rsidRPr="00C8443C">
          <w:rPr>
            <w:rStyle w:val="Hyperlink"/>
            <w:noProof/>
          </w:rPr>
          <w:t>Load templates or add-ins</w:t>
        </w:r>
        <w:r w:rsidR="008271BD">
          <w:rPr>
            <w:noProof/>
            <w:webHidden/>
          </w:rPr>
          <w:tab/>
        </w:r>
        <w:r w:rsidR="008271BD">
          <w:rPr>
            <w:noProof/>
            <w:webHidden/>
          </w:rPr>
          <w:fldChar w:fldCharType="begin"/>
        </w:r>
        <w:r w:rsidR="008271BD">
          <w:rPr>
            <w:noProof/>
            <w:webHidden/>
          </w:rPr>
          <w:instrText xml:space="preserve"> PAGEREF _Toc61024896 \h </w:instrText>
        </w:r>
        <w:r w:rsidR="008271BD">
          <w:rPr>
            <w:noProof/>
            <w:webHidden/>
          </w:rPr>
        </w:r>
        <w:r w:rsidR="008271BD">
          <w:rPr>
            <w:noProof/>
            <w:webHidden/>
          </w:rPr>
          <w:fldChar w:fldCharType="separate"/>
        </w:r>
        <w:r w:rsidR="008271BD">
          <w:rPr>
            <w:noProof/>
            <w:webHidden/>
          </w:rPr>
          <w:t>2</w:t>
        </w:r>
        <w:r w:rsidR="008271BD">
          <w:rPr>
            <w:noProof/>
            <w:webHidden/>
          </w:rPr>
          <w:fldChar w:fldCharType="end"/>
        </w:r>
      </w:hyperlink>
    </w:p>
    <w:p w14:paraId="181F905D" w14:textId="4C90481C" w:rsidR="00022D79" w:rsidRDefault="00CF221F">
      <w:r>
        <w:fldChar w:fldCharType="end"/>
      </w:r>
    </w:p>
    <w:p w14:paraId="0DF2113C" w14:textId="77777777" w:rsidR="00A2675C" w:rsidRDefault="00A2675C" w:rsidP="00022D79"/>
    <w:p w14:paraId="1A8BEF49" w14:textId="77777777" w:rsidR="00B37F7F" w:rsidRDefault="00B37F7F" w:rsidP="00B37F7F">
      <w:pPr>
        <w:pStyle w:val="DocInfo"/>
      </w:pPr>
      <w:r>
        <w:br/>
      </w:r>
    </w:p>
    <w:p w14:paraId="056777C0" w14:textId="44B03EFA" w:rsidR="00AB7AF6" w:rsidRDefault="00F536B2" w:rsidP="00572F17">
      <w:pPr>
        <w:pStyle w:val="Heading1"/>
        <w:spacing w:line="240" w:lineRule="auto"/>
        <w:ind w:left="431" w:hanging="431"/>
      </w:pPr>
      <w:r>
        <w:br w:type="page"/>
      </w:r>
      <w:bookmarkStart w:id="0" w:name="_Toc61024896"/>
      <w:r w:rsidR="00BD1960" w:rsidRPr="00BD1960">
        <w:lastRenderedPageBreak/>
        <w:t>Load templates or add-ins</w:t>
      </w:r>
      <w:bookmarkEnd w:id="0"/>
    </w:p>
    <w:p w14:paraId="5F1D4805" w14:textId="77777777" w:rsidR="00BD1960" w:rsidRDefault="00BD1960" w:rsidP="00BD1960">
      <w:r>
        <w:t>When you load a template or add-in, it remains loaded for the current Word session only. If you quit and then restart Word, the template or add-in is not automatically reloaded.</w:t>
      </w:r>
    </w:p>
    <w:p w14:paraId="0160E3C0" w14:textId="77777777" w:rsidR="00BD1960" w:rsidRDefault="00BD1960" w:rsidP="00BD1960"/>
    <w:p w14:paraId="7D0E00DB" w14:textId="77777777" w:rsidR="00BD1960" w:rsidRDefault="00BD1960" w:rsidP="00BD1960">
      <w:r>
        <w:t xml:space="preserve">In Word 2010, 2013, or 2016, select </w:t>
      </w:r>
      <w:r w:rsidRPr="00BD1960">
        <w:rPr>
          <w:b/>
          <w:bCs/>
        </w:rPr>
        <w:t>File</w:t>
      </w:r>
      <w:r>
        <w:t xml:space="preserve"> &gt; </w:t>
      </w:r>
      <w:r w:rsidRPr="00BD1960">
        <w:rPr>
          <w:b/>
          <w:bCs/>
        </w:rPr>
        <w:t>Options</w:t>
      </w:r>
      <w:r>
        <w:t xml:space="preserve"> &gt; </w:t>
      </w:r>
      <w:r w:rsidRPr="00BD1960">
        <w:rPr>
          <w:b/>
          <w:bCs/>
        </w:rPr>
        <w:t>Add-Ins</w:t>
      </w:r>
      <w:r>
        <w:t>.</w:t>
      </w:r>
    </w:p>
    <w:p w14:paraId="1D43D609" w14:textId="77777777" w:rsidR="00BD1960" w:rsidRDefault="00BD1960" w:rsidP="00BD1960"/>
    <w:p w14:paraId="4E76DBAE" w14:textId="77777777" w:rsidR="00BD1960" w:rsidRDefault="00BD1960" w:rsidP="00BD1960">
      <w:r>
        <w:t xml:space="preserve">In Word 2007, click the </w:t>
      </w:r>
      <w:r w:rsidRPr="00BD1960">
        <w:rPr>
          <w:b/>
          <w:bCs/>
        </w:rPr>
        <w:t>Microsoft Office Button image</w:t>
      </w:r>
      <w:r>
        <w:t>, and then select Word Options &gt; Add-ins.</w:t>
      </w:r>
    </w:p>
    <w:p w14:paraId="40D675D5" w14:textId="77777777" w:rsidR="00BD1960" w:rsidRDefault="00BD1960" w:rsidP="00BD1960"/>
    <w:p w14:paraId="7E733B20" w14:textId="77777777" w:rsidR="00BD1960" w:rsidRDefault="00BD1960" w:rsidP="00BD1960">
      <w:r>
        <w:t xml:space="preserve">In the </w:t>
      </w:r>
      <w:r w:rsidRPr="00BD1960">
        <w:rPr>
          <w:b/>
          <w:bCs/>
        </w:rPr>
        <w:t>Manage list</w:t>
      </w:r>
      <w:r>
        <w:t xml:space="preserve">, select </w:t>
      </w:r>
      <w:r w:rsidRPr="00BD1960">
        <w:rPr>
          <w:b/>
          <w:bCs/>
        </w:rPr>
        <w:t>Word Add-ins</w:t>
      </w:r>
      <w:r>
        <w:t>, and then click Go.</w:t>
      </w:r>
    </w:p>
    <w:p w14:paraId="25B03728" w14:textId="77777777" w:rsidR="00BD1960" w:rsidRDefault="00BD1960" w:rsidP="00BD1960"/>
    <w:p w14:paraId="7440CF2C" w14:textId="77777777" w:rsidR="00BD1960" w:rsidRDefault="00BD1960" w:rsidP="00BD1960">
      <w:r>
        <w:t xml:space="preserve">Click the </w:t>
      </w:r>
      <w:r w:rsidRPr="00BD1960">
        <w:rPr>
          <w:b/>
          <w:bCs/>
        </w:rPr>
        <w:t>Templates</w:t>
      </w:r>
      <w:r>
        <w:t xml:space="preserve"> tab.</w:t>
      </w:r>
    </w:p>
    <w:p w14:paraId="7558BC6C" w14:textId="59C92330" w:rsidR="00BD1960" w:rsidRDefault="00BD1960" w:rsidP="00BD1960"/>
    <w:p w14:paraId="68417BBC" w14:textId="77777777" w:rsidR="00BD1960" w:rsidRDefault="00BD1960" w:rsidP="00BD1960">
      <w:r>
        <w:t xml:space="preserve">Under </w:t>
      </w:r>
      <w:r w:rsidRPr="00BD1960">
        <w:rPr>
          <w:b/>
          <w:bCs/>
        </w:rPr>
        <w:t>Global templates</w:t>
      </w:r>
      <w:r>
        <w:t xml:space="preserve"> and </w:t>
      </w:r>
      <w:r w:rsidRPr="00BD1960">
        <w:rPr>
          <w:b/>
          <w:bCs/>
        </w:rPr>
        <w:t>add-ins</w:t>
      </w:r>
      <w:r>
        <w:t>, select the check box next to the template or add-in that you want to load.</w:t>
      </w:r>
    </w:p>
    <w:p w14:paraId="3334C8EB" w14:textId="77777777" w:rsidR="00BD1960" w:rsidRDefault="00BD1960" w:rsidP="00BD1960"/>
    <w:p w14:paraId="0B0CAF40" w14:textId="77777777" w:rsidR="00BD1960" w:rsidRDefault="00BD1960" w:rsidP="00BD1960">
      <w:r>
        <w:t xml:space="preserve">If the template or add-in you want does not appear in the box, click </w:t>
      </w:r>
      <w:r w:rsidRPr="00BD1960">
        <w:rPr>
          <w:b/>
          <w:bCs/>
        </w:rPr>
        <w:t>Add</w:t>
      </w:r>
      <w:r>
        <w:t xml:space="preserve">, switch to the folder that contains the template or add-in you want, click it, and then click </w:t>
      </w:r>
      <w:r w:rsidRPr="00BD1960">
        <w:rPr>
          <w:b/>
          <w:bCs/>
        </w:rPr>
        <w:t>OK</w:t>
      </w:r>
      <w:r>
        <w:t>.</w:t>
      </w:r>
    </w:p>
    <w:p w14:paraId="00ABCF7E" w14:textId="77777777" w:rsidR="00BD1960" w:rsidRDefault="00BD1960" w:rsidP="00BD1960"/>
    <w:p w14:paraId="0450167D" w14:textId="360C292E" w:rsidR="004845D0" w:rsidRDefault="00BD1960" w:rsidP="00BD1960">
      <w:r>
        <w:t xml:space="preserve">After adding the template go to </w:t>
      </w:r>
      <w:r w:rsidRPr="00BD1960">
        <w:rPr>
          <w:b/>
          <w:bCs/>
        </w:rPr>
        <w:t>New</w:t>
      </w:r>
      <w:r>
        <w:t xml:space="preserve"> and click on </w:t>
      </w:r>
      <w:r w:rsidRPr="00BD1960">
        <w:rPr>
          <w:b/>
          <w:bCs/>
        </w:rPr>
        <w:t>Personal</w:t>
      </w:r>
      <w:r>
        <w:t xml:space="preserve"> select the template from list.</w:t>
      </w:r>
    </w:p>
    <w:p w14:paraId="0B94A73A" w14:textId="60E0038E" w:rsidR="00BD1960" w:rsidRDefault="00BD1960" w:rsidP="00BD1960"/>
    <w:p w14:paraId="0CF5543A" w14:textId="2E2D323D" w:rsidR="00BD1960" w:rsidRPr="004845D0" w:rsidRDefault="00BD1960" w:rsidP="00BD1960">
      <w:r>
        <w:rPr>
          <w:noProof/>
        </w:rPr>
        <w:drawing>
          <wp:inline distT="0" distB="0" distL="0" distR="0" wp14:anchorId="3AACEF4A" wp14:editId="34C96B7C">
            <wp:extent cx="4542155" cy="2952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78A7" w14:textId="77777777" w:rsidR="004845D0" w:rsidRPr="003F3757" w:rsidRDefault="004845D0" w:rsidP="004845D0">
      <w:pPr>
        <w:pStyle w:val="Heading1"/>
        <w:numPr>
          <w:ilvl w:val="0"/>
          <w:numId w:val="0"/>
        </w:numPr>
        <w:ind w:left="432" w:hanging="432"/>
      </w:pPr>
    </w:p>
    <w:sectPr w:rsidR="004845D0" w:rsidRPr="003F3757" w:rsidSect="00377C37">
      <w:headerReference w:type="default" r:id="rId16"/>
      <w:footerReference w:type="default" r:id="rId17"/>
      <w:type w:val="continuous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B75EEB" w14:textId="77777777" w:rsidR="00BE087E" w:rsidRDefault="00BE087E" w:rsidP="00631A31">
      <w:r>
        <w:separator/>
      </w:r>
    </w:p>
  </w:endnote>
  <w:endnote w:type="continuationSeparator" w:id="0">
    <w:p w14:paraId="37E20591" w14:textId="77777777" w:rsidR="00BE087E" w:rsidRDefault="00BE087E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326C0" w14:textId="56779E6C" w:rsidR="00F24FD1" w:rsidRPr="00000778" w:rsidRDefault="00151A87" w:rsidP="00151A87">
    <w:pPr>
      <w:pStyle w:val="Header"/>
      <w:tabs>
        <w:tab w:val="clear" w:pos="4320"/>
        <w:tab w:val="clear" w:pos="8640"/>
      </w:tabs>
      <w:ind w:left="0"/>
      <w:jc w:val="center"/>
      <w:rPr>
        <w:rFonts w:cs="Calibri"/>
        <w:color w:val="404040"/>
        <w:sz w:val="22"/>
        <w:szCs w:val="22"/>
      </w:rPr>
    </w:pPr>
    <w:r w:rsidRPr="00000778">
      <w:rPr>
        <w:rFonts w:cs="Calibri"/>
        <w:color w:val="404040"/>
        <w:sz w:val="22"/>
        <w:szCs w:val="22"/>
      </w:rPr>
      <w:t>This document contains proprietary information of Aithent and is tendered subject to the condition that the information be retained in confidence.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D9257" w14:textId="77777777" w:rsidR="00CB561C" w:rsidRDefault="00CB561C">
    <w:pPr>
      <w:pStyle w:val="Footer"/>
      <w:pBdr>
        <w:top w:val="single" w:sz="6" w:space="1" w:color="auto"/>
      </w:pBdr>
      <w:tabs>
        <w:tab w:val="clear" w:pos="4320"/>
      </w:tabs>
    </w:pPr>
    <w:r>
      <w:t>AITHENT-SE-SRS-G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634EC" w14:textId="77777777" w:rsidR="00CB561C" w:rsidRDefault="00CB561C">
    <w:pPr>
      <w:pStyle w:val="Footer"/>
      <w:pBdr>
        <w:top w:val="single" w:sz="6" w:space="1" w:color="auto"/>
      </w:pBdr>
      <w:tabs>
        <w:tab w:val="clear" w:pos="4320"/>
      </w:tabs>
    </w:pPr>
    <w:r>
      <w:t>AITHENT-SE-SRS-G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2C84A" w14:textId="44BE9120" w:rsidR="00CB561C" w:rsidRPr="0031161B" w:rsidRDefault="00D86EE1" w:rsidP="0031161B">
    <w:pPr>
      <w:pStyle w:val="Footer"/>
    </w:pPr>
    <w:r>
      <w:rPr>
        <w:noProof/>
      </w:rPr>
      <w:drawing>
        <wp:anchor distT="0" distB="0" distL="114300" distR="114300" simplePos="0" relativeHeight="251654143" behindDoc="0" locked="0" layoutInCell="1" allowOverlap="1" wp14:anchorId="1AF15143" wp14:editId="772AAC97">
          <wp:simplePos x="0" y="0"/>
          <wp:positionH relativeFrom="column">
            <wp:posOffset>-1008380</wp:posOffset>
          </wp:positionH>
          <wp:positionV relativeFrom="paragraph">
            <wp:posOffset>412115</wp:posOffset>
          </wp:positionV>
          <wp:extent cx="7918450" cy="359410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985"/>
                  <a:stretch/>
                </pic:blipFill>
                <pic:spPr bwMode="auto">
                  <a:xfrm>
                    <a:off x="0" y="0"/>
                    <a:ext cx="79184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8BD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05F022D5">
              <wp:simplePos x="0" y="0"/>
              <wp:positionH relativeFrom="page">
                <wp:posOffset>88900</wp:posOffset>
              </wp:positionH>
              <wp:positionV relativeFrom="page">
                <wp:posOffset>9832231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77777777" w:rsidR="0031161B" w:rsidRPr="00151A87" w:rsidRDefault="00CD1C31" w:rsidP="00E75E82">
                          <w:pPr>
                            <w:pStyle w:val="Footer"/>
                            <w:ind w:left="0"/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</w:pPr>
                          <w:r w:rsidRPr="00151A8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Aithent</w:t>
                          </w:r>
                          <w:r w:rsidR="0031161B" w:rsidRPr="00151A8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151A87" w:rsidRDefault="0031161B" w:rsidP="0031161B">
                          <w:pPr>
                            <w:pStyle w:val="Header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8" style="position:absolute;left:0;text-align:left;margin-left:7pt;margin-top:774.2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" o:allowincell="f" filled="f" fillcolor="#d8d5e3" stroked="f" strokecolor="#943634">
              <v:textbox>
                <w:txbxContent>
                  <w:p w14:paraId="1E9EE062" w14:textId="77777777" w:rsidR="0031161B" w:rsidRPr="00151A87" w:rsidRDefault="00CD1C31" w:rsidP="00E75E82">
                    <w:pPr>
                      <w:pStyle w:val="Footer"/>
                      <w:ind w:left="0"/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</w:pPr>
                    <w:r w:rsidRPr="00151A87">
                      <w:rPr>
                        <w:color w:val="FFFFFF" w:themeColor="background1"/>
                        <w:sz w:val="20"/>
                        <w:szCs w:val="20"/>
                      </w:rPr>
                      <w:t>Aithent</w:t>
                    </w:r>
                    <w:r w:rsidR="0031161B" w:rsidRPr="00151A87">
                      <w:rPr>
                        <w:color w:val="FFFFFF" w:themeColor="background1"/>
                        <w:sz w:val="20"/>
                        <w:szCs w:val="20"/>
                      </w:rPr>
                      <w:t xml:space="preserve"> - Confidential</w:t>
                    </w:r>
                  </w:p>
                  <w:p w14:paraId="5012D895" w14:textId="77777777" w:rsidR="0031161B" w:rsidRPr="00151A87" w:rsidRDefault="0031161B" w:rsidP="0031161B">
                    <w:pPr>
                      <w:pStyle w:val="Header"/>
                      <w:rPr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151A8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2CDC098" wp14:editId="682C5FDC">
              <wp:simplePos x="0" y="0"/>
              <wp:positionH relativeFrom="page">
                <wp:posOffset>5922920</wp:posOffset>
              </wp:positionH>
              <wp:positionV relativeFrom="page">
                <wp:posOffset>9827569</wp:posOffset>
              </wp:positionV>
              <wp:extent cx="1334770" cy="274320"/>
              <wp:effectExtent l="0" t="1270" r="1905" b="635"/>
              <wp:wrapNone/>
              <wp:docPr id="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8A21D" w14:textId="77777777" w:rsidR="0031161B" w:rsidRPr="0074749C" w:rsidRDefault="0031161B" w:rsidP="004845D0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5352D"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CDC098" id="Rectangle 23" o:spid="_x0000_s1029" style="position:absolute;left:0;text-align:left;margin-left:466.35pt;margin-top:773.8pt;width:105.1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" o:allowincell="f" filled="f" fillcolor="#d8d5e3" stroked="f">
              <v:textbox>
                <w:txbxContent>
                  <w:p w14:paraId="4A98A21D" w14:textId="77777777" w:rsidR="0031161B" w:rsidRPr="0074749C" w:rsidRDefault="0031161B" w:rsidP="004845D0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="00C5352D"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1329F6" w14:textId="77777777" w:rsidR="00BE087E" w:rsidRDefault="00BE087E" w:rsidP="00631A31">
      <w:r>
        <w:separator/>
      </w:r>
    </w:p>
  </w:footnote>
  <w:footnote w:type="continuationSeparator" w:id="0">
    <w:p w14:paraId="1BD712CB" w14:textId="77777777" w:rsidR="00BE087E" w:rsidRDefault="00BE087E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77777777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B3B10" w14:textId="77777777" w:rsidR="00CB561C" w:rsidRDefault="00CB561C">
    <w:pPr>
      <w:pStyle w:val="Header"/>
      <w:jc w:val="right"/>
    </w:pPr>
    <w:r>
      <w:t>QMS</w:t>
    </w:r>
  </w:p>
  <w:p w14:paraId="3C55B0AD" w14:textId="77777777" w:rsidR="00CB561C" w:rsidRDefault="00CB561C">
    <w:pPr>
      <w:pStyle w:val="Header"/>
      <w:pBdr>
        <w:bottom w:val="single" w:sz="6" w:space="1" w:color="auto"/>
      </w:pBdr>
      <w:tabs>
        <w:tab w:val="clear" w:pos="4320"/>
      </w:tabs>
    </w:pPr>
    <w:r>
      <w:t>SRS Guidelines</w:t>
    </w:r>
    <w:r>
      <w:tab/>
      <w:t>Aithent</w:t>
    </w:r>
  </w:p>
  <w:p w14:paraId="3E67AAD9" w14:textId="77777777" w:rsidR="00CB561C" w:rsidRDefault="00CB5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C5815" w14:textId="77777777" w:rsidR="00CB561C" w:rsidRDefault="00CB561C">
    <w:pPr>
      <w:pStyle w:val="Header"/>
      <w:jc w:val="right"/>
    </w:pPr>
    <w:r>
      <w:t>QMS</w:t>
    </w:r>
  </w:p>
  <w:p w14:paraId="7A0C0AB9" w14:textId="77777777" w:rsidR="00CB561C" w:rsidRDefault="00CB561C">
    <w:pPr>
      <w:pStyle w:val="Header"/>
      <w:pBdr>
        <w:bottom w:val="single" w:sz="6" w:space="1" w:color="auto"/>
      </w:pBdr>
      <w:tabs>
        <w:tab w:val="clear" w:pos="4320"/>
      </w:tabs>
    </w:pPr>
    <w:r>
      <w:t>SRS Guidelines</w:t>
    </w:r>
    <w:r>
      <w:tab/>
      <w:t>Aithent</w:t>
    </w:r>
  </w:p>
  <w:p w14:paraId="3B044708" w14:textId="77777777" w:rsidR="00CB561C" w:rsidRDefault="00CB56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1AA56" w14:textId="3B35B58C" w:rsidR="00A2675C" w:rsidRPr="0031161B" w:rsidRDefault="00D86EE1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CF31C8" wp14:editId="4C224DA3">
              <wp:simplePos x="0" y="0"/>
              <wp:positionH relativeFrom="column">
                <wp:posOffset>1295400</wp:posOffset>
              </wp:positionH>
              <wp:positionV relativeFrom="paragraph">
                <wp:posOffset>-495300</wp:posOffset>
              </wp:positionV>
              <wp:extent cx="5605145" cy="327025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5145" cy="327025"/>
                      </a:xfrm>
                      <a:prstGeom prst="rect">
                        <a:avLst/>
                      </a:prstGeom>
                      <a:solidFill>
                        <a:srgbClr val="BC3B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8903610" id="Rectangle 12" o:spid="_x0000_s1026" style="position:absolute;margin-left:102pt;margin-top:-39pt;width:441.35pt;height:2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" fillcolor="#bc3b2d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1AB74" wp14:editId="695722C1">
              <wp:simplePos x="0" y="0"/>
              <wp:positionH relativeFrom="column">
                <wp:posOffset>620239</wp:posOffset>
              </wp:positionH>
              <wp:positionV relativeFrom="paragraph">
                <wp:posOffset>-904052</wp:posOffset>
              </wp:positionV>
              <wp:extent cx="327568" cy="1146175"/>
              <wp:effectExtent l="9525" t="0" r="6350" b="6350"/>
              <wp:wrapNone/>
              <wp:docPr id="11" name="Flowchart: Manual Inpu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27568" cy="1146175"/>
                      </a:xfrm>
                      <a:prstGeom prst="flowChartManualInput">
                        <a:avLst/>
                      </a:prstGeom>
                      <a:solidFill>
                        <a:srgbClr val="BC3B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303FE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11" o:spid="_x0000_s1026" type="#_x0000_t118" style="position:absolute;margin-left:48.85pt;margin-top:-71.2pt;width:25.8pt;height:90.2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" fillcolor="#bc3b2d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3354B69E">
          <wp:simplePos x="0" y="0"/>
          <wp:positionH relativeFrom="column">
            <wp:posOffset>-790575</wp:posOffset>
          </wp:positionH>
          <wp:positionV relativeFrom="paragraph">
            <wp:posOffset>-436245</wp:posOffset>
          </wp:positionV>
          <wp:extent cx="914400" cy="323850"/>
          <wp:effectExtent l="0" t="0" r="0" b="0"/>
          <wp:wrapSquare wrapText="bothSides"/>
          <wp:docPr id="25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2" type="#_x0000_t75" style="width:9pt;height:9pt" o:bullet="t">
        <v:imagedata r:id="rId1" o:title="BD14532_"/>
      </v:shape>
    </w:pict>
  </w:numPicBullet>
  <w:numPicBullet w:numPicBulletId="1">
    <w:pict>
      <v:shape id="_x0000_i1223" type="#_x0000_t75" style="width:9pt;height:9pt" o:bullet="t">
        <v:imagedata r:id="rId2" o:title="j0115867"/>
      </v:shape>
    </w:pict>
  </w:numPicBullet>
  <w:numPicBullet w:numPicBulletId="2">
    <w:pict>
      <v:shape id="_x0000_i1224" type="#_x0000_t75" style="width:12pt;height:8.25pt" o:bullet="t">
        <v:imagedata r:id="rId3" o:title="arrow"/>
      </v:shape>
    </w:pict>
  </w:numPicBullet>
  <w:numPicBullet w:numPicBulletId="3">
    <w:pict>
      <v:shape id="_x0000_i1225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AF3"/>
    <w:rsid w:val="000561E2"/>
    <w:rsid w:val="0006497E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5A5A"/>
    <w:rsid w:val="0010711B"/>
    <w:rsid w:val="00112E9F"/>
    <w:rsid w:val="0012237C"/>
    <w:rsid w:val="001242AE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191"/>
    <w:rsid w:val="00157C85"/>
    <w:rsid w:val="00160D2E"/>
    <w:rsid w:val="00162381"/>
    <w:rsid w:val="00163AFC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38C0"/>
    <w:rsid w:val="001B4EC3"/>
    <w:rsid w:val="001C29E3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681D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599"/>
    <w:rsid w:val="0028455F"/>
    <w:rsid w:val="002878B7"/>
    <w:rsid w:val="002A1FA2"/>
    <w:rsid w:val="002A2C69"/>
    <w:rsid w:val="002A3AED"/>
    <w:rsid w:val="002A7BCB"/>
    <w:rsid w:val="002B59C9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20C4D"/>
    <w:rsid w:val="00320FEE"/>
    <w:rsid w:val="00323F50"/>
    <w:rsid w:val="003257C0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B7F51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12C4"/>
    <w:rsid w:val="0051048B"/>
    <w:rsid w:val="005107AD"/>
    <w:rsid w:val="005150DC"/>
    <w:rsid w:val="00522C2F"/>
    <w:rsid w:val="0052590A"/>
    <w:rsid w:val="005266E8"/>
    <w:rsid w:val="00526869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E0450"/>
    <w:rsid w:val="005E72DE"/>
    <w:rsid w:val="005F049E"/>
    <w:rsid w:val="00600DDC"/>
    <w:rsid w:val="00605148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74DC8"/>
    <w:rsid w:val="007822D1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802BE7"/>
    <w:rsid w:val="00814EF8"/>
    <w:rsid w:val="008159ED"/>
    <w:rsid w:val="00820A1C"/>
    <w:rsid w:val="00822E9B"/>
    <w:rsid w:val="008271BD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4EAC"/>
    <w:rsid w:val="008A1564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53C4"/>
    <w:rsid w:val="00927209"/>
    <w:rsid w:val="00930DA0"/>
    <w:rsid w:val="00933305"/>
    <w:rsid w:val="009341C0"/>
    <w:rsid w:val="009418C3"/>
    <w:rsid w:val="00942241"/>
    <w:rsid w:val="009471FE"/>
    <w:rsid w:val="00947A5E"/>
    <w:rsid w:val="00950AB0"/>
    <w:rsid w:val="0096026F"/>
    <w:rsid w:val="00963012"/>
    <w:rsid w:val="00974AA1"/>
    <w:rsid w:val="00975466"/>
    <w:rsid w:val="0098181D"/>
    <w:rsid w:val="0098395C"/>
    <w:rsid w:val="009903D1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376BE"/>
    <w:rsid w:val="00B37F7F"/>
    <w:rsid w:val="00B51407"/>
    <w:rsid w:val="00B536F7"/>
    <w:rsid w:val="00B619C6"/>
    <w:rsid w:val="00B62649"/>
    <w:rsid w:val="00B669F1"/>
    <w:rsid w:val="00B67F62"/>
    <w:rsid w:val="00B724F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1960"/>
    <w:rsid w:val="00BE0857"/>
    <w:rsid w:val="00BE087E"/>
    <w:rsid w:val="00BE42A7"/>
    <w:rsid w:val="00BF1562"/>
    <w:rsid w:val="00C00F9A"/>
    <w:rsid w:val="00C0182C"/>
    <w:rsid w:val="00C02DB1"/>
    <w:rsid w:val="00C04276"/>
    <w:rsid w:val="00C0697B"/>
    <w:rsid w:val="00C07760"/>
    <w:rsid w:val="00C11EF5"/>
    <w:rsid w:val="00C20EC4"/>
    <w:rsid w:val="00C24A0D"/>
    <w:rsid w:val="00C312DF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96DB8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F221F"/>
    <w:rsid w:val="00D0074C"/>
    <w:rsid w:val="00D0496B"/>
    <w:rsid w:val="00D06700"/>
    <w:rsid w:val="00D146D8"/>
    <w:rsid w:val="00D231CC"/>
    <w:rsid w:val="00D2450D"/>
    <w:rsid w:val="00D25C6C"/>
    <w:rsid w:val="00D27F26"/>
    <w:rsid w:val="00D304BD"/>
    <w:rsid w:val="00D30A74"/>
    <w:rsid w:val="00D3583A"/>
    <w:rsid w:val="00D41F10"/>
    <w:rsid w:val="00D533BA"/>
    <w:rsid w:val="00D55E0D"/>
    <w:rsid w:val="00D60505"/>
    <w:rsid w:val="00D62850"/>
    <w:rsid w:val="00D63D31"/>
    <w:rsid w:val="00D7320C"/>
    <w:rsid w:val="00D742F4"/>
    <w:rsid w:val="00D77956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643B3"/>
    <w:rsid w:val="00E648BD"/>
    <w:rsid w:val="00E70432"/>
    <w:rsid w:val="00E72E12"/>
    <w:rsid w:val="00E75E82"/>
    <w:rsid w:val="00E76B48"/>
    <w:rsid w:val="00E94504"/>
    <w:rsid w:val="00E94596"/>
    <w:rsid w:val="00EA52DA"/>
    <w:rsid w:val="00EA6E02"/>
    <w:rsid w:val="00EC3C07"/>
    <w:rsid w:val="00ED4538"/>
    <w:rsid w:val="00ED7287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536B2"/>
    <w:rsid w:val="00F552DD"/>
    <w:rsid w:val="00F55F4C"/>
    <w:rsid w:val="00F574D2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D3"/>
    <w:pPr>
      <w:ind w:left="720"/>
    </w:pPr>
    <w:rPr>
      <w:rFonts w:eastAsia="Times New Roman"/>
      <w:color w:val="404040" w:themeColor="text1" w:themeTint="BF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51A87"/>
    <w:pPr>
      <w:keepNext/>
      <w:keepLines/>
      <w:numPr>
        <w:numId w:val="1"/>
      </w:numPr>
      <w:spacing w:line="360" w:lineRule="auto"/>
      <w:outlineLvl w:val="0"/>
    </w:pPr>
    <w:rPr>
      <w:b/>
      <w:bCs/>
      <w:color w:val="BC3B2D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1954D3"/>
    <w:pPr>
      <w:keepNext/>
      <w:keepLines/>
      <w:numPr>
        <w:ilvl w:val="1"/>
        <w:numId w:val="1"/>
      </w:numPr>
      <w:spacing w:before="120" w:after="120"/>
      <w:ind w:left="68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1954D3"/>
    <w:pPr>
      <w:keepNext/>
      <w:keepLines/>
      <w:numPr>
        <w:ilvl w:val="2"/>
        <w:numId w:val="1"/>
      </w:numPr>
      <w:spacing w:before="120"/>
      <w:ind w:left="794"/>
      <w:outlineLvl w:val="2"/>
    </w:pPr>
    <w:rPr>
      <w:b/>
      <w:bCs/>
      <w:color w:val="262626" w:themeColor="text1" w:themeTint="D9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1954D3"/>
    <w:pPr>
      <w:keepNext/>
      <w:keepLines/>
      <w:numPr>
        <w:ilvl w:val="3"/>
        <w:numId w:val="1"/>
      </w:numPr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221F"/>
    <w:pPr>
      <w:keepNext/>
      <w:keepLines/>
      <w:numPr>
        <w:ilvl w:val="4"/>
        <w:numId w:val="1"/>
      </w:numPr>
      <w:spacing w:before="200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1A87"/>
    <w:rPr>
      <w:rFonts w:eastAsia="Times New Roman"/>
      <w:b/>
      <w:bCs/>
      <w:color w:val="BC3B2D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1954D3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1954D3"/>
    <w:rPr>
      <w:rFonts w:eastAsia="Times New Roman"/>
      <w:b/>
      <w:bCs/>
      <w:color w:val="262626" w:themeColor="text1" w:themeTint="D9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1954D3"/>
    <w:rPr>
      <w:rFonts w:eastAsia="Times New Roman"/>
      <w:b/>
      <w:bCs/>
      <w:i/>
      <w:iCs/>
      <w:color w:val="404040" w:themeColor="text1" w:themeTint="BF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CF221F"/>
    <w:rPr>
      <w:rFonts w:eastAsia="Times New Roman"/>
      <w:color w:val="404040"/>
      <w:sz w:val="26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151A8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151A8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18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6</cp:revision>
  <dcterms:created xsi:type="dcterms:W3CDTF">2021-01-08T13:12:00Z</dcterms:created>
  <dcterms:modified xsi:type="dcterms:W3CDTF">2021-01-08T13:31:00Z</dcterms:modified>
</cp:coreProperties>
</file>