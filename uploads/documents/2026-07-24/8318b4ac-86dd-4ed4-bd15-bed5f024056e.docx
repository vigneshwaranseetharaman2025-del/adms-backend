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235" w:rsidRDefault="00EB5235" w:rsidP="00EB5235">
      <w:pPr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358"/>
        <w:gridCol w:w="1080"/>
        <w:gridCol w:w="6858"/>
      </w:tblGrid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7C4B71">
              <w:rPr>
                <w:rFonts w:asciiTheme="minorHAnsi" w:hAnsiTheme="minorHAnsi" w:cstheme="minorHAnsi"/>
                <w:b/>
                <w:sz w:val="24"/>
              </w:rPr>
              <w:t>Meeting Title:</w:t>
            </w:r>
          </w:p>
        </w:tc>
        <w:tc>
          <w:tcPr>
            <w:tcW w:w="7938" w:type="dxa"/>
            <w:gridSpan w:val="2"/>
          </w:tcPr>
          <w:p w:rsidR="00EB5235" w:rsidRPr="007C4B71" w:rsidRDefault="007544F6" w:rsidP="007544F6">
            <w:pPr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>Process and Templates</w:t>
            </w:r>
            <w:r w:rsidR="00120C14">
              <w:rPr>
                <w:rFonts w:asciiTheme="minorHAnsi" w:hAnsiTheme="minorHAnsi" w:cstheme="minorHAnsi"/>
                <w:b/>
                <w:sz w:val="24"/>
              </w:rPr>
              <w:t xml:space="preserve"> – </w:t>
            </w:r>
            <w:r>
              <w:rPr>
                <w:rFonts w:asciiTheme="minorHAnsi" w:hAnsiTheme="minorHAnsi" w:cstheme="minorHAnsi"/>
                <w:b/>
                <w:sz w:val="24"/>
              </w:rPr>
              <w:t>Formulation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7938" w:type="dxa"/>
            <w:gridSpan w:val="2"/>
          </w:tcPr>
          <w:p w:rsidR="00EB5235" w:rsidRPr="007C4B71" w:rsidRDefault="00120C14" w:rsidP="007544F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7544F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44315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="007544F6">
              <w:rPr>
                <w:rFonts w:asciiTheme="minorHAnsi" w:hAnsiTheme="minorHAnsi" w:cstheme="minorHAnsi"/>
                <w:sz w:val="22"/>
                <w:szCs w:val="22"/>
              </w:rPr>
              <w:t>Mar</w:t>
            </w:r>
            <w:r w:rsidR="0044315E">
              <w:rPr>
                <w:rFonts w:asciiTheme="minorHAnsi" w:hAnsiTheme="minorHAnsi" w:cstheme="minorHAnsi"/>
                <w:sz w:val="22"/>
                <w:szCs w:val="22"/>
              </w:rPr>
              <w:t>-2012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Place:</w:t>
            </w:r>
          </w:p>
        </w:tc>
        <w:tc>
          <w:tcPr>
            <w:tcW w:w="7938" w:type="dxa"/>
            <w:gridSpan w:val="2"/>
          </w:tcPr>
          <w:p w:rsidR="00EB5235" w:rsidRPr="007C4B71" w:rsidRDefault="009C3B42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Conference room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Bridge Information:</w:t>
            </w:r>
          </w:p>
        </w:tc>
        <w:tc>
          <w:tcPr>
            <w:tcW w:w="7938" w:type="dxa"/>
            <w:gridSpan w:val="2"/>
          </w:tcPr>
          <w:p w:rsidR="00EB5235" w:rsidRPr="007C4B71" w:rsidRDefault="00EB5235" w:rsidP="00120C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Chair Person:</w:t>
            </w:r>
          </w:p>
        </w:tc>
        <w:tc>
          <w:tcPr>
            <w:tcW w:w="7938" w:type="dxa"/>
            <w:gridSpan w:val="2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Invitee List: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44315E" w:rsidP="00120C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Raja, Gopu, Chinnappa, Sridhar, Hari</w:t>
            </w:r>
            <w:r w:rsidR="007544F6">
              <w:rPr>
                <w:rFonts w:asciiTheme="minorHAnsi" w:hAnsiTheme="minorHAnsi" w:cstheme="minorHAnsi"/>
                <w:sz w:val="22"/>
                <w:szCs w:val="22"/>
              </w:rPr>
              <w:t>, Nicholas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 Attendance: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7544F6" w:rsidP="004431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Raja, Gopu, Chinnappa, Sridhar, Hari, Nicholas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Absent: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Internal: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External: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Agenda:</w:t>
            </w:r>
          </w:p>
        </w:tc>
        <w:tc>
          <w:tcPr>
            <w:tcW w:w="7938" w:type="dxa"/>
            <w:gridSpan w:val="2"/>
          </w:tcPr>
          <w:p w:rsidR="00EB5235" w:rsidRPr="007C4B71" w:rsidRDefault="00301528" w:rsidP="007544F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</w:t>
            </w:r>
            <w:r w:rsidR="007544F6">
              <w:rPr>
                <w:rFonts w:asciiTheme="minorHAnsi" w:hAnsiTheme="minorHAnsi" w:cstheme="minorHAnsi"/>
                <w:sz w:val="22"/>
                <w:szCs w:val="22"/>
              </w:rPr>
              <w:t>formulate process and templates pertaining to Change Request management, Impact Analysis and Code Review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Minutes Submitted By:</w:t>
            </w:r>
          </w:p>
        </w:tc>
        <w:tc>
          <w:tcPr>
            <w:tcW w:w="7938" w:type="dxa"/>
            <w:gridSpan w:val="2"/>
          </w:tcPr>
          <w:p w:rsidR="00EB5235" w:rsidRPr="007C4B71" w:rsidRDefault="00301528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Hari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Minutes Submitted On:</w:t>
            </w:r>
          </w:p>
        </w:tc>
        <w:tc>
          <w:tcPr>
            <w:tcW w:w="7938" w:type="dxa"/>
            <w:gridSpan w:val="2"/>
          </w:tcPr>
          <w:p w:rsidR="00EB5235" w:rsidRPr="007C4B71" w:rsidRDefault="007544F6" w:rsidP="007544F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23</w:t>
            </w:r>
            <w:r w:rsidR="00301528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Mar</w:t>
            </w:r>
            <w:r w:rsidR="00301528">
              <w:rPr>
                <w:rFonts w:asciiTheme="minorHAnsi" w:hAnsiTheme="minorHAnsi" w:cstheme="minorHAnsi"/>
                <w:sz w:val="22"/>
                <w:szCs w:val="22"/>
              </w:rPr>
              <w:t>-2012</w:t>
            </w: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Next Meeting:</w:t>
            </w: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Time: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Place: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Bridge: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235" w:rsidRPr="007C4B71" w:rsidTr="00EB5235">
        <w:tc>
          <w:tcPr>
            <w:tcW w:w="23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4B71">
              <w:rPr>
                <w:rFonts w:asciiTheme="minorHAnsi" w:hAnsiTheme="minorHAnsi" w:cstheme="minorHAnsi"/>
                <w:sz w:val="22"/>
                <w:szCs w:val="22"/>
              </w:rPr>
              <w:t>Chair:</w:t>
            </w:r>
          </w:p>
        </w:tc>
        <w:tc>
          <w:tcPr>
            <w:tcW w:w="6858" w:type="dxa"/>
          </w:tcPr>
          <w:p w:rsidR="00EB5235" w:rsidRPr="007C4B71" w:rsidRDefault="00EB5235" w:rsidP="00EB523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Decisions: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9810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981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Decision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836C80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9810" w:type="dxa"/>
          </w:tcPr>
          <w:p w:rsidR="00EB5235" w:rsidRPr="00836C80" w:rsidRDefault="00214ACB" w:rsidP="003D59D1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To </w:t>
            </w:r>
            <w:r w:rsidR="003D59D1">
              <w:rPr>
                <w:rFonts w:asciiTheme="minorHAnsi" w:hAnsiTheme="minorHAnsi" w:cstheme="minorHAnsi"/>
                <w:sz w:val="24"/>
              </w:rPr>
              <w:t xml:space="preserve">share the process and templates for - </w:t>
            </w:r>
            <w:r w:rsidR="003D59D1">
              <w:rPr>
                <w:rFonts w:asciiTheme="minorHAnsi" w:hAnsiTheme="minorHAnsi" w:cstheme="minorHAnsi"/>
                <w:szCs w:val="22"/>
              </w:rPr>
              <w:t>Change Request management and Impact Analysis with teams and get feedback and acceptance.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0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9810" w:type="dxa"/>
          </w:tcPr>
          <w:p w:rsidR="00EB5235" w:rsidRPr="00836C80" w:rsidRDefault="00214ACB" w:rsidP="003D59D1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To </w:t>
            </w:r>
            <w:r w:rsidR="003D59D1">
              <w:rPr>
                <w:rFonts w:asciiTheme="minorHAnsi" w:hAnsiTheme="minorHAnsi" w:cstheme="minorHAnsi"/>
                <w:sz w:val="24"/>
              </w:rPr>
              <w:t>share Code Review template with the Code Review Committee and get feedback</w:t>
            </w:r>
            <w:r>
              <w:rPr>
                <w:rFonts w:asciiTheme="minorHAnsi" w:hAnsiTheme="minorHAnsi" w:cstheme="minorHAnsi"/>
                <w:sz w:val="24"/>
              </w:rPr>
              <w:t>.</w:t>
            </w: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Action Items: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2048"/>
        <w:gridCol w:w="1940"/>
        <w:gridCol w:w="1941"/>
        <w:gridCol w:w="1940"/>
        <w:gridCol w:w="1941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204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Action Item</w:t>
            </w:r>
          </w:p>
        </w:tc>
        <w:tc>
          <w:tcPr>
            <w:tcW w:w="194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Owner</w:t>
            </w:r>
          </w:p>
        </w:tc>
        <w:tc>
          <w:tcPr>
            <w:tcW w:w="1941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Status</w:t>
            </w:r>
          </w:p>
        </w:tc>
        <w:tc>
          <w:tcPr>
            <w:tcW w:w="194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Due Date</w:t>
            </w:r>
          </w:p>
        </w:tc>
        <w:tc>
          <w:tcPr>
            <w:tcW w:w="1941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Comments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  <w:r w:rsidRPr="00836C80">
              <w:rPr>
                <w:rFonts w:asciiTheme="minorHAnsi" w:hAnsiTheme="minorHAnsi" w:cstheme="minorHAnsi"/>
                <w:sz w:val="24"/>
              </w:rPr>
              <w:t xml:space="preserve"> </w:t>
            </w:r>
          </w:p>
        </w:tc>
        <w:tc>
          <w:tcPr>
            <w:tcW w:w="2048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Schedule meeting with teams</w:t>
            </w:r>
          </w:p>
        </w:tc>
        <w:tc>
          <w:tcPr>
            <w:tcW w:w="1940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Gopu</w:t>
            </w:r>
          </w:p>
        </w:tc>
        <w:tc>
          <w:tcPr>
            <w:tcW w:w="1941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Yet to start</w:t>
            </w:r>
          </w:p>
        </w:tc>
        <w:tc>
          <w:tcPr>
            <w:tcW w:w="1940" w:type="dxa"/>
          </w:tcPr>
          <w:p w:rsidR="00EB5235" w:rsidRPr="00836C80" w:rsidRDefault="003D59D1" w:rsidP="003D59D1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31</w:t>
            </w:r>
            <w:r w:rsidR="00FC7A43">
              <w:rPr>
                <w:rFonts w:asciiTheme="minorHAnsi" w:hAnsiTheme="minorHAnsi" w:cstheme="minorHAnsi"/>
                <w:sz w:val="24"/>
              </w:rPr>
              <w:t>-</w:t>
            </w:r>
            <w:r>
              <w:rPr>
                <w:rFonts w:asciiTheme="minorHAnsi" w:hAnsiTheme="minorHAnsi" w:cstheme="minorHAnsi"/>
                <w:sz w:val="24"/>
              </w:rPr>
              <w:t>Mar</w:t>
            </w:r>
            <w:r w:rsidR="00FC7A43">
              <w:rPr>
                <w:rFonts w:asciiTheme="minorHAnsi" w:hAnsiTheme="minorHAnsi" w:cstheme="minorHAnsi"/>
                <w:sz w:val="24"/>
              </w:rPr>
              <w:t>-2012</w:t>
            </w:r>
          </w:p>
        </w:tc>
        <w:tc>
          <w:tcPr>
            <w:tcW w:w="1941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  <w:tr w:rsidR="00EB5235" w:rsidRPr="00836C80" w:rsidTr="00EB5235">
        <w:tc>
          <w:tcPr>
            <w:tcW w:w="468" w:type="dxa"/>
          </w:tcPr>
          <w:p w:rsidR="00EB5235" w:rsidRPr="00836C80" w:rsidRDefault="00EB5235" w:rsidP="00EB5235">
            <w:pPr>
              <w:numPr>
                <w:ilvl w:val="0"/>
                <w:numId w:val="31"/>
              </w:numPr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048" w:type="dxa"/>
          </w:tcPr>
          <w:p w:rsidR="00EB5235" w:rsidRPr="00836C80" w:rsidRDefault="003D59D1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Send Review Template to Code Review Committee</w:t>
            </w:r>
          </w:p>
        </w:tc>
        <w:tc>
          <w:tcPr>
            <w:tcW w:w="1940" w:type="dxa"/>
          </w:tcPr>
          <w:p w:rsidR="00EB5235" w:rsidRPr="00836C80" w:rsidRDefault="003D59D1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Gopu</w:t>
            </w:r>
          </w:p>
        </w:tc>
        <w:tc>
          <w:tcPr>
            <w:tcW w:w="1941" w:type="dxa"/>
          </w:tcPr>
          <w:p w:rsidR="00EB5235" w:rsidRPr="00836C80" w:rsidRDefault="00FC7A43" w:rsidP="00444CBE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Yet to start</w:t>
            </w:r>
          </w:p>
        </w:tc>
        <w:tc>
          <w:tcPr>
            <w:tcW w:w="1940" w:type="dxa"/>
          </w:tcPr>
          <w:p w:rsidR="00EB5235" w:rsidRPr="00836C80" w:rsidRDefault="00FC7A43" w:rsidP="003D59D1">
            <w:pPr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3</w:t>
            </w:r>
            <w:r w:rsidR="003D59D1">
              <w:rPr>
                <w:rFonts w:asciiTheme="minorHAnsi" w:hAnsiTheme="minorHAnsi" w:cstheme="minorHAnsi"/>
                <w:sz w:val="24"/>
              </w:rPr>
              <w:t>1</w:t>
            </w:r>
            <w:r>
              <w:rPr>
                <w:rFonts w:asciiTheme="minorHAnsi" w:hAnsiTheme="minorHAnsi" w:cstheme="minorHAnsi"/>
                <w:sz w:val="24"/>
              </w:rPr>
              <w:t>-</w:t>
            </w:r>
            <w:r w:rsidR="003D59D1">
              <w:rPr>
                <w:rFonts w:asciiTheme="minorHAnsi" w:hAnsiTheme="minorHAnsi" w:cstheme="minorHAnsi"/>
                <w:sz w:val="24"/>
              </w:rPr>
              <w:t>Mar</w:t>
            </w:r>
            <w:r>
              <w:rPr>
                <w:rFonts w:asciiTheme="minorHAnsi" w:hAnsiTheme="minorHAnsi" w:cstheme="minorHAnsi"/>
                <w:sz w:val="24"/>
              </w:rPr>
              <w:t>-2012</w:t>
            </w:r>
          </w:p>
        </w:tc>
        <w:tc>
          <w:tcPr>
            <w:tcW w:w="1941" w:type="dxa"/>
          </w:tcPr>
          <w:p w:rsidR="00EB5235" w:rsidRPr="00836C80" w:rsidRDefault="00EB5235" w:rsidP="00444CBE">
            <w:pPr>
              <w:rPr>
                <w:rFonts w:asciiTheme="minorHAnsi" w:hAnsiTheme="minorHAnsi" w:cstheme="minorHAnsi"/>
                <w:sz w:val="24"/>
              </w:rPr>
            </w:pP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Pr="00836C80" w:rsidRDefault="00EB5235" w:rsidP="00836C80">
      <w:pPr>
        <w:pStyle w:val="Heading3"/>
        <w:numPr>
          <w:ilvl w:val="0"/>
          <w:numId w:val="0"/>
        </w:numPr>
      </w:pPr>
      <w:r w:rsidRPr="00836C80">
        <w:t>Carry-Over Items for Next Meeting: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9810"/>
      </w:tblGrid>
      <w:tr w:rsidR="00EB5235" w:rsidRPr="00836C80" w:rsidTr="00EB5235">
        <w:tc>
          <w:tcPr>
            <w:tcW w:w="468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#</w:t>
            </w:r>
          </w:p>
        </w:tc>
        <w:tc>
          <w:tcPr>
            <w:tcW w:w="9810" w:type="dxa"/>
            <w:shd w:val="clear" w:color="auto" w:fill="FFFF99"/>
          </w:tcPr>
          <w:p w:rsidR="00EB5235" w:rsidRPr="00836C80" w:rsidRDefault="00EB5235" w:rsidP="00444CBE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36C80">
              <w:rPr>
                <w:rFonts w:asciiTheme="minorHAnsi" w:hAnsiTheme="minorHAnsi" w:cstheme="minorHAnsi"/>
                <w:b/>
                <w:bCs/>
                <w:sz w:val="24"/>
              </w:rPr>
              <w:t>Description</w:t>
            </w:r>
          </w:p>
        </w:tc>
      </w:tr>
      <w:tr w:rsidR="00EB5235" w:rsidRPr="00836C80" w:rsidTr="00EB5235">
        <w:tc>
          <w:tcPr>
            <w:tcW w:w="468" w:type="dxa"/>
          </w:tcPr>
          <w:p w:rsidR="00EB5235" w:rsidRPr="00FC7A43" w:rsidRDefault="00EB5235" w:rsidP="00FC7A43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810" w:type="dxa"/>
          </w:tcPr>
          <w:p w:rsidR="00EB5235" w:rsidRPr="00836C80" w:rsidRDefault="00EB5235" w:rsidP="00EF4A88">
            <w:pPr>
              <w:rPr>
                <w:rFonts w:asciiTheme="minorHAnsi" w:hAnsiTheme="minorHAnsi" w:cstheme="minorHAnsi"/>
                <w:sz w:val="24"/>
              </w:rPr>
            </w:pPr>
          </w:p>
        </w:tc>
      </w:tr>
    </w:tbl>
    <w:p w:rsidR="00EB5235" w:rsidRPr="00EB5235" w:rsidRDefault="00EB5235" w:rsidP="00EB5235">
      <w:pPr>
        <w:rPr>
          <w:rFonts w:asciiTheme="minorHAnsi" w:hAnsiTheme="minorHAnsi" w:cstheme="minorHAnsi"/>
          <w:szCs w:val="22"/>
        </w:rPr>
      </w:pPr>
    </w:p>
    <w:p w:rsidR="00EB5235" w:rsidRDefault="00EB5235" w:rsidP="00EB5235">
      <w:pPr>
        <w:rPr>
          <w:rFonts w:asciiTheme="minorHAnsi" w:hAnsiTheme="minorHAnsi" w:cstheme="minorHAnsi"/>
          <w:b/>
          <w:bCs/>
          <w:szCs w:val="22"/>
        </w:rPr>
      </w:pPr>
    </w:p>
    <w:p w:rsidR="00EB5235" w:rsidRDefault="00EB5235" w:rsidP="00836C80">
      <w:pPr>
        <w:pStyle w:val="Heading3"/>
        <w:numPr>
          <w:ilvl w:val="0"/>
          <w:numId w:val="0"/>
        </w:numPr>
      </w:pPr>
      <w:r w:rsidRPr="00836C80">
        <w:t>Notes:</w:t>
      </w:r>
    </w:p>
    <w:sectPr w:rsidR="00EB5235" w:rsidSect="001D6032">
      <w:headerReference w:type="default" r:id="rId8"/>
      <w:footerReference w:type="default" r:id="rId9"/>
      <w:pgSz w:w="12240" w:h="15840" w:code="1"/>
      <w:pgMar w:top="1080" w:right="1080" w:bottom="1080" w:left="108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663A" w:rsidRDefault="0099663A" w:rsidP="00DC4C3C">
      <w:r>
        <w:separator/>
      </w:r>
    </w:p>
  </w:endnote>
  <w:endnote w:type="continuationSeparator" w:id="1">
    <w:p w:rsidR="0099663A" w:rsidRDefault="0099663A" w:rsidP="00DC4C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Futura Bk">
    <w:altName w:val="Segoe UI"/>
    <w:charset w:val="00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CD8" w:rsidRPr="00DC4C3C" w:rsidRDefault="00B56B4E" w:rsidP="00E33AE3">
    <w:pPr>
      <w:pStyle w:val="Footer"/>
      <w:pBdr>
        <w:top w:val="single" w:sz="4" w:space="0" w:color="948A54"/>
      </w:pBdr>
      <w:tabs>
        <w:tab w:val="clear" w:pos="4680"/>
        <w:tab w:val="clear" w:pos="9360"/>
        <w:tab w:val="center" w:pos="5040"/>
        <w:tab w:val="right" w:pos="10080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8" type="#_x0000_t32" style="position:absolute;margin-left:453.35pt;margin-top:.25pt;width:0;height:14.8pt;z-index:251655168" o:connectortype="straight" strokecolor="#938953" strokeweight="1.5pt"/>
      </w:pict>
    </w:r>
    <w:r w:rsidR="00EB5235">
      <w:rPr>
        <w:sz w:val="16"/>
      </w:rPr>
      <w:t>© 2012 Aithent. All rights reserved</w:t>
    </w:r>
    <w:r w:rsidR="00537644">
      <w:rPr>
        <w:sz w:val="16"/>
      </w:rPr>
      <w:t>.</w:t>
    </w:r>
    <w:r w:rsidR="00A62CD8" w:rsidRPr="005C1193">
      <w:rPr>
        <w:sz w:val="16"/>
      </w:rPr>
      <w:tab/>
    </w:r>
    <w:r w:rsidR="00EB5235" w:rsidRPr="00EB5235">
      <w:rPr>
        <w:b/>
        <w:color w:val="C00000"/>
        <w:sz w:val="16"/>
      </w:rPr>
      <w:t>CONFIDENTIAL</w:t>
    </w:r>
    <w:r w:rsidR="00A62CD8">
      <w:rPr>
        <w:sz w:val="16"/>
      </w:rPr>
      <w:tab/>
    </w:r>
    <w:r w:rsidR="00A62CD8" w:rsidRPr="00596776">
      <w:rPr>
        <w:sz w:val="16"/>
      </w:rPr>
      <w:t xml:space="preserve">Page </w:t>
    </w:r>
    <w:r w:rsidRPr="00596776">
      <w:rPr>
        <w:sz w:val="16"/>
      </w:rPr>
      <w:fldChar w:fldCharType="begin"/>
    </w:r>
    <w:r w:rsidR="00A62CD8" w:rsidRPr="00596776">
      <w:rPr>
        <w:sz w:val="16"/>
      </w:rPr>
      <w:instrText xml:space="preserve"> PAGE  \* Arabic  \* MERGEFORMAT </w:instrText>
    </w:r>
    <w:r w:rsidRPr="00596776">
      <w:rPr>
        <w:sz w:val="16"/>
      </w:rPr>
      <w:fldChar w:fldCharType="separate"/>
    </w:r>
    <w:r w:rsidR="00D633E2">
      <w:rPr>
        <w:noProof/>
        <w:sz w:val="16"/>
      </w:rPr>
      <w:t>1</w:t>
    </w:r>
    <w:r w:rsidRPr="00596776">
      <w:rPr>
        <w:sz w:val="16"/>
      </w:rPr>
      <w:fldChar w:fldCharType="end"/>
    </w:r>
    <w:r w:rsidR="00A62CD8" w:rsidRPr="00596776">
      <w:rPr>
        <w:sz w:val="16"/>
      </w:rPr>
      <w:t xml:space="preserve"> of </w:t>
    </w:r>
    <w:r w:rsidR="00D633E2">
      <w:rPr>
        <w:sz w:val="16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663A" w:rsidRDefault="0099663A" w:rsidP="00DC4C3C">
      <w:r>
        <w:separator/>
      </w:r>
    </w:p>
  </w:footnote>
  <w:footnote w:type="continuationSeparator" w:id="1">
    <w:p w:rsidR="0099663A" w:rsidRDefault="0099663A" w:rsidP="00DC4C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2CD8" w:rsidRPr="00977FB3" w:rsidRDefault="00A62CD8" w:rsidP="00977FB3">
    <w:pPr>
      <w:pStyle w:val="Header"/>
      <w:pBdr>
        <w:bottom w:val="single" w:sz="4" w:space="1" w:color="auto"/>
      </w:pBdr>
      <w:tabs>
        <w:tab w:val="clear" w:pos="4680"/>
        <w:tab w:val="clear" w:pos="9360"/>
        <w:tab w:val="center" w:pos="5040"/>
        <w:tab w:val="right" w:pos="10080"/>
      </w:tabs>
      <w:rPr>
        <w:noProof/>
        <w:sz w:val="16"/>
      </w:rPr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5591175</wp:posOffset>
          </wp:positionH>
          <wp:positionV relativeFrom="paragraph">
            <wp:posOffset>-171450</wp:posOffset>
          </wp:positionV>
          <wp:extent cx="855980" cy="304800"/>
          <wp:effectExtent l="19050" t="0" r="1270" b="0"/>
          <wp:wrapNone/>
          <wp:docPr id="1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B5235">
      <w:rPr>
        <w:noProof/>
        <w:sz w:val="16"/>
      </w:rPr>
      <w:t>Minutes of Meeting</w:t>
    </w:r>
    <w:r>
      <w:rPr>
        <w:noProof/>
        <w:sz w:val="16"/>
      </w:rPr>
      <w:t xml:space="preserve"> </w:t>
    </w:r>
    <w:r>
      <w:rPr>
        <w:noProof/>
        <w:sz w:val="16"/>
      </w:rPr>
      <w:tab/>
    </w:r>
    <w:r w:rsidR="007544F6">
      <w:rPr>
        <w:rFonts w:asciiTheme="minorHAnsi" w:hAnsiTheme="minorHAnsi" w:cstheme="minorHAnsi"/>
        <w:b/>
        <w:sz w:val="24"/>
      </w:rPr>
      <w:t>Templates – Finalization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D41AA"/>
    <w:multiLevelType w:val="hybridMultilevel"/>
    <w:tmpl w:val="B4A0DF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B056A67"/>
    <w:multiLevelType w:val="hybridMultilevel"/>
    <w:tmpl w:val="61985990"/>
    <w:lvl w:ilvl="0" w:tplc="ED2400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A12C85"/>
    <w:multiLevelType w:val="hybridMultilevel"/>
    <w:tmpl w:val="31784E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F37CCB"/>
    <w:multiLevelType w:val="hybridMultilevel"/>
    <w:tmpl w:val="B39C0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70664E4"/>
    <w:multiLevelType w:val="hybridMultilevel"/>
    <w:tmpl w:val="93B4F8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E9434F"/>
    <w:multiLevelType w:val="hybridMultilevel"/>
    <w:tmpl w:val="582040EE"/>
    <w:lvl w:ilvl="0" w:tplc="D4F0B6D4">
      <w:start w:val="1"/>
      <w:numFmt w:val="bullet"/>
      <w:pStyle w:val="Bulletlist1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  <w:sz w:val="16"/>
      </w:rPr>
    </w:lvl>
    <w:lvl w:ilvl="2" w:tplc="04090005">
      <w:start w:val="1"/>
      <w:numFmt w:val="decimal"/>
      <w:lvlText w:val="%3."/>
      <w:lvlJc w:val="left"/>
      <w:pPr>
        <w:tabs>
          <w:tab w:val="num" w:pos="1908"/>
        </w:tabs>
        <w:ind w:left="1908" w:hanging="360"/>
      </w:pPr>
      <w:rPr>
        <w:rFonts w:cs="Times New Roman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  <w:rPr>
        <w:rFonts w:cs="Times New Roman"/>
      </w:rPr>
    </w:lvl>
  </w:abstractNum>
  <w:abstractNum w:abstractNumId="6">
    <w:nsid w:val="1EB11EE3"/>
    <w:multiLevelType w:val="multilevel"/>
    <w:tmpl w:val="5BE4AC70"/>
    <w:lvl w:ilvl="0">
      <w:start w:val="4"/>
      <w:numFmt w:val="decimal"/>
      <w:lvlText w:val="%1.0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 w:hint="default"/>
      </w:rPr>
    </w:lvl>
  </w:abstractNum>
  <w:abstractNum w:abstractNumId="7">
    <w:nsid w:val="1F8C049D"/>
    <w:multiLevelType w:val="hybridMultilevel"/>
    <w:tmpl w:val="7B921DAE"/>
    <w:lvl w:ilvl="0" w:tplc="0AFA9A6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E928C1"/>
    <w:multiLevelType w:val="hybridMultilevel"/>
    <w:tmpl w:val="7F86A496"/>
    <w:lvl w:ilvl="0" w:tplc="2C3C72C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2B3F31"/>
    <w:multiLevelType w:val="hybridMultilevel"/>
    <w:tmpl w:val="DD2EDCBA"/>
    <w:lvl w:ilvl="0" w:tplc="B944D89C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>
    <w:nsid w:val="33EF054E"/>
    <w:multiLevelType w:val="hybridMultilevel"/>
    <w:tmpl w:val="80189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694F0A"/>
    <w:multiLevelType w:val="hybridMultilevel"/>
    <w:tmpl w:val="96E2DA40"/>
    <w:lvl w:ilvl="0" w:tplc="F46C9CBE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2">
    <w:nsid w:val="39AE03A2"/>
    <w:multiLevelType w:val="hybridMultilevel"/>
    <w:tmpl w:val="2A346A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44CB6CF4"/>
    <w:multiLevelType w:val="hybridMultilevel"/>
    <w:tmpl w:val="C45219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B3F028C"/>
    <w:multiLevelType w:val="hybridMultilevel"/>
    <w:tmpl w:val="D83AB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E6C46F8"/>
    <w:multiLevelType w:val="hybridMultilevel"/>
    <w:tmpl w:val="96E2DA40"/>
    <w:lvl w:ilvl="0" w:tplc="F46C9CBE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6">
    <w:nsid w:val="515F7801"/>
    <w:multiLevelType w:val="hybridMultilevel"/>
    <w:tmpl w:val="1AD6F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1DC3017"/>
    <w:multiLevelType w:val="hybridMultilevel"/>
    <w:tmpl w:val="B04E5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2515FD"/>
    <w:multiLevelType w:val="hybridMultilevel"/>
    <w:tmpl w:val="A202D75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3470079"/>
    <w:multiLevelType w:val="hybridMultilevel"/>
    <w:tmpl w:val="A948B6EA"/>
    <w:lvl w:ilvl="0" w:tplc="04090001">
      <w:start w:val="1"/>
      <w:numFmt w:val="bullet"/>
      <w:lvlText w:val=""/>
      <w:lvlJc w:val="left"/>
      <w:pPr>
        <w:tabs>
          <w:tab w:val="num" w:pos="1153"/>
        </w:tabs>
        <w:ind w:left="11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73"/>
        </w:tabs>
        <w:ind w:left="18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3"/>
        </w:tabs>
        <w:ind w:left="2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3"/>
        </w:tabs>
        <w:ind w:left="3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3"/>
        </w:tabs>
        <w:ind w:left="40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3"/>
        </w:tabs>
        <w:ind w:left="4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3"/>
        </w:tabs>
        <w:ind w:left="5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3"/>
        </w:tabs>
        <w:ind w:left="61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3"/>
        </w:tabs>
        <w:ind w:left="6913" w:hanging="360"/>
      </w:pPr>
      <w:rPr>
        <w:rFonts w:ascii="Wingdings" w:hAnsi="Wingdings" w:hint="default"/>
      </w:rPr>
    </w:lvl>
  </w:abstractNum>
  <w:abstractNum w:abstractNumId="20">
    <w:nsid w:val="565F4351"/>
    <w:multiLevelType w:val="singleLevel"/>
    <w:tmpl w:val="2D86F2B8"/>
    <w:lvl w:ilvl="0">
      <w:numFmt w:val="bullet"/>
      <w:pStyle w:val="BulletedTex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</w:abstractNum>
  <w:abstractNum w:abstractNumId="21">
    <w:nsid w:val="56BF2FF3"/>
    <w:multiLevelType w:val="hybridMultilevel"/>
    <w:tmpl w:val="59AEF06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E6447D"/>
    <w:multiLevelType w:val="hybridMultilevel"/>
    <w:tmpl w:val="81FAE1DC"/>
    <w:lvl w:ilvl="0" w:tplc="2FB0C2F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>
    <w:nsid w:val="5D401948"/>
    <w:multiLevelType w:val="hybridMultilevel"/>
    <w:tmpl w:val="7A881874"/>
    <w:lvl w:ilvl="0" w:tplc="4D8EAF1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24">
    <w:nsid w:val="5E536E7A"/>
    <w:multiLevelType w:val="hybridMultilevel"/>
    <w:tmpl w:val="7FEC1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BA6C48"/>
    <w:multiLevelType w:val="hybridMultilevel"/>
    <w:tmpl w:val="A0A45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2400729"/>
    <w:multiLevelType w:val="hybridMultilevel"/>
    <w:tmpl w:val="E8CC8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F83A51"/>
    <w:multiLevelType w:val="hybridMultilevel"/>
    <w:tmpl w:val="7FEC1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EF6C9F"/>
    <w:multiLevelType w:val="hybridMultilevel"/>
    <w:tmpl w:val="E0443FD2"/>
    <w:lvl w:ilvl="0" w:tplc="A65823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8B17DD"/>
    <w:multiLevelType w:val="hybridMultilevel"/>
    <w:tmpl w:val="8B6C1C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FF7975"/>
    <w:multiLevelType w:val="hybridMultilevel"/>
    <w:tmpl w:val="6CA0D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446E86"/>
    <w:multiLevelType w:val="hybridMultilevel"/>
    <w:tmpl w:val="93FA7A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6"/>
  </w:num>
  <w:num w:numId="3">
    <w:abstractNumId w:val="22"/>
  </w:num>
  <w:num w:numId="4">
    <w:abstractNumId w:val="19"/>
  </w:num>
  <w:num w:numId="5">
    <w:abstractNumId w:val="20"/>
  </w:num>
  <w:num w:numId="6">
    <w:abstractNumId w:val="30"/>
  </w:num>
  <w:num w:numId="7">
    <w:abstractNumId w:val="29"/>
  </w:num>
  <w:num w:numId="8">
    <w:abstractNumId w:val="14"/>
  </w:num>
  <w:num w:numId="9">
    <w:abstractNumId w:val="16"/>
  </w:num>
  <w:num w:numId="10">
    <w:abstractNumId w:val="2"/>
  </w:num>
  <w:num w:numId="11">
    <w:abstractNumId w:val="10"/>
  </w:num>
  <w:num w:numId="12">
    <w:abstractNumId w:val="18"/>
  </w:num>
  <w:num w:numId="13">
    <w:abstractNumId w:val="0"/>
  </w:num>
  <w:num w:numId="14">
    <w:abstractNumId w:val="31"/>
  </w:num>
  <w:num w:numId="15">
    <w:abstractNumId w:val="1"/>
  </w:num>
  <w:num w:numId="16">
    <w:abstractNumId w:val="23"/>
  </w:num>
  <w:num w:numId="17">
    <w:abstractNumId w:val="3"/>
  </w:num>
  <w:num w:numId="18">
    <w:abstractNumId w:val="4"/>
  </w:num>
  <w:num w:numId="19">
    <w:abstractNumId w:val="8"/>
  </w:num>
  <w:num w:numId="20">
    <w:abstractNumId w:val="7"/>
  </w:num>
  <w:num w:numId="21">
    <w:abstractNumId w:val="9"/>
  </w:num>
  <w:num w:numId="22">
    <w:abstractNumId w:val="15"/>
  </w:num>
  <w:num w:numId="23">
    <w:abstractNumId w:val="11"/>
  </w:num>
  <w:num w:numId="24">
    <w:abstractNumId w:val="17"/>
  </w:num>
  <w:num w:numId="25">
    <w:abstractNumId w:val="26"/>
  </w:num>
  <w:num w:numId="26">
    <w:abstractNumId w:val="21"/>
  </w:num>
  <w:num w:numId="27">
    <w:abstractNumId w:val="27"/>
  </w:num>
  <w:num w:numId="28">
    <w:abstractNumId w:val="25"/>
  </w:num>
  <w:num w:numId="29">
    <w:abstractNumId w:val="24"/>
  </w:num>
  <w:num w:numId="30">
    <w:abstractNumId w:val="12"/>
  </w:num>
  <w:num w:numId="31">
    <w:abstractNumId w:val="13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28"/>
  </w:num>
  <w:numIdMacAtCleanup w:val="2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40962">
      <o:colormenu v:ext="edit" strokecolor="none [3213]"/>
    </o:shapedefaults>
    <o:shapelayout v:ext="edit">
      <o:idmap v:ext="edit" data="2"/>
      <o:rules v:ext="edit">
        <o:r id="V:Rule2" type="connector" idref="#_x0000_s205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01528"/>
    <w:rsid w:val="000048FC"/>
    <w:rsid w:val="00010B52"/>
    <w:rsid w:val="00011EA3"/>
    <w:rsid w:val="00012C09"/>
    <w:rsid w:val="0001661D"/>
    <w:rsid w:val="0002517C"/>
    <w:rsid w:val="00040D68"/>
    <w:rsid w:val="00055269"/>
    <w:rsid w:val="000609AD"/>
    <w:rsid w:val="000641C2"/>
    <w:rsid w:val="0007402E"/>
    <w:rsid w:val="000744BC"/>
    <w:rsid w:val="00090356"/>
    <w:rsid w:val="000A7970"/>
    <w:rsid w:val="000B5CB7"/>
    <w:rsid w:val="000D28D4"/>
    <w:rsid w:val="000E23AA"/>
    <w:rsid w:val="000E3023"/>
    <w:rsid w:val="000F07ED"/>
    <w:rsid w:val="000F1551"/>
    <w:rsid w:val="000F738B"/>
    <w:rsid w:val="00110498"/>
    <w:rsid w:val="00111553"/>
    <w:rsid w:val="00116A97"/>
    <w:rsid w:val="00120836"/>
    <w:rsid w:val="00120C14"/>
    <w:rsid w:val="001218F4"/>
    <w:rsid w:val="00151CF5"/>
    <w:rsid w:val="001528E8"/>
    <w:rsid w:val="0015668A"/>
    <w:rsid w:val="00164874"/>
    <w:rsid w:val="00182657"/>
    <w:rsid w:val="00185DA9"/>
    <w:rsid w:val="001860B2"/>
    <w:rsid w:val="0018768D"/>
    <w:rsid w:val="0019213B"/>
    <w:rsid w:val="001967E0"/>
    <w:rsid w:val="001A1CE5"/>
    <w:rsid w:val="001B1328"/>
    <w:rsid w:val="001B3CDE"/>
    <w:rsid w:val="001C3276"/>
    <w:rsid w:val="001C52EB"/>
    <w:rsid w:val="001D25D7"/>
    <w:rsid w:val="001D4E9D"/>
    <w:rsid w:val="001D5125"/>
    <w:rsid w:val="001D6032"/>
    <w:rsid w:val="001E1130"/>
    <w:rsid w:val="001F4C42"/>
    <w:rsid w:val="001F7473"/>
    <w:rsid w:val="00204C1B"/>
    <w:rsid w:val="00213A72"/>
    <w:rsid w:val="0021471C"/>
    <w:rsid w:val="00214ACB"/>
    <w:rsid w:val="00217A29"/>
    <w:rsid w:val="00233139"/>
    <w:rsid w:val="0023375E"/>
    <w:rsid w:val="00235FFA"/>
    <w:rsid w:val="00237032"/>
    <w:rsid w:val="00241A7F"/>
    <w:rsid w:val="00260EB0"/>
    <w:rsid w:val="00262C36"/>
    <w:rsid w:val="00267CD3"/>
    <w:rsid w:val="002946A6"/>
    <w:rsid w:val="002A3AED"/>
    <w:rsid w:val="002A4326"/>
    <w:rsid w:val="002B47B7"/>
    <w:rsid w:val="002C2FEF"/>
    <w:rsid w:val="002C3713"/>
    <w:rsid w:val="002C71F3"/>
    <w:rsid w:val="002E39BD"/>
    <w:rsid w:val="002E7922"/>
    <w:rsid w:val="002F0A9C"/>
    <w:rsid w:val="002F20C7"/>
    <w:rsid w:val="002F64DB"/>
    <w:rsid w:val="00301528"/>
    <w:rsid w:val="00305D21"/>
    <w:rsid w:val="0030614E"/>
    <w:rsid w:val="00307C57"/>
    <w:rsid w:val="00317DD3"/>
    <w:rsid w:val="0032192E"/>
    <w:rsid w:val="00322011"/>
    <w:rsid w:val="00323B0A"/>
    <w:rsid w:val="00326697"/>
    <w:rsid w:val="0033022C"/>
    <w:rsid w:val="00331684"/>
    <w:rsid w:val="00337D93"/>
    <w:rsid w:val="00337DFB"/>
    <w:rsid w:val="0034162A"/>
    <w:rsid w:val="003500FB"/>
    <w:rsid w:val="003503EC"/>
    <w:rsid w:val="00354121"/>
    <w:rsid w:val="0036668A"/>
    <w:rsid w:val="003766D5"/>
    <w:rsid w:val="00395EF7"/>
    <w:rsid w:val="003A4593"/>
    <w:rsid w:val="003B5E5B"/>
    <w:rsid w:val="003C09EB"/>
    <w:rsid w:val="003C1AED"/>
    <w:rsid w:val="003D588B"/>
    <w:rsid w:val="003D59D1"/>
    <w:rsid w:val="003E3171"/>
    <w:rsid w:val="003E525F"/>
    <w:rsid w:val="003F3453"/>
    <w:rsid w:val="003F4C68"/>
    <w:rsid w:val="003F615D"/>
    <w:rsid w:val="003F7B93"/>
    <w:rsid w:val="0042025A"/>
    <w:rsid w:val="00423463"/>
    <w:rsid w:val="0042782E"/>
    <w:rsid w:val="00432000"/>
    <w:rsid w:val="00436885"/>
    <w:rsid w:val="0044315E"/>
    <w:rsid w:val="004630BB"/>
    <w:rsid w:val="0046676B"/>
    <w:rsid w:val="0048329F"/>
    <w:rsid w:val="00485D10"/>
    <w:rsid w:val="00487AA9"/>
    <w:rsid w:val="00490751"/>
    <w:rsid w:val="00492338"/>
    <w:rsid w:val="0049474C"/>
    <w:rsid w:val="004A633D"/>
    <w:rsid w:val="004B6217"/>
    <w:rsid w:val="004B7BC2"/>
    <w:rsid w:val="004C1E46"/>
    <w:rsid w:val="004C738A"/>
    <w:rsid w:val="004D113A"/>
    <w:rsid w:val="004E776C"/>
    <w:rsid w:val="00511F60"/>
    <w:rsid w:val="00517050"/>
    <w:rsid w:val="005174F7"/>
    <w:rsid w:val="00520DD6"/>
    <w:rsid w:val="005249C5"/>
    <w:rsid w:val="00526646"/>
    <w:rsid w:val="00537644"/>
    <w:rsid w:val="00537D6E"/>
    <w:rsid w:val="0054440A"/>
    <w:rsid w:val="00560068"/>
    <w:rsid w:val="0056482E"/>
    <w:rsid w:val="00573BF7"/>
    <w:rsid w:val="00577E7C"/>
    <w:rsid w:val="00592E45"/>
    <w:rsid w:val="00596776"/>
    <w:rsid w:val="00597735"/>
    <w:rsid w:val="005B2F11"/>
    <w:rsid w:val="005B6734"/>
    <w:rsid w:val="005C0816"/>
    <w:rsid w:val="005C1193"/>
    <w:rsid w:val="005C72D2"/>
    <w:rsid w:val="005D3C9E"/>
    <w:rsid w:val="005E3C2F"/>
    <w:rsid w:val="005E4EB3"/>
    <w:rsid w:val="005F45AF"/>
    <w:rsid w:val="005F564F"/>
    <w:rsid w:val="005F612F"/>
    <w:rsid w:val="00602627"/>
    <w:rsid w:val="00610BF1"/>
    <w:rsid w:val="00622222"/>
    <w:rsid w:val="00622CB4"/>
    <w:rsid w:val="00623B30"/>
    <w:rsid w:val="00633DFF"/>
    <w:rsid w:val="00643638"/>
    <w:rsid w:val="00645984"/>
    <w:rsid w:val="006508F3"/>
    <w:rsid w:val="0065156E"/>
    <w:rsid w:val="00663901"/>
    <w:rsid w:val="006702F1"/>
    <w:rsid w:val="00680700"/>
    <w:rsid w:val="00680F52"/>
    <w:rsid w:val="00693139"/>
    <w:rsid w:val="006B4366"/>
    <w:rsid w:val="006C6458"/>
    <w:rsid w:val="006C7A66"/>
    <w:rsid w:val="006D4264"/>
    <w:rsid w:val="006D5F1B"/>
    <w:rsid w:val="006E194A"/>
    <w:rsid w:val="006E38B7"/>
    <w:rsid w:val="006E7DC6"/>
    <w:rsid w:val="00707CE0"/>
    <w:rsid w:val="00707FAC"/>
    <w:rsid w:val="007259B7"/>
    <w:rsid w:val="007259FD"/>
    <w:rsid w:val="007544F6"/>
    <w:rsid w:val="0075456D"/>
    <w:rsid w:val="00756E91"/>
    <w:rsid w:val="00760B04"/>
    <w:rsid w:val="00770804"/>
    <w:rsid w:val="00781F1E"/>
    <w:rsid w:val="00794B10"/>
    <w:rsid w:val="007956B8"/>
    <w:rsid w:val="0079644A"/>
    <w:rsid w:val="007A199C"/>
    <w:rsid w:val="007B6ADA"/>
    <w:rsid w:val="007C4B71"/>
    <w:rsid w:val="007D1EAF"/>
    <w:rsid w:val="007D78C9"/>
    <w:rsid w:val="007E0DDB"/>
    <w:rsid w:val="007E1A79"/>
    <w:rsid w:val="007E58D5"/>
    <w:rsid w:val="007F1D8A"/>
    <w:rsid w:val="007F621B"/>
    <w:rsid w:val="00811E5C"/>
    <w:rsid w:val="0081670F"/>
    <w:rsid w:val="008169CD"/>
    <w:rsid w:val="00830516"/>
    <w:rsid w:val="0083514A"/>
    <w:rsid w:val="00836C80"/>
    <w:rsid w:val="008373FF"/>
    <w:rsid w:val="00842215"/>
    <w:rsid w:val="008425D5"/>
    <w:rsid w:val="008447B2"/>
    <w:rsid w:val="00844F07"/>
    <w:rsid w:val="00854615"/>
    <w:rsid w:val="0086424F"/>
    <w:rsid w:val="0086521F"/>
    <w:rsid w:val="00865814"/>
    <w:rsid w:val="00874F85"/>
    <w:rsid w:val="00876CF8"/>
    <w:rsid w:val="0088280C"/>
    <w:rsid w:val="00885C25"/>
    <w:rsid w:val="008942D4"/>
    <w:rsid w:val="008953F3"/>
    <w:rsid w:val="008A4269"/>
    <w:rsid w:val="008E6076"/>
    <w:rsid w:val="008E661E"/>
    <w:rsid w:val="008F1527"/>
    <w:rsid w:val="008F6F48"/>
    <w:rsid w:val="009014D7"/>
    <w:rsid w:val="009076D1"/>
    <w:rsid w:val="00907ED3"/>
    <w:rsid w:val="009170F0"/>
    <w:rsid w:val="00927F4F"/>
    <w:rsid w:val="00931218"/>
    <w:rsid w:val="00934975"/>
    <w:rsid w:val="00934E7D"/>
    <w:rsid w:val="00935991"/>
    <w:rsid w:val="00936A23"/>
    <w:rsid w:val="00944060"/>
    <w:rsid w:val="00955F95"/>
    <w:rsid w:val="00957926"/>
    <w:rsid w:val="009747DB"/>
    <w:rsid w:val="00977FB3"/>
    <w:rsid w:val="0098381E"/>
    <w:rsid w:val="00987611"/>
    <w:rsid w:val="00992C18"/>
    <w:rsid w:val="0099663A"/>
    <w:rsid w:val="009A34AD"/>
    <w:rsid w:val="009A4EB7"/>
    <w:rsid w:val="009A70F0"/>
    <w:rsid w:val="009A7A4A"/>
    <w:rsid w:val="009C27D2"/>
    <w:rsid w:val="009C3B42"/>
    <w:rsid w:val="009C5044"/>
    <w:rsid w:val="009C53E2"/>
    <w:rsid w:val="009C5CA0"/>
    <w:rsid w:val="009E786C"/>
    <w:rsid w:val="009F2140"/>
    <w:rsid w:val="009F71A5"/>
    <w:rsid w:val="00A16E30"/>
    <w:rsid w:val="00A22F82"/>
    <w:rsid w:val="00A329E9"/>
    <w:rsid w:val="00A34F4A"/>
    <w:rsid w:val="00A373AF"/>
    <w:rsid w:val="00A5036D"/>
    <w:rsid w:val="00A62CD8"/>
    <w:rsid w:val="00A665DB"/>
    <w:rsid w:val="00A67A61"/>
    <w:rsid w:val="00A81EEE"/>
    <w:rsid w:val="00AB0BCA"/>
    <w:rsid w:val="00B11CF3"/>
    <w:rsid w:val="00B23CBE"/>
    <w:rsid w:val="00B425BA"/>
    <w:rsid w:val="00B514EC"/>
    <w:rsid w:val="00B56B4E"/>
    <w:rsid w:val="00B65D50"/>
    <w:rsid w:val="00B66E28"/>
    <w:rsid w:val="00B73805"/>
    <w:rsid w:val="00B75F90"/>
    <w:rsid w:val="00B87726"/>
    <w:rsid w:val="00B920E1"/>
    <w:rsid w:val="00B94784"/>
    <w:rsid w:val="00BA1BBE"/>
    <w:rsid w:val="00BA254D"/>
    <w:rsid w:val="00BB46B7"/>
    <w:rsid w:val="00BB6C24"/>
    <w:rsid w:val="00BB7510"/>
    <w:rsid w:val="00BD521C"/>
    <w:rsid w:val="00BF7631"/>
    <w:rsid w:val="00C2122B"/>
    <w:rsid w:val="00C31C01"/>
    <w:rsid w:val="00C36FAB"/>
    <w:rsid w:val="00C51869"/>
    <w:rsid w:val="00C5542A"/>
    <w:rsid w:val="00C60395"/>
    <w:rsid w:val="00C66066"/>
    <w:rsid w:val="00C6751D"/>
    <w:rsid w:val="00C707F7"/>
    <w:rsid w:val="00C71115"/>
    <w:rsid w:val="00C72CE9"/>
    <w:rsid w:val="00C80933"/>
    <w:rsid w:val="00C81703"/>
    <w:rsid w:val="00C82B7C"/>
    <w:rsid w:val="00C84809"/>
    <w:rsid w:val="00C9059C"/>
    <w:rsid w:val="00C910F6"/>
    <w:rsid w:val="00C93C90"/>
    <w:rsid w:val="00CA4BC0"/>
    <w:rsid w:val="00CC0A29"/>
    <w:rsid w:val="00CC209D"/>
    <w:rsid w:val="00CC75D3"/>
    <w:rsid w:val="00CD0F8B"/>
    <w:rsid w:val="00CE19DB"/>
    <w:rsid w:val="00CE1E7A"/>
    <w:rsid w:val="00CE2BAF"/>
    <w:rsid w:val="00CE5498"/>
    <w:rsid w:val="00CF18F6"/>
    <w:rsid w:val="00CF3574"/>
    <w:rsid w:val="00D03A4D"/>
    <w:rsid w:val="00D062D5"/>
    <w:rsid w:val="00D13551"/>
    <w:rsid w:val="00D22C72"/>
    <w:rsid w:val="00D32577"/>
    <w:rsid w:val="00D33E36"/>
    <w:rsid w:val="00D37840"/>
    <w:rsid w:val="00D41EE8"/>
    <w:rsid w:val="00D43CBF"/>
    <w:rsid w:val="00D5186F"/>
    <w:rsid w:val="00D56131"/>
    <w:rsid w:val="00D633E2"/>
    <w:rsid w:val="00D666E2"/>
    <w:rsid w:val="00D71853"/>
    <w:rsid w:val="00D72A3B"/>
    <w:rsid w:val="00D73032"/>
    <w:rsid w:val="00D75AF0"/>
    <w:rsid w:val="00D87366"/>
    <w:rsid w:val="00D96496"/>
    <w:rsid w:val="00D967B2"/>
    <w:rsid w:val="00DA30CD"/>
    <w:rsid w:val="00DB4223"/>
    <w:rsid w:val="00DB6449"/>
    <w:rsid w:val="00DB71CC"/>
    <w:rsid w:val="00DB7D71"/>
    <w:rsid w:val="00DC029C"/>
    <w:rsid w:val="00DC1E02"/>
    <w:rsid w:val="00DC4C3C"/>
    <w:rsid w:val="00DC71BB"/>
    <w:rsid w:val="00DD2C96"/>
    <w:rsid w:val="00DD3A76"/>
    <w:rsid w:val="00DD3C4D"/>
    <w:rsid w:val="00DD4740"/>
    <w:rsid w:val="00DE3881"/>
    <w:rsid w:val="00DF25BC"/>
    <w:rsid w:val="00E01D61"/>
    <w:rsid w:val="00E04AA5"/>
    <w:rsid w:val="00E05D44"/>
    <w:rsid w:val="00E11518"/>
    <w:rsid w:val="00E225A9"/>
    <w:rsid w:val="00E32A32"/>
    <w:rsid w:val="00E32FDC"/>
    <w:rsid w:val="00E33AE3"/>
    <w:rsid w:val="00E37E1F"/>
    <w:rsid w:val="00E5740B"/>
    <w:rsid w:val="00E5772B"/>
    <w:rsid w:val="00E61FF8"/>
    <w:rsid w:val="00E726D3"/>
    <w:rsid w:val="00E8081E"/>
    <w:rsid w:val="00E925A9"/>
    <w:rsid w:val="00E9268C"/>
    <w:rsid w:val="00E941F5"/>
    <w:rsid w:val="00E96AF2"/>
    <w:rsid w:val="00EA69EB"/>
    <w:rsid w:val="00EB0364"/>
    <w:rsid w:val="00EB1692"/>
    <w:rsid w:val="00EB3863"/>
    <w:rsid w:val="00EB5235"/>
    <w:rsid w:val="00EC5239"/>
    <w:rsid w:val="00ED4E8C"/>
    <w:rsid w:val="00ED56DE"/>
    <w:rsid w:val="00ED5889"/>
    <w:rsid w:val="00ED594C"/>
    <w:rsid w:val="00EE4C0E"/>
    <w:rsid w:val="00EE7CD8"/>
    <w:rsid w:val="00EF0C38"/>
    <w:rsid w:val="00EF114C"/>
    <w:rsid w:val="00EF43DE"/>
    <w:rsid w:val="00EF4A88"/>
    <w:rsid w:val="00F05310"/>
    <w:rsid w:val="00F05DE3"/>
    <w:rsid w:val="00F16340"/>
    <w:rsid w:val="00F1654B"/>
    <w:rsid w:val="00F26415"/>
    <w:rsid w:val="00F30FEE"/>
    <w:rsid w:val="00F35F35"/>
    <w:rsid w:val="00F43016"/>
    <w:rsid w:val="00F517B1"/>
    <w:rsid w:val="00F75BD1"/>
    <w:rsid w:val="00F75DE9"/>
    <w:rsid w:val="00F81931"/>
    <w:rsid w:val="00F82CA9"/>
    <w:rsid w:val="00F87A93"/>
    <w:rsid w:val="00F910EC"/>
    <w:rsid w:val="00FA310C"/>
    <w:rsid w:val="00FA5864"/>
    <w:rsid w:val="00FB2C57"/>
    <w:rsid w:val="00FB6CAC"/>
    <w:rsid w:val="00FB715E"/>
    <w:rsid w:val="00FC7A43"/>
    <w:rsid w:val="00FD049C"/>
    <w:rsid w:val="00FE26DC"/>
    <w:rsid w:val="00FE377C"/>
    <w:rsid w:val="00FF5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2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 w:uiPriority="0"/>
    <w:lsdException w:name="header" w:locked="1" w:uiPriority="0"/>
    <w:lsdException w:name="footer" w:locked="1" w:uiPriority="0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locked="1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locked="1" w:uiPriority="0"/>
    <w:lsdException w:name="Block Text" w:semiHidden="1" w:unhideWhenUsed="1"/>
    <w:lsdException w:name="Hyperlink" w:semiHidden="1" w:unhideWhenUsed="1"/>
    <w:lsdException w:name="FollowedHyperlink" w:locked="1" w:uiPriority="0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02517C"/>
    <w:rPr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4C3C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D521C"/>
    <w:pPr>
      <w:keepNext/>
      <w:keepLines/>
      <w:numPr>
        <w:ilvl w:val="1"/>
        <w:numId w:val="2"/>
      </w:numPr>
      <w:spacing w:before="20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arrative3"/>
    <w:link w:val="Heading3Char"/>
    <w:uiPriority w:val="99"/>
    <w:qFormat/>
    <w:rsid w:val="00BD521C"/>
    <w:pPr>
      <w:keepNext/>
      <w:keepLines/>
      <w:numPr>
        <w:ilvl w:val="2"/>
        <w:numId w:val="2"/>
      </w:numPr>
      <w:tabs>
        <w:tab w:val="left" w:pos="2160"/>
      </w:tabs>
      <w:spacing w:before="120" w:after="60"/>
      <w:outlineLvl w:val="2"/>
    </w:pPr>
    <w:rPr>
      <w:rFonts w:ascii="Arial" w:hAnsi="Arial"/>
      <w:b/>
      <w:color w:val="auto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169CD"/>
    <w:pPr>
      <w:keepNext/>
      <w:numPr>
        <w:ilvl w:val="3"/>
        <w:numId w:val="2"/>
      </w:numPr>
      <w:outlineLvl w:val="3"/>
    </w:pPr>
    <w:rPr>
      <w:b/>
      <w:color w:val="auto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BD521C"/>
    <w:pPr>
      <w:keepNext/>
      <w:keepLines/>
      <w:numPr>
        <w:ilvl w:val="4"/>
        <w:numId w:val="2"/>
      </w:numPr>
      <w:spacing w:before="240" w:after="60"/>
      <w:outlineLvl w:val="4"/>
    </w:pPr>
    <w:rPr>
      <w:rFonts w:ascii="Arial" w:hAnsi="Arial"/>
      <w:b/>
      <w:color w:val="auto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D521C"/>
    <w:pPr>
      <w:keepLines/>
      <w:numPr>
        <w:ilvl w:val="5"/>
        <w:numId w:val="2"/>
      </w:numPr>
      <w:spacing w:before="240" w:after="60"/>
      <w:outlineLvl w:val="5"/>
    </w:pPr>
    <w:rPr>
      <w:rFonts w:ascii="Arial" w:hAnsi="Arial"/>
      <w:b/>
      <w:color w:val="auto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D521C"/>
    <w:pPr>
      <w:numPr>
        <w:ilvl w:val="6"/>
        <w:numId w:val="2"/>
      </w:numPr>
      <w:spacing w:before="240" w:after="60"/>
      <w:outlineLvl w:val="6"/>
    </w:pPr>
    <w:rPr>
      <w:rFonts w:ascii="Arial" w:hAnsi="Arial"/>
      <w:color w:val="auto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D521C"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color w:val="auto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D521C"/>
    <w:pPr>
      <w:numPr>
        <w:ilvl w:val="8"/>
        <w:numId w:val="2"/>
      </w:numPr>
      <w:spacing w:before="240" w:after="60"/>
      <w:outlineLvl w:val="8"/>
    </w:pPr>
    <w:rPr>
      <w:rFonts w:ascii="Arial" w:hAnsi="Arial"/>
      <w:i/>
      <w:color w:val="auto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C4C3C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D521C"/>
    <w:rPr>
      <w:rFonts w:ascii="Cambria" w:eastAsia="SimSun" w:hAnsi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D521C"/>
    <w:rPr>
      <w:rFonts w:ascii="Arial" w:hAnsi="Arial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8169CD"/>
    <w:rPr>
      <w:b/>
      <w:szCs w:val="20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BD521C"/>
    <w:rPr>
      <w:rFonts w:ascii="Arial" w:hAnsi="Arial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BD521C"/>
    <w:rPr>
      <w:rFonts w:ascii="Arial" w:hAnsi="Arial"/>
      <w:b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BD521C"/>
    <w:rPr>
      <w:rFonts w:ascii="Arial" w:hAnsi="Arial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BD521C"/>
    <w:rPr>
      <w:rFonts w:ascii="Arial" w:hAnsi="Arial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BD521C"/>
    <w:rPr>
      <w:rFonts w:ascii="Arial" w:hAnsi="Arial"/>
      <w:i/>
      <w:sz w:val="18"/>
      <w:szCs w:val="20"/>
    </w:rPr>
  </w:style>
  <w:style w:type="paragraph" w:customStyle="1" w:styleId="Narrative3">
    <w:name w:val="Narrative 3"/>
    <w:basedOn w:val="Normal"/>
    <w:uiPriority w:val="99"/>
    <w:rsid w:val="00423463"/>
    <w:pPr>
      <w:numPr>
        <w:ilvl w:val="12"/>
      </w:numPr>
      <w:spacing w:after="120"/>
      <w:ind w:left="1584"/>
    </w:pPr>
    <w:rPr>
      <w:rFonts w:ascii="Arial" w:hAnsi="Arial"/>
      <w:color w:val="auto"/>
      <w:sz w:val="24"/>
      <w:szCs w:val="20"/>
    </w:rPr>
  </w:style>
  <w:style w:type="paragraph" w:customStyle="1" w:styleId="AithentRes">
    <w:name w:val="AithentRes"/>
    <w:basedOn w:val="Normal"/>
    <w:link w:val="AithentResChar"/>
    <w:autoRedefine/>
    <w:uiPriority w:val="99"/>
    <w:qFormat/>
    <w:rsid w:val="00E33AE3"/>
    <w:pPr>
      <w:tabs>
        <w:tab w:val="left" w:pos="2340"/>
      </w:tabs>
    </w:pPr>
    <w:rPr>
      <w:color w:val="000066"/>
      <w:szCs w:val="22"/>
    </w:rPr>
  </w:style>
  <w:style w:type="character" w:customStyle="1" w:styleId="AithentResChar">
    <w:name w:val="AithentRes Char"/>
    <w:basedOn w:val="DefaultParagraphFont"/>
    <w:link w:val="AithentRes"/>
    <w:uiPriority w:val="99"/>
    <w:locked/>
    <w:rsid w:val="00E33AE3"/>
    <w:rPr>
      <w:rFonts w:cs="Times New Roman"/>
      <w:color w:val="000066"/>
      <w:sz w:val="22"/>
      <w:szCs w:val="22"/>
    </w:rPr>
  </w:style>
  <w:style w:type="paragraph" w:styleId="Caption">
    <w:name w:val="caption"/>
    <w:basedOn w:val="Normal"/>
    <w:next w:val="Normal"/>
    <w:uiPriority w:val="99"/>
    <w:qFormat/>
    <w:rsid w:val="00CE19DB"/>
    <w:rPr>
      <w:sz w:val="20"/>
    </w:rPr>
  </w:style>
  <w:style w:type="paragraph" w:styleId="NoSpacing">
    <w:name w:val="No Spacing"/>
    <w:link w:val="NoSpacingChar"/>
    <w:uiPriority w:val="99"/>
    <w:qFormat/>
    <w:rsid w:val="008169CD"/>
    <w:rPr>
      <w:rFonts w:eastAsia="SimSu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8169CD"/>
    <w:rPr>
      <w:rFonts w:ascii="Calibri" w:eastAsia="SimSun" w:hAnsi="Calibri" w:cs="Times New Roman"/>
      <w:sz w:val="22"/>
      <w:szCs w:val="22"/>
      <w:lang w:val="en-US" w:eastAsia="en-US" w:bidi="ar-SA"/>
    </w:rPr>
  </w:style>
  <w:style w:type="paragraph" w:customStyle="1" w:styleId="Default">
    <w:name w:val="Default"/>
    <w:rsid w:val="008169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sid w:val="008169CD"/>
    <w:rPr>
      <w:rFonts w:cs="Times New Roman"/>
      <w:color w:val="0000FF"/>
      <w:u w:val="single"/>
    </w:rPr>
  </w:style>
  <w:style w:type="paragraph" w:customStyle="1" w:styleId="Narrative2">
    <w:name w:val="Narrative 2"/>
    <w:basedOn w:val="Normal"/>
    <w:uiPriority w:val="99"/>
    <w:rsid w:val="008169CD"/>
    <w:pPr>
      <w:keepLines/>
      <w:spacing w:after="120"/>
      <w:ind w:left="720"/>
    </w:pPr>
    <w:rPr>
      <w:rFonts w:ascii="Arial" w:hAnsi="Arial"/>
      <w:color w:val="auto"/>
      <w:sz w:val="24"/>
      <w:szCs w:val="20"/>
    </w:rPr>
  </w:style>
  <w:style w:type="paragraph" w:customStyle="1" w:styleId="copyright">
    <w:name w:val="copyright"/>
    <w:basedOn w:val="Normal"/>
    <w:uiPriority w:val="99"/>
    <w:rsid w:val="00DC4C3C"/>
    <w:rPr>
      <w:rFonts w:ascii="High Tower Text" w:hAnsi="High Tower Text"/>
      <w:color w:val="auto"/>
    </w:rPr>
  </w:style>
  <w:style w:type="paragraph" w:styleId="TOC1">
    <w:name w:val="toc 1"/>
    <w:basedOn w:val="Normal"/>
    <w:next w:val="Normal"/>
    <w:autoRedefine/>
    <w:uiPriority w:val="39"/>
    <w:rsid w:val="00DC4C3C"/>
    <w:pPr>
      <w:spacing w:before="120" w:after="120"/>
    </w:pPr>
    <w:rPr>
      <w:b/>
      <w:bCs/>
      <w:caps/>
      <w:color w:val="auto"/>
      <w:sz w:val="24"/>
      <w:szCs w:val="20"/>
    </w:rPr>
  </w:style>
  <w:style w:type="paragraph" w:styleId="TOC3">
    <w:name w:val="toc 3"/>
    <w:basedOn w:val="Normal"/>
    <w:next w:val="Normal"/>
    <w:autoRedefine/>
    <w:uiPriority w:val="39"/>
    <w:rsid w:val="00DC4C3C"/>
    <w:pPr>
      <w:ind w:left="480"/>
    </w:pPr>
    <w:rPr>
      <w:i/>
      <w:iCs/>
      <w:color w:val="auto"/>
      <w:sz w:val="20"/>
      <w:szCs w:val="20"/>
    </w:rPr>
  </w:style>
  <w:style w:type="paragraph" w:styleId="TOCHeading">
    <w:name w:val="TOC Heading"/>
    <w:basedOn w:val="Heading1"/>
    <w:next w:val="Normal"/>
    <w:uiPriority w:val="99"/>
    <w:qFormat/>
    <w:rsid w:val="00DC4C3C"/>
    <w:pPr>
      <w:outlineLvl w:val="9"/>
    </w:pPr>
  </w:style>
  <w:style w:type="paragraph" w:styleId="TOC2">
    <w:name w:val="toc 2"/>
    <w:basedOn w:val="Normal"/>
    <w:next w:val="Normal"/>
    <w:autoRedefine/>
    <w:uiPriority w:val="39"/>
    <w:rsid w:val="00DC4C3C"/>
    <w:pPr>
      <w:ind w:left="240"/>
    </w:pPr>
    <w:rPr>
      <w:smallCaps/>
      <w:color w:val="auto"/>
      <w:szCs w:val="20"/>
    </w:rPr>
  </w:style>
  <w:style w:type="paragraph" w:styleId="TableofFigures">
    <w:name w:val="table of figures"/>
    <w:basedOn w:val="Normal"/>
    <w:next w:val="Normal"/>
    <w:uiPriority w:val="99"/>
    <w:rsid w:val="00DC4C3C"/>
    <w:rPr>
      <w:color w:val="auto"/>
    </w:rPr>
  </w:style>
  <w:style w:type="paragraph" w:styleId="Header">
    <w:name w:val="header"/>
    <w:basedOn w:val="Normal"/>
    <w:link w:val="HeaderChar"/>
    <w:rsid w:val="00DC4C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C4C3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C4C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C4C3C"/>
    <w:rPr>
      <w:rFonts w:cs="Times New Roman"/>
    </w:rPr>
  </w:style>
  <w:style w:type="paragraph" w:styleId="BodyText">
    <w:name w:val="Body Text"/>
    <w:basedOn w:val="Normal"/>
    <w:link w:val="BodyTextChar"/>
    <w:uiPriority w:val="99"/>
    <w:semiHidden/>
    <w:rsid w:val="00BD521C"/>
    <w:pPr>
      <w:spacing w:after="120"/>
    </w:pPr>
    <w:rPr>
      <w:rFonts w:ascii="Arial" w:hAnsi="Arial"/>
      <w:color w:val="auto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customStyle="1" w:styleId="Narrative1">
    <w:name w:val="Narrative 1"/>
    <w:basedOn w:val="Normal"/>
    <w:uiPriority w:val="99"/>
    <w:rsid w:val="00BD521C"/>
    <w:pPr>
      <w:tabs>
        <w:tab w:val="left" w:pos="720"/>
        <w:tab w:val="left" w:pos="1080"/>
        <w:tab w:val="left" w:pos="1440"/>
        <w:tab w:val="left" w:pos="2160"/>
      </w:tabs>
      <w:spacing w:after="120"/>
    </w:pPr>
    <w:rPr>
      <w:rFonts w:ascii="Arial" w:hAnsi="Arial"/>
      <w:color w:val="auto"/>
      <w:sz w:val="24"/>
      <w:szCs w:val="20"/>
    </w:rPr>
  </w:style>
  <w:style w:type="paragraph" w:styleId="TOC4">
    <w:name w:val="toc 4"/>
    <w:basedOn w:val="Normal"/>
    <w:next w:val="Normal"/>
    <w:uiPriority w:val="99"/>
    <w:semiHidden/>
    <w:rsid w:val="00BD521C"/>
    <w:pPr>
      <w:keepLines/>
      <w:tabs>
        <w:tab w:val="left" w:pos="2340"/>
        <w:tab w:val="left" w:pos="3330"/>
        <w:tab w:val="left" w:pos="3600"/>
        <w:tab w:val="right" w:leader="dot" w:pos="9360"/>
      </w:tabs>
      <w:ind w:left="1170"/>
    </w:pPr>
    <w:rPr>
      <w:rFonts w:ascii="Arial" w:hAnsi="Arial"/>
      <w:noProof/>
      <w:color w:val="auto"/>
      <w:sz w:val="24"/>
      <w:szCs w:val="20"/>
    </w:rPr>
  </w:style>
  <w:style w:type="paragraph" w:customStyle="1" w:styleId="Narrative4">
    <w:name w:val="Narrative 4"/>
    <w:basedOn w:val="Narrative3"/>
    <w:uiPriority w:val="99"/>
    <w:rsid w:val="00BD521C"/>
    <w:pPr>
      <w:ind w:left="2160"/>
    </w:pPr>
  </w:style>
  <w:style w:type="paragraph" w:customStyle="1" w:styleId="Anlysbodytext">
    <w:name w:val="Anlys body text"/>
    <w:uiPriority w:val="99"/>
    <w:rsid w:val="00BD521C"/>
    <w:pPr>
      <w:spacing w:before="96" w:line="360" w:lineRule="auto"/>
    </w:pPr>
    <w:rPr>
      <w:rFonts w:ascii="Times New Roman" w:hAnsi="Times New Roman"/>
      <w:color w:val="000000"/>
      <w:sz w:val="24"/>
      <w:szCs w:val="20"/>
    </w:rPr>
  </w:style>
  <w:style w:type="paragraph" w:styleId="TOC5">
    <w:name w:val="toc 5"/>
    <w:basedOn w:val="Normal"/>
    <w:next w:val="Normal"/>
    <w:uiPriority w:val="99"/>
    <w:semiHidden/>
    <w:rsid w:val="00BD521C"/>
    <w:pPr>
      <w:tabs>
        <w:tab w:val="right" w:leader="dot" w:pos="9360"/>
      </w:tabs>
      <w:ind w:left="960"/>
    </w:pPr>
    <w:rPr>
      <w:rFonts w:ascii="Arial" w:hAnsi="Arial"/>
      <w:color w:val="auto"/>
      <w:sz w:val="24"/>
      <w:szCs w:val="20"/>
    </w:rPr>
  </w:style>
  <w:style w:type="paragraph" w:styleId="TOC6">
    <w:name w:val="toc 6"/>
    <w:basedOn w:val="Normal"/>
    <w:next w:val="Normal"/>
    <w:uiPriority w:val="99"/>
    <w:semiHidden/>
    <w:rsid w:val="00BD521C"/>
    <w:pPr>
      <w:tabs>
        <w:tab w:val="right" w:leader="dot" w:pos="9360"/>
      </w:tabs>
      <w:ind w:left="1200"/>
    </w:pPr>
    <w:rPr>
      <w:rFonts w:ascii="Arial" w:hAnsi="Arial"/>
      <w:color w:val="auto"/>
      <w:sz w:val="24"/>
      <w:szCs w:val="20"/>
    </w:rPr>
  </w:style>
  <w:style w:type="paragraph" w:styleId="TOC7">
    <w:name w:val="toc 7"/>
    <w:basedOn w:val="Normal"/>
    <w:next w:val="Normal"/>
    <w:uiPriority w:val="99"/>
    <w:semiHidden/>
    <w:rsid w:val="00BD521C"/>
    <w:pPr>
      <w:tabs>
        <w:tab w:val="right" w:leader="dot" w:pos="9360"/>
      </w:tabs>
      <w:ind w:left="1440"/>
    </w:pPr>
    <w:rPr>
      <w:rFonts w:ascii="Arial" w:hAnsi="Arial"/>
      <w:color w:val="auto"/>
      <w:sz w:val="24"/>
      <w:szCs w:val="20"/>
    </w:rPr>
  </w:style>
  <w:style w:type="paragraph" w:styleId="TOC8">
    <w:name w:val="toc 8"/>
    <w:basedOn w:val="Normal"/>
    <w:next w:val="Normal"/>
    <w:uiPriority w:val="99"/>
    <w:semiHidden/>
    <w:rsid w:val="00BD521C"/>
    <w:pPr>
      <w:tabs>
        <w:tab w:val="right" w:leader="dot" w:pos="9360"/>
      </w:tabs>
      <w:ind w:left="1680"/>
    </w:pPr>
    <w:rPr>
      <w:rFonts w:ascii="Arial" w:hAnsi="Arial"/>
      <w:color w:val="auto"/>
      <w:sz w:val="24"/>
      <w:szCs w:val="20"/>
    </w:rPr>
  </w:style>
  <w:style w:type="paragraph" w:styleId="TOC9">
    <w:name w:val="toc 9"/>
    <w:basedOn w:val="Normal"/>
    <w:next w:val="Normal"/>
    <w:uiPriority w:val="99"/>
    <w:semiHidden/>
    <w:rsid w:val="00BD521C"/>
    <w:pPr>
      <w:tabs>
        <w:tab w:val="right" w:leader="dot" w:pos="9360"/>
      </w:tabs>
      <w:ind w:left="1920"/>
    </w:pPr>
    <w:rPr>
      <w:rFonts w:ascii="Arial" w:hAnsi="Arial"/>
      <w:color w:val="auto"/>
      <w:sz w:val="24"/>
      <w:szCs w:val="20"/>
    </w:rPr>
  </w:style>
  <w:style w:type="paragraph" w:customStyle="1" w:styleId="Bullet3">
    <w:name w:val="Bullet 3"/>
    <w:basedOn w:val="Narrative3"/>
    <w:uiPriority w:val="99"/>
    <w:rsid w:val="00BD521C"/>
    <w:pPr>
      <w:keepLines/>
      <w:numPr>
        <w:ilvl w:val="0"/>
      </w:numPr>
      <w:tabs>
        <w:tab w:val="num" w:pos="360"/>
        <w:tab w:val="left" w:pos="1980"/>
      </w:tabs>
      <w:spacing w:after="0"/>
      <w:ind w:left="360" w:hanging="360"/>
    </w:pPr>
  </w:style>
  <w:style w:type="paragraph" w:customStyle="1" w:styleId="Bullet2">
    <w:name w:val="Bullet 2"/>
    <w:basedOn w:val="Narrative2"/>
    <w:uiPriority w:val="99"/>
    <w:rsid w:val="00BD521C"/>
    <w:pPr>
      <w:tabs>
        <w:tab w:val="num" w:pos="360"/>
      </w:tabs>
      <w:ind w:left="360" w:hanging="360"/>
    </w:pPr>
  </w:style>
  <w:style w:type="paragraph" w:customStyle="1" w:styleId="Bullet4">
    <w:name w:val="Bullet 4"/>
    <w:basedOn w:val="Narrative4"/>
    <w:uiPriority w:val="99"/>
    <w:rsid w:val="00BD521C"/>
    <w:pPr>
      <w:keepNext/>
      <w:numPr>
        <w:ilvl w:val="0"/>
      </w:numPr>
      <w:tabs>
        <w:tab w:val="num" w:pos="360"/>
      </w:tabs>
      <w:spacing w:after="0"/>
      <w:ind w:left="360" w:hanging="360"/>
    </w:pPr>
  </w:style>
  <w:style w:type="paragraph" w:customStyle="1" w:styleId="Score3">
    <w:name w:val="Score 3"/>
    <w:basedOn w:val="Narrative3"/>
    <w:uiPriority w:val="99"/>
    <w:rsid w:val="00BD521C"/>
  </w:style>
  <w:style w:type="paragraph" w:customStyle="1" w:styleId="Score2">
    <w:name w:val="Score 2"/>
    <w:basedOn w:val="Narrative2"/>
    <w:next w:val="Normal"/>
    <w:uiPriority w:val="99"/>
    <w:rsid w:val="00BD521C"/>
    <w:rPr>
      <w:b/>
      <w:i/>
    </w:rPr>
  </w:style>
  <w:style w:type="paragraph" w:styleId="EndnoteText">
    <w:name w:val="endnote text"/>
    <w:basedOn w:val="Normal"/>
    <w:link w:val="EndnoteTextChar"/>
    <w:uiPriority w:val="99"/>
    <w:semiHidden/>
    <w:rsid w:val="00BD521C"/>
    <w:rPr>
      <w:rFonts w:ascii="Arial" w:hAnsi="Arial"/>
      <w:color w:val="auto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customStyle="1" w:styleId="BoldLead1">
    <w:name w:val="Bold Lead 1"/>
    <w:basedOn w:val="Normal"/>
    <w:uiPriority w:val="99"/>
    <w:rsid w:val="00BD521C"/>
    <w:pPr>
      <w:keepNext/>
      <w:tabs>
        <w:tab w:val="left" w:pos="360"/>
      </w:tabs>
      <w:spacing w:before="60" w:after="120"/>
    </w:pPr>
    <w:rPr>
      <w:rFonts w:ascii="Arial" w:hAnsi="Arial"/>
      <w:b/>
      <w:color w:val="auto"/>
      <w:sz w:val="24"/>
      <w:szCs w:val="20"/>
    </w:rPr>
  </w:style>
  <w:style w:type="paragraph" w:customStyle="1" w:styleId="AppHead">
    <w:name w:val="AppHead"/>
    <w:basedOn w:val="Normal"/>
    <w:uiPriority w:val="99"/>
    <w:rsid w:val="00BD521C"/>
    <w:rPr>
      <w:rFonts w:ascii="Arial" w:hAnsi="Arial"/>
      <w:b/>
      <w:caps/>
      <w:color w:val="auto"/>
      <w:sz w:val="24"/>
      <w:szCs w:val="20"/>
    </w:rPr>
  </w:style>
  <w:style w:type="paragraph" w:customStyle="1" w:styleId="AppendixTitles">
    <w:name w:val="Appendix Titles"/>
    <w:basedOn w:val="Normal"/>
    <w:uiPriority w:val="99"/>
    <w:rsid w:val="00BD521C"/>
    <w:pPr>
      <w:keepLines/>
      <w:tabs>
        <w:tab w:val="left" w:pos="720"/>
        <w:tab w:val="right" w:leader="hyphen" w:pos="9360"/>
      </w:tabs>
      <w:ind w:left="274"/>
    </w:pPr>
    <w:rPr>
      <w:rFonts w:ascii="Arial" w:hAnsi="Arial"/>
      <w:color w:val="auto"/>
      <w:sz w:val="24"/>
      <w:szCs w:val="20"/>
    </w:rPr>
  </w:style>
  <w:style w:type="paragraph" w:customStyle="1" w:styleId="SOWHeaderOne">
    <w:name w:val="SOW Header One"/>
    <w:basedOn w:val="Normal"/>
    <w:uiPriority w:val="99"/>
    <w:rsid w:val="00BD521C"/>
    <w:pPr>
      <w:suppressAutoHyphens/>
      <w:spacing w:before="240"/>
    </w:pPr>
    <w:rPr>
      <w:rFonts w:ascii="Univers (W1)" w:hAnsi="Univers (W1)"/>
      <w:b/>
      <w:smallCaps/>
      <w:color w:val="auto"/>
      <w:sz w:val="28"/>
      <w:szCs w:val="20"/>
    </w:rPr>
  </w:style>
  <w:style w:type="paragraph" w:customStyle="1" w:styleId="SOWHeaderTwo">
    <w:name w:val="SOW Header Two"/>
    <w:basedOn w:val="Normal"/>
    <w:uiPriority w:val="99"/>
    <w:rsid w:val="00BD521C"/>
    <w:pPr>
      <w:suppressAutoHyphens/>
      <w:spacing w:before="120"/>
      <w:ind w:left="720"/>
    </w:pPr>
    <w:rPr>
      <w:rFonts w:ascii="Arial" w:hAnsi="Arial"/>
      <w:b/>
      <w:smallCaps/>
      <w:color w:val="auto"/>
      <w:sz w:val="24"/>
      <w:szCs w:val="20"/>
    </w:rPr>
  </w:style>
  <w:style w:type="paragraph" w:customStyle="1" w:styleId="SOWBodyTwo">
    <w:name w:val="SOW Body Two"/>
    <w:basedOn w:val="Normal"/>
    <w:uiPriority w:val="99"/>
    <w:rsid w:val="00BD521C"/>
    <w:pPr>
      <w:spacing w:before="120"/>
      <w:ind w:left="1440"/>
    </w:pPr>
    <w:rPr>
      <w:rFonts w:ascii="Arial" w:hAnsi="Arial"/>
      <w:color w:val="auto"/>
      <w:sz w:val="24"/>
      <w:szCs w:val="20"/>
    </w:rPr>
  </w:style>
  <w:style w:type="paragraph" w:customStyle="1" w:styleId="SOWBodyOne">
    <w:name w:val="SOW Body One"/>
    <w:basedOn w:val="Normal"/>
    <w:uiPriority w:val="99"/>
    <w:rsid w:val="00BD521C"/>
    <w:pPr>
      <w:spacing w:before="120"/>
      <w:ind w:left="720"/>
    </w:pPr>
    <w:rPr>
      <w:rFonts w:ascii="Arial" w:hAnsi="Arial"/>
      <w:color w:val="auto"/>
      <w:sz w:val="24"/>
      <w:szCs w:val="20"/>
    </w:rPr>
  </w:style>
  <w:style w:type="paragraph" w:customStyle="1" w:styleId="SOWBodyTwoBullet">
    <w:name w:val="SOW Body Two Bullet"/>
    <w:basedOn w:val="Normal"/>
    <w:uiPriority w:val="99"/>
    <w:rsid w:val="00BD521C"/>
    <w:pPr>
      <w:spacing w:before="60"/>
      <w:ind w:left="1800" w:hanging="360"/>
    </w:pPr>
    <w:rPr>
      <w:rFonts w:ascii="Arial" w:hAnsi="Arial"/>
      <w:color w:val="auto"/>
      <w:sz w:val="24"/>
      <w:szCs w:val="20"/>
    </w:rPr>
  </w:style>
  <w:style w:type="paragraph" w:customStyle="1" w:styleId="SOWBodyOneBullet">
    <w:name w:val="SOW Body One Bullet"/>
    <w:basedOn w:val="Normal"/>
    <w:uiPriority w:val="99"/>
    <w:rsid w:val="00BD521C"/>
    <w:pPr>
      <w:spacing w:before="60"/>
      <w:ind w:left="1080" w:hanging="360"/>
    </w:pPr>
    <w:rPr>
      <w:rFonts w:ascii="Arial" w:hAnsi="Arial"/>
      <w:color w:val="auto"/>
      <w:sz w:val="24"/>
      <w:szCs w:val="20"/>
    </w:rPr>
  </w:style>
  <w:style w:type="paragraph" w:customStyle="1" w:styleId="Narrative5">
    <w:name w:val="Narrative 5"/>
    <w:basedOn w:val="Narrative4"/>
    <w:uiPriority w:val="99"/>
    <w:rsid w:val="00BD521C"/>
    <w:pPr>
      <w:keepLines/>
      <w:ind w:left="2880"/>
    </w:pPr>
  </w:style>
  <w:style w:type="paragraph" w:customStyle="1" w:styleId="Bullet5">
    <w:name w:val="Bullet 5"/>
    <w:basedOn w:val="Bullet4"/>
    <w:uiPriority w:val="99"/>
    <w:rsid w:val="00BD521C"/>
  </w:style>
  <w:style w:type="paragraph" w:customStyle="1" w:styleId="Response3">
    <w:name w:val="Response 3"/>
    <w:basedOn w:val="Narrative3"/>
    <w:uiPriority w:val="99"/>
    <w:rsid w:val="00BD521C"/>
    <w:pPr>
      <w:keepLines/>
    </w:pPr>
    <w:rPr>
      <w:b/>
      <w:i/>
    </w:rPr>
  </w:style>
  <w:style w:type="paragraph" w:customStyle="1" w:styleId="Response2">
    <w:name w:val="Response2"/>
    <w:basedOn w:val="Narrative2"/>
    <w:uiPriority w:val="99"/>
    <w:rsid w:val="00BD521C"/>
    <w:rPr>
      <w:b/>
      <w:i/>
    </w:rPr>
  </w:style>
  <w:style w:type="paragraph" w:customStyle="1" w:styleId="Style1">
    <w:name w:val="Style1"/>
    <w:basedOn w:val="Narrative1"/>
    <w:uiPriority w:val="99"/>
    <w:rsid w:val="00BD521C"/>
  </w:style>
  <w:style w:type="paragraph" w:customStyle="1" w:styleId="Bullet1">
    <w:name w:val="Bullet 1"/>
    <w:basedOn w:val="Narrative1"/>
    <w:next w:val="Narrative2"/>
    <w:uiPriority w:val="99"/>
    <w:rsid w:val="00BD521C"/>
    <w:pPr>
      <w:keepLines/>
      <w:ind w:left="360" w:hanging="360"/>
    </w:pPr>
  </w:style>
  <w:style w:type="paragraph" w:customStyle="1" w:styleId="Response4">
    <w:name w:val="Response 4"/>
    <w:basedOn w:val="Narrative4"/>
    <w:uiPriority w:val="99"/>
    <w:rsid w:val="00BD521C"/>
    <w:pPr>
      <w:keepLines/>
      <w:ind w:left="2340"/>
    </w:pPr>
    <w:rPr>
      <w:b/>
      <w:i/>
    </w:rPr>
  </w:style>
  <w:style w:type="paragraph" w:customStyle="1" w:styleId="Bold3">
    <w:name w:val="Bold3"/>
    <w:basedOn w:val="Narrative3"/>
    <w:uiPriority w:val="99"/>
    <w:rsid w:val="00BD521C"/>
    <w:pPr>
      <w:keepNext/>
      <w:spacing w:before="120"/>
    </w:pPr>
    <w:rPr>
      <w:b/>
    </w:rPr>
  </w:style>
  <w:style w:type="paragraph" w:customStyle="1" w:styleId="List4">
    <w:name w:val="List4"/>
    <w:basedOn w:val="Score3"/>
    <w:uiPriority w:val="99"/>
    <w:rsid w:val="00BD521C"/>
    <w:pPr>
      <w:spacing w:after="0"/>
      <w:ind w:left="2880" w:hanging="720"/>
    </w:pPr>
  </w:style>
  <w:style w:type="paragraph" w:customStyle="1" w:styleId="List5">
    <w:name w:val="List5"/>
    <w:basedOn w:val="List4"/>
    <w:uiPriority w:val="99"/>
    <w:rsid w:val="00BD521C"/>
    <w:pPr>
      <w:ind w:left="3240" w:hanging="360"/>
    </w:pPr>
  </w:style>
  <w:style w:type="paragraph" w:customStyle="1" w:styleId="Bold4">
    <w:name w:val="Bold4"/>
    <w:basedOn w:val="Bold3"/>
    <w:uiPriority w:val="99"/>
    <w:rsid w:val="00BD521C"/>
    <w:pPr>
      <w:ind w:left="2160"/>
    </w:pPr>
  </w:style>
  <w:style w:type="paragraph" w:customStyle="1" w:styleId="List6">
    <w:name w:val="List6"/>
    <w:basedOn w:val="List5"/>
    <w:uiPriority w:val="99"/>
    <w:rsid w:val="00BD521C"/>
    <w:pPr>
      <w:ind w:left="3960"/>
    </w:pPr>
  </w:style>
  <w:style w:type="paragraph" w:styleId="Title">
    <w:name w:val="Title"/>
    <w:basedOn w:val="Normal"/>
    <w:link w:val="TitleChar"/>
    <w:uiPriority w:val="99"/>
    <w:qFormat/>
    <w:rsid w:val="00BD521C"/>
    <w:rPr>
      <w:rFonts w:ascii="Arial" w:hAnsi="Arial"/>
      <w:b/>
      <w:caps/>
      <w:color w:val="auto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BD521C"/>
    <w:rPr>
      <w:rFonts w:ascii="Arial" w:hAnsi="Arial" w:cs="Times New Roman"/>
      <w:b/>
      <w:caps/>
      <w:color w:val="auto"/>
      <w:sz w:val="20"/>
      <w:szCs w:val="20"/>
    </w:rPr>
  </w:style>
  <w:style w:type="paragraph" w:customStyle="1" w:styleId="Response20">
    <w:name w:val="Response 2"/>
    <w:basedOn w:val="Response3"/>
    <w:uiPriority w:val="99"/>
    <w:rsid w:val="00BD521C"/>
    <w:pPr>
      <w:ind w:left="720"/>
    </w:pPr>
  </w:style>
  <w:style w:type="paragraph" w:customStyle="1" w:styleId="Response1">
    <w:name w:val="Response 1"/>
    <w:basedOn w:val="Response20"/>
    <w:uiPriority w:val="99"/>
    <w:rsid w:val="00BD521C"/>
    <w:rPr>
      <w:b w:val="0"/>
      <w:i w:val="0"/>
    </w:rPr>
  </w:style>
  <w:style w:type="paragraph" w:customStyle="1" w:styleId="Narrative1a">
    <w:name w:val="Narrative 1a"/>
    <w:basedOn w:val="Narrative1"/>
    <w:uiPriority w:val="99"/>
    <w:rsid w:val="00BD521C"/>
    <w:pPr>
      <w:keepLines/>
      <w:ind w:left="360"/>
    </w:pPr>
  </w:style>
  <w:style w:type="paragraph" w:customStyle="1" w:styleId="Bullet2A">
    <w:name w:val="Bullet 2A"/>
    <w:basedOn w:val="Bullet2"/>
    <w:uiPriority w:val="99"/>
    <w:rsid w:val="00BD521C"/>
  </w:style>
  <w:style w:type="paragraph" w:customStyle="1" w:styleId="VendorQuestion">
    <w:name w:val="Vendor Question"/>
    <w:basedOn w:val="Normal"/>
    <w:next w:val="VendorAnswer"/>
    <w:uiPriority w:val="99"/>
    <w:rsid w:val="00BD521C"/>
    <w:pPr>
      <w:keepNext/>
      <w:spacing w:before="120" w:after="120"/>
    </w:pPr>
    <w:rPr>
      <w:rFonts w:ascii="Arial" w:hAnsi="Arial"/>
      <w:color w:val="auto"/>
      <w:sz w:val="24"/>
      <w:szCs w:val="20"/>
    </w:rPr>
  </w:style>
  <w:style w:type="paragraph" w:customStyle="1" w:styleId="VendorAnswer">
    <w:name w:val="Vendor Answer"/>
    <w:basedOn w:val="Normal"/>
    <w:next w:val="VendorTopic"/>
    <w:autoRedefine/>
    <w:uiPriority w:val="99"/>
    <w:rsid w:val="00BD521C"/>
    <w:pPr>
      <w:spacing w:after="240"/>
    </w:pPr>
    <w:rPr>
      <w:rFonts w:ascii="Arial" w:hAnsi="Arial"/>
      <w:b/>
      <w:i/>
      <w:color w:val="auto"/>
      <w:sz w:val="24"/>
      <w:szCs w:val="20"/>
    </w:rPr>
  </w:style>
  <w:style w:type="paragraph" w:customStyle="1" w:styleId="VendorTopic">
    <w:name w:val="Vendor Topic"/>
    <w:basedOn w:val="Normal"/>
    <w:next w:val="VendorQuestion"/>
    <w:autoRedefine/>
    <w:uiPriority w:val="99"/>
    <w:rsid w:val="00BD521C"/>
    <w:pPr>
      <w:keepNext/>
      <w:tabs>
        <w:tab w:val="num" w:pos="360"/>
        <w:tab w:val="left" w:pos="630"/>
      </w:tabs>
      <w:ind w:left="360" w:hanging="360"/>
    </w:pPr>
    <w:rPr>
      <w:rFonts w:ascii="Arial" w:hAnsi="Arial"/>
      <w:b/>
      <w:color w:val="auto"/>
      <w:sz w:val="24"/>
      <w:szCs w:val="20"/>
    </w:rPr>
  </w:style>
  <w:style w:type="paragraph" w:customStyle="1" w:styleId="Checklist1">
    <w:name w:val="Checklist 1"/>
    <w:basedOn w:val="Checklist3"/>
    <w:uiPriority w:val="99"/>
    <w:rsid w:val="00BD521C"/>
    <w:pPr>
      <w:framePr w:hSpace="0" w:vSpace="0" w:wrap="auto" w:vAnchor="margin" w:yAlign="inline"/>
      <w:tabs>
        <w:tab w:val="clear" w:pos="612"/>
        <w:tab w:val="left" w:pos="522"/>
      </w:tabs>
      <w:ind w:left="0"/>
    </w:pPr>
    <w:rPr>
      <w:b/>
    </w:rPr>
  </w:style>
  <w:style w:type="paragraph" w:customStyle="1" w:styleId="Checklist3">
    <w:name w:val="Checklist 3"/>
    <w:basedOn w:val="Table1"/>
    <w:uiPriority w:val="99"/>
    <w:rsid w:val="00BD521C"/>
    <w:pPr>
      <w:framePr w:hSpace="187" w:vSpace="187" w:wrap="around" w:vAnchor="text" w:hAnchor="text" w:y="1"/>
      <w:tabs>
        <w:tab w:val="left" w:pos="612"/>
      </w:tabs>
      <w:ind w:left="612"/>
    </w:pPr>
  </w:style>
  <w:style w:type="paragraph" w:customStyle="1" w:styleId="Table1">
    <w:name w:val="Table 1"/>
    <w:basedOn w:val="Normal"/>
    <w:uiPriority w:val="99"/>
    <w:rsid w:val="00BD521C"/>
    <w:rPr>
      <w:rFonts w:ascii="Arial" w:hAnsi="Arial"/>
      <w:color w:val="auto"/>
      <w:sz w:val="24"/>
      <w:szCs w:val="20"/>
    </w:rPr>
  </w:style>
  <w:style w:type="paragraph" w:customStyle="1" w:styleId="Bullet4a">
    <w:name w:val="Bullet 4a"/>
    <w:basedOn w:val="Bullet4"/>
    <w:uiPriority w:val="99"/>
    <w:rsid w:val="00BD521C"/>
    <w:pPr>
      <w:tabs>
        <w:tab w:val="clear" w:pos="360"/>
      </w:tabs>
    </w:pPr>
  </w:style>
  <w:style w:type="paragraph" w:customStyle="1" w:styleId="ChecklistLevel1">
    <w:name w:val="Checklist Level1"/>
    <w:basedOn w:val="Narrative1"/>
    <w:uiPriority w:val="99"/>
    <w:rsid w:val="00BD521C"/>
    <w:pPr>
      <w:tabs>
        <w:tab w:val="clear" w:pos="720"/>
        <w:tab w:val="clear" w:pos="1080"/>
        <w:tab w:val="clear" w:pos="1440"/>
        <w:tab w:val="clear" w:pos="2160"/>
      </w:tabs>
    </w:pPr>
    <w:rPr>
      <w:b/>
      <w:sz w:val="28"/>
    </w:rPr>
  </w:style>
  <w:style w:type="paragraph" w:customStyle="1" w:styleId="Checklist2">
    <w:name w:val="Checklist 2"/>
    <w:basedOn w:val="Checklist1"/>
    <w:uiPriority w:val="99"/>
    <w:rsid w:val="00BD521C"/>
    <w:pPr>
      <w:ind w:left="342"/>
    </w:pPr>
    <w:rPr>
      <w:b w:val="0"/>
      <w:i/>
    </w:rPr>
  </w:style>
  <w:style w:type="paragraph" w:customStyle="1" w:styleId="Bullet6">
    <w:name w:val="Bullet 6"/>
    <w:basedOn w:val="Bullet5"/>
    <w:uiPriority w:val="99"/>
    <w:rsid w:val="00BD521C"/>
    <w:rPr>
      <w:sz w:val="22"/>
    </w:rPr>
  </w:style>
  <w:style w:type="paragraph" w:customStyle="1" w:styleId="Bullet7">
    <w:name w:val="Bullet 7"/>
    <w:basedOn w:val="Bullet6"/>
    <w:uiPriority w:val="99"/>
    <w:rsid w:val="00BD521C"/>
  </w:style>
  <w:style w:type="paragraph" w:customStyle="1" w:styleId="Bullet3e">
    <w:name w:val="Bullet 3e"/>
    <w:basedOn w:val="Bullet3"/>
    <w:next w:val="Narrative3"/>
    <w:autoRedefine/>
    <w:uiPriority w:val="99"/>
    <w:rsid w:val="00BD521C"/>
  </w:style>
  <w:style w:type="paragraph" w:customStyle="1" w:styleId="Bullet4e">
    <w:name w:val="Bullet 4e"/>
    <w:basedOn w:val="Bullet4"/>
    <w:next w:val="Narrative1"/>
    <w:autoRedefine/>
    <w:uiPriority w:val="99"/>
    <w:rsid w:val="00BD521C"/>
    <w:pPr>
      <w:spacing w:after="120"/>
    </w:pPr>
  </w:style>
  <w:style w:type="paragraph" w:customStyle="1" w:styleId="Bullet5e">
    <w:name w:val="Bullet 5e"/>
    <w:basedOn w:val="Bullet5"/>
    <w:next w:val="Narrative5"/>
    <w:autoRedefine/>
    <w:uiPriority w:val="99"/>
    <w:rsid w:val="00BD521C"/>
    <w:pPr>
      <w:spacing w:after="120"/>
    </w:pPr>
  </w:style>
  <w:style w:type="paragraph" w:customStyle="1" w:styleId="Bullet4ae">
    <w:name w:val="Bullet 4ae"/>
    <w:basedOn w:val="Bullet4a"/>
    <w:autoRedefine/>
    <w:uiPriority w:val="99"/>
    <w:rsid w:val="00BD521C"/>
    <w:pPr>
      <w:spacing w:after="120"/>
    </w:pPr>
  </w:style>
  <w:style w:type="paragraph" w:customStyle="1" w:styleId="Question">
    <w:name w:val="Question"/>
    <w:basedOn w:val="Normal"/>
    <w:next w:val="Normal"/>
    <w:autoRedefine/>
    <w:uiPriority w:val="99"/>
    <w:rsid w:val="00BD521C"/>
    <w:pPr>
      <w:spacing w:after="120"/>
    </w:pPr>
    <w:rPr>
      <w:rFonts w:ascii="Arial" w:hAnsi="Arial"/>
      <w:color w:val="auto"/>
      <w:sz w:val="24"/>
      <w:szCs w:val="20"/>
    </w:rPr>
  </w:style>
  <w:style w:type="paragraph" w:customStyle="1" w:styleId="Answer">
    <w:name w:val="Answer"/>
    <w:basedOn w:val="Normal"/>
    <w:next w:val="Question"/>
    <w:autoRedefine/>
    <w:uiPriority w:val="99"/>
    <w:rsid w:val="00BD521C"/>
    <w:pPr>
      <w:spacing w:after="120"/>
    </w:pPr>
    <w:rPr>
      <w:rFonts w:ascii="Arial" w:hAnsi="Arial"/>
      <w:b/>
      <w:i/>
      <w:color w:val="auto"/>
      <w:sz w:val="24"/>
      <w:szCs w:val="20"/>
    </w:rPr>
  </w:style>
  <w:style w:type="paragraph" w:customStyle="1" w:styleId="Topic">
    <w:name w:val="Topic"/>
    <w:basedOn w:val="Normal"/>
    <w:autoRedefine/>
    <w:uiPriority w:val="99"/>
    <w:rsid w:val="00BD521C"/>
    <w:rPr>
      <w:rFonts w:ascii="Arial" w:hAnsi="Arial"/>
      <w:b/>
      <w:color w:val="auto"/>
      <w:sz w:val="24"/>
      <w:szCs w:val="20"/>
    </w:rPr>
  </w:style>
  <w:style w:type="paragraph" w:customStyle="1" w:styleId="VendorAnswerBullet">
    <w:name w:val="Vendor Answer Bullet"/>
    <w:basedOn w:val="VendorAnswer"/>
    <w:next w:val="VendorTopic"/>
    <w:autoRedefine/>
    <w:uiPriority w:val="99"/>
    <w:rsid w:val="00BD521C"/>
    <w:pPr>
      <w:spacing w:after="0"/>
    </w:pPr>
  </w:style>
  <w:style w:type="paragraph" w:customStyle="1" w:styleId="VendorAnswerBulletLast">
    <w:name w:val="Vendor Answer Bullet(Last)"/>
    <w:basedOn w:val="VendorAnswerBullet"/>
    <w:autoRedefine/>
    <w:uiPriority w:val="99"/>
    <w:rsid w:val="00BD521C"/>
    <w:pPr>
      <w:tabs>
        <w:tab w:val="num" w:pos="360"/>
      </w:tabs>
      <w:spacing w:after="240"/>
      <w:ind w:left="360" w:hanging="360"/>
    </w:pPr>
  </w:style>
  <w:style w:type="paragraph" w:styleId="PlainText">
    <w:name w:val="Plain Text"/>
    <w:basedOn w:val="Normal"/>
    <w:link w:val="PlainTextChar"/>
    <w:uiPriority w:val="99"/>
    <w:semiHidden/>
    <w:rsid w:val="00BD521C"/>
    <w:rPr>
      <w:rFonts w:ascii="Courier New" w:hAnsi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BD521C"/>
    <w:rPr>
      <w:rFonts w:ascii="Courier New" w:hAnsi="Courier New" w:cs="Times New Roman"/>
      <w:color w:val="auto"/>
      <w:sz w:val="20"/>
      <w:szCs w:val="20"/>
    </w:rPr>
  </w:style>
  <w:style w:type="character" w:customStyle="1" w:styleId="WW8Num84z0">
    <w:name w:val="WW8Num84z0"/>
    <w:uiPriority w:val="99"/>
    <w:rsid w:val="00BD521C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rsid w:val="00BD521C"/>
    <w:rPr>
      <w:rFonts w:ascii="Tahoma" w:hAnsi="Tahoma" w:cs="Verdana"/>
      <w:color w:val="auto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D521C"/>
    <w:rPr>
      <w:rFonts w:ascii="Tahoma" w:hAnsi="Tahoma" w:cs="Verdana"/>
      <w:color w:val="auto"/>
      <w:sz w:val="16"/>
      <w:szCs w:val="16"/>
    </w:rPr>
  </w:style>
  <w:style w:type="paragraph" w:customStyle="1" w:styleId="WarnHead">
    <w:name w:val="WarnHead"/>
    <w:basedOn w:val="Normal"/>
    <w:autoRedefine/>
    <w:uiPriority w:val="99"/>
    <w:rsid w:val="00BD521C"/>
    <w:rPr>
      <w:rFonts w:ascii="Garamond" w:hAnsi="Garamond"/>
      <w:kern w:val="28"/>
      <w:sz w:val="24"/>
      <w:szCs w:val="20"/>
    </w:rPr>
  </w:style>
  <w:style w:type="paragraph" w:customStyle="1" w:styleId="Body">
    <w:name w:val="Body"/>
    <w:aliases w:val="B"/>
    <w:autoRedefine/>
    <w:uiPriority w:val="99"/>
    <w:rsid w:val="00BD521C"/>
    <w:pPr>
      <w:overflowPunct w:val="0"/>
      <w:autoSpaceDE w:val="0"/>
      <w:autoSpaceDN w:val="0"/>
      <w:adjustRightInd w:val="0"/>
      <w:spacing w:line="260" w:lineRule="atLeast"/>
      <w:ind w:left="-7" w:firstLine="7"/>
      <w:textAlignment w:val="baseline"/>
    </w:pPr>
    <w:rPr>
      <w:rFonts w:ascii="Times New Roman" w:eastAsia="MS Mincho" w:hAnsi="Times New Roman"/>
      <w:sz w:val="20"/>
      <w:szCs w:val="18"/>
    </w:rPr>
  </w:style>
  <w:style w:type="paragraph" w:customStyle="1" w:styleId="Subhead2">
    <w:name w:val="*Subhead2"/>
    <w:basedOn w:val="Normal"/>
    <w:uiPriority w:val="99"/>
    <w:rsid w:val="00BD521C"/>
    <w:pPr>
      <w:keepNext/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center" w:pos="4680"/>
        <w:tab w:val="right" w:pos="9360"/>
      </w:tabs>
      <w:overflowPunct w:val="0"/>
      <w:autoSpaceDE w:val="0"/>
      <w:autoSpaceDN w:val="0"/>
      <w:adjustRightInd w:val="0"/>
      <w:spacing w:line="240" w:lineRule="exact"/>
      <w:ind w:left="288"/>
      <w:textAlignment w:val="baseline"/>
    </w:pPr>
    <w:rPr>
      <w:rFonts w:ascii="Times New Roman" w:hAnsi="Times New Roman"/>
      <w:bCs/>
      <w:sz w:val="24"/>
    </w:rPr>
  </w:style>
  <w:style w:type="paragraph" w:customStyle="1" w:styleId="CellBody-10pt">
    <w:name w:val="CellBody-10pt"/>
    <w:uiPriority w:val="99"/>
    <w:rsid w:val="00BD521C"/>
    <w:pPr>
      <w:spacing w:before="60" w:after="60" w:line="240" w:lineRule="exact"/>
    </w:pPr>
    <w:rPr>
      <w:rFonts w:ascii="Tms Rmn" w:hAnsi="Tms Rmn"/>
      <w:color w:val="000000"/>
      <w:sz w:val="20"/>
      <w:szCs w:val="20"/>
    </w:rPr>
  </w:style>
  <w:style w:type="paragraph" w:customStyle="1" w:styleId="Bodytext1">
    <w:name w:val="Bodytext1"/>
    <w:uiPriority w:val="99"/>
    <w:rsid w:val="00BD521C"/>
    <w:pPr>
      <w:tabs>
        <w:tab w:val="left" w:pos="0"/>
      </w:tabs>
      <w:outlineLvl w:val="1"/>
    </w:pPr>
    <w:rPr>
      <w:rFonts w:ascii="Times New Roman" w:hAnsi="Times New Roman"/>
      <w:sz w:val="20"/>
      <w:szCs w:val="20"/>
      <w:lang w:val="en-GB"/>
    </w:rPr>
  </w:style>
  <w:style w:type="paragraph" w:customStyle="1" w:styleId="Heading10">
    <w:name w:val="Heading1"/>
    <w:basedOn w:val="Normal"/>
    <w:uiPriority w:val="99"/>
    <w:rsid w:val="00BD521C"/>
    <w:pPr>
      <w:tabs>
        <w:tab w:val="left" w:pos="0"/>
        <w:tab w:val="num" w:pos="360"/>
      </w:tabs>
      <w:ind w:left="360" w:hanging="360"/>
      <w:outlineLvl w:val="0"/>
    </w:pPr>
    <w:rPr>
      <w:rFonts w:ascii="Times New Roman" w:hAnsi="Times New Roman"/>
      <w:b/>
      <w:caps/>
      <w:color w:val="auto"/>
      <w:szCs w:val="2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BD521C"/>
    <w:rPr>
      <w:rFonts w:ascii="Arial" w:hAnsi="Arial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D52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D521C"/>
    <w:rPr>
      <w:b/>
      <w:bCs/>
    </w:rPr>
  </w:style>
  <w:style w:type="paragraph" w:styleId="BodyTextIndent">
    <w:name w:val="Body Text Indent"/>
    <w:basedOn w:val="Normal"/>
    <w:link w:val="BodyTextIndentChar"/>
    <w:uiPriority w:val="99"/>
    <w:semiHidden/>
    <w:rsid w:val="00BD521C"/>
    <w:pPr>
      <w:spacing w:after="120"/>
      <w:ind w:left="360"/>
    </w:pPr>
    <w:rPr>
      <w:rFonts w:ascii="Arial" w:hAnsi="Arial"/>
      <w:color w:val="auto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BD521C"/>
    <w:rPr>
      <w:rFonts w:ascii="Arial" w:hAnsi="Arial" w:cs="Times New Roman"/>
      <w:color w:val="auto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BD521C"/>
    <w:pPr>
      <w:ind w:left="720"/>
      <w:jc w:val="both"/>
    </w:pPr>
    <w:rPr>
      <w:rFonts w:ascii="Arial" w:hAnsi="Arial"/>
      <w:color w:val="0000FF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BD521C"/>
    <w:rPr>
      <w:rFonts w:ascii="Arial" w:hAnsi="Arial" w:cs="Times New Roman"/>
      <w:color w:val="0000FF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BD521C"/>
    <w:pPr>
      <w:ind w:left="720"/>
    </w:pPr>
    <w:rPr>
      <w:rFonts w:ascii="Arial" w:hAnsi="Arial"/>
      <w:color w:val="0000FF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BD521C"/>
    <w:rPr>
      <w:rFonts w:ascii="Arial" w:hAnsi="Arial" w:cs="Times New Roman"/>
      <w:color w:val="0000FF"/>
      <w:sz w:val="20"/>
      <w:szCs w:val="20"/>
    </w:rPr>
  </w:style>
  <w:style w:type="paragraph" w:styleId="ListParagraph">
    <w:name w:val="List Paragraph"/>
    <w:basedOn w:val="Normal"/>
    <w:uiPriority w:val="99"/>
    <w:qFormat/>
    <w:rsid w:val="00622222"/>
    <w:pPr>
      <w:ind w:left="720"/>
      <w:contextualSpacing/>
    </w:pPr>
    <w:rPr>
      <w:rFonts w:ascii="Arial" w:hAnsi="Arial"/>
      <w:color w:val="auto"/>
      <w:sz w:val="24"/>
      <w:szCs w:val="20"/>
    </w:rPr>
  </w:style>
  <w:style w:type="character" w:styleId="FootnoteReference">
    <w:name w:val="footnote reference"/>
    <w:basedOn w:val="DefaultParagraphFont"/>
    <w:uiPriority w:val="99"/>
    <w:semiHidden/>
    <w:rsid w:val="004C738A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4C738A"/>
    <w:pPr>
      <w:keepLines/>
      <w:spacing w:line="200" w:lineRule="atLeast"/>
      <w:ind w:left="1080"/>
    </w:pPr>
    <w:rPr>
      <w:rFonts w:ascii="Arial" w:hAnsi="Arial"/>
      <w:color w:val="auto"/>
      <w:spacing w:val="-5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C738A"/>
    <w:rPr>
      <w:rFonts w:ascii="Arial" w:hAnsi="Arial" w:cs="Times New Roman"/>
      <w:color w:val="auto"/>
      <w:spacing w:val="-5"/>
      <w:sz w:val="20"/>
      <w:szCs w:val="20"/>
    </w:rPr>
  </w:style>
  <w:style w:type="paragraph" w:customStyle="1" w:styleId="Heading1para">
    <w:name w:val="Heading 1 para"/>
    <w:basedOn w:val="Normal"/>
    <w:link w:val="Heading1paraChar"/>
    <w:autoRedefine/>
    <w:rsid w:val="004C738A"/>
    <w:pPr>
      <w:spacing w:after="120"/>
    </w:pPr>
    <w:rPr>
      <w:rFonts w:ascii="Arial" w:hAnsi="Arial"/>
      <w:color w:val="auto"/>
      <w:szCs w:val="22"/>
    </w:rPr>
  </w:style>
  <w:style w:type="character" w:customStyle="1" w:styleId="Heading1paraChar">
    <w:name w:val="Heading 1 para Char"/>
    <w:basedOn w:val="DefaultParagraphFont"/>
    <w:link w:val="Heading1para"/>
    <w:locked/>
    <w:rsid w:val="004C738A"/>
    <w:rPr>
      <w:rFonts w:ascii="Arial" w:hAnsi="Arial" w:cs="Times New Roman"/>
      <w:color w:val="auto"/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rsid w:val="003C1AE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3C1AED"/>
    <w:rPr>
      <w:rFonts w:cs="Times New Roman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3C1A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3C1AED"/>
    <w:rPr>
      <w:rFonts w:ascii="Courier New" w:eastAsia="Times New Roman" w:hAnsi="Courier New" w:cs="Courier New"/>
      <w:color w:val="auto"/>
      <w:sz w:val="20"/>
      <w:szCs w:val="20"/>
    </w:rPr>
  </w:style>
  <w:style w:type="paragraph" w:customStyle="1" w:styleId="Bulletlist1">
    <w:name w:val="Bullet_list1"/>
    <w:basedOn w:val="Normal"/>
    <w:uiPriority w:val="99"/>
    <w:rsid w:val="002F0A9C"/>
    <w:pPr>
      <w:numPr>
        <w:numId w:val="1"/>
      </w:numPr>
      <w:spacing w:after="120" w:line="300" w:lineRule="exact"/>
      <w:jc w:val="both"/>
    </w:pPr>
    <w:rPr>
      <w:rFonts w:ascii="Arial" w:hAnsi="Arial"/>
      <w:color w:val="auto"/>
      <w:sz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DB7D71"/>
    <w:pPr>
      <w:pBdr>
        <w:bottom w:val="single" w:sz="6" w:space="1" w:color="auto"/>
      </w:pBdr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locked/>
    <w:rsid w:val="00DB7D71"/>
    <w:rPr>
      <w:rFonts w:ascii="Arial" w:hAnsi="Arial" w:cs="Arial"/>
      <w:vanish/>
      <w:color w:val="auto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rsid w:val="00DB7D71"/>
    <w:pPr>
      <w:pBdr>
        <w:top w:val="single" w:sz="6" w:space="1" w:color="auto"/>
      </w:pBdr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locked/>
    <w:rsid w:val="00DB7D71"/>
    <w:rPr>
      <w:rFonts w:ascii="Arial" w:hAnsi="Arial" w:cs="Arial"/>
      <w:vanish/>
      <w:color w:val="auto"/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rsid w:val="00597735"/>
    <w:rPr>
      <w:rFonts w:cs="Times New Roman"/>
      <w:vertAlign w:val="superscript"/>
    </w:rPr>
  </w:style>
  <w:style w:type="table" w:styleId="TableGrid">
    <w:name w:val="Table Grid"/>
    <w:basedOn w:val="TableNormal"/>
    <w:uiPriority w:val="99"/>
    <w:rsid w:val="00DD3A76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D73032"/>
    <w:rPr>
      <w:color w:val="000000"/>
      <w:szCs w:val="24"/>
    </w:rPr>
  </w:style>
  <w:style w:type="paragraph" w:customStyle="1" w:styleId="bodytext0">
    <w:name w:val="body text"/>
    <w:rsid w:val="001D6032"/>
    <w:pPr>
      <w:keepLines/>
      <w:suppressAutoHyphens/>
      <w:spacing w:after="60" w:line="252" w:lineRule="auto"/>
      <w:ind w:left="432" w:firstLine="1"/>
      <w:jc w:val="both"/>
    </w:pPr>
    <w:rPr>
      <w:rFonts w:ascii="Times New Roman" w:hAnsi="Times New Roman"/>
      <w:lang w:val="en-GB"/>
    </w:rPr>
  </w:style>
  <w:style w:type="paragraph" w:customStyle="1" w:styleId="BulletedText">
    <w:name w:val="Bulleted Text"/>
    <w:basedOn w:val="Normal"/>
    <w:next w:val="Normal"/>
    <w:rsid w:val="001D6032"/>
    <w:pPr>
      <w:numPr>
        <w:numId w:val="5"/>
      </w:numPr>
      <w:tabs>
        <w:tab w:val="left" w:pos="432"/>
      </w:tabs>
      <w:spacing w:before="120" w:after="120" w:line="252" w:lineRule="auto"/>
      <w:jc w:val="both"/>
    </w:pPr>
    <w:rPr>
      <w:rFonts w:ascii="Futura Bk" w:hAnsi="Futura Bk"/>
      <w:b/>
      <w:color w:val="auto"/>
      <w:sz w:val="20"/>
      <w:szCs w:val="22"/>
      <w:lang w:bidi="en-US"/>
    </w:rPr>
  </w:style>
  <w:style w:type="paragraph" w:styleId="NormalWeb">
    <w:name w:val="Normal (Web)"/>
    <w:basedOn w:val="Normal"/>
    <w:uiPriority w:val="99"/>
    <w:unhideWhenUsed/>
    <w:rsid w:val="001D6032"/>
    <w:pPr>
      <w:spacing w:before="100" w:beforeAutospacing="1" w:after="100" w:afterAutospacing="1" w:line="252" w:lineRule="auto"/>
    </w:pPr>
    <w:rPr>
      <w:rFonts w:ascii="Tahoma" w:hAnsi="Tahoma" w:cs="Tahoma"/>
      <w:b/>
      <w:color w:val="auto"/>
      <w:sz w:val="20"/>
      <w:szCs w:val="22"/>
      <w:lang w:val="en-IN" w:eastAsia="en-IN" w:bidi="en-US"/>
    </w:rPr>
  </w:style>
  <w:style w:type="character" w:styleId="Strong">
    <w:name w:val="Strong"/>
    <w:uiPriority w:val="22"/>
    <w:qFormat/>
    <w:locked/>
    <w:rsid w:val="001D6032"/>
    <w:rPr>
      <w:b/>
      <w:bCs/>
      <w:color w:val="943634"/>
      <w:spacing w:val="5"/>
    </w:rPr>
  </w:style>
  <w:style w:type="character" w:styleId="Emphasis">
    <w:name w:val="Emphasis"/>
    <w:qFormat/>
    <w:locked/>
    <w:rsid w:val="001D6032"/>
    <w:rPr>
      <w:caps/>
      <w:spacing w:val="5"/>
      <w:sz w:val="20"/>
      <w:szCs w:val="20"/>
    </w:rPr>
  </w:style>
  <w:style w:type="character" w:styleId="FollowedHyperlink">
    <w:name w:val="FollowedHyperlink"/>
    <w:basedOn w:val="DefaultParagraphFont"/>
    <w:locked/>
    <w:rsid w:val="00BB6C24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F4C6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F4C68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34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templates\Aithent-DOC-Template_15-Feb-2011_Office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0D240-4E8F-4933-921A-2F4285FE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Aithent-DOC-Template_15-Feb-2011_Office2007</Template>
  <TotalTime>32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Aithent Proposal</vt:lpstr>
    </vt:vector>
  </TitlesOfParts>
  <Company>Hewlett-Packard</Company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Aithent Proposal</dc:title>
  <dc:creator>Hari Srinivasan</dc:creator>
  <cp:lastModifiedBy>Hari Srinivasan</cp:lastModifiedBy>
  <cp:revision>5</cp:revision>
  <cp:lastPrinted>2009-10-01T23:25:00Z</cp:lastPrinted>
  <dcterms:created xsi:type="dcterms:W3CDTF">2012-03-23T10:27:00Z</dcterms:created>
  <dcterms:modified xsi:type="dcterms:W3CDTF">2012-03-23T10:59:00Z</dcterms:modified>
</cp:coreProperties>
</file>