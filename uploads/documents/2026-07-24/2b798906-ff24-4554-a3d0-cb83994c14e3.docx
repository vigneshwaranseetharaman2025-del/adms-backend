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E026CE" w14:textId="2F1504CC" w:rsidR="004C3344" w:rsidRDefault="00937BC3" w:rsidP="00CB561C">
      <w:pPr>
        <w:rPr>
          <w:rFonts w:cs="Calibri"/>
        </w:rPr>
      </w:pPr>
      <w:r w:rsidRPr="00937BC3">
        <w:rPr>
          <w:rFonts w:cs="Calibri"/>
          <w:noProof/>
        </w:rPr>
        <w:drawing>
          <wp:anchor distT="0" distB="0" distL="114300" distR="114300" simplePos="0" relativeHeight="251684352" behindDoc="1" locked="0" layoutInCell="1" allowOverlap="1" wp14:anchorId="61F14401" wp14:editId="7EA27AFA">
            <wp:simplePos x="0" y="0"/>
            <wp:positionH relativeFrom="column">
              <wp:posOffset>2225675</wp:posOffset>
            </wp:positionH>
            <wp:positionV relativeFrom="paragraph">
              <wp:posOffset>-848995</wp:posOffset>
            </wp:positionV>
            <wp:extent cx="3367290" cy="5040000"/>
            <wp:effectExtent l="0" t="0" r="5080" b="8255"/>
            <wp:wrapNone/>
            <wp:docPr id="14" name="Picture 13">
              <a:extLst xmlns:a="http://schemas.openxmlformats.org/drawingml/2006/main">
                <a:ext uri="{FF2B5EF4-FFF2-40B4-BE49-F238E27FC236}">
                  <a16:creationId xmlns:a16="http://schemas.microsoft.com/office/drawing/2014/main" id="{45D5C4A0-4FEB-7786-7DBC-AB6D168A772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>
                      <a:extLst>
                        <a:ext uri="{FF2B5EF4-FFF2-40B4-BE49-F238E27FC236}">
                          <a16:creationId xmlns:a16="http://schemas.microsoft.com/office/drawing/2014/main" id="{45D5C4A0-4FEB-7786-7DBC-AB6D168A772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colorTemperature colorTemp="5900"/>
                              </a14:imgEffect>
                              <a14:imgEffect>
                                <a14:saturation sat="66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7290" cy="50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3D98A9" w14:textId="6C7FB79B" w:rsidR="00CB561C" w:rsidRPr="00FB6112" w:rsidRDefault="00CB561C" w:rsidP="00CB561C">
      <w:pPr>
        <w:jc w:val="center"/>
        <w:rPr>
          <w:rFonts w:cs="Calibri"/>
        </w:rPr>
      </w:pPr>
    </w:p>
    <w:p w14:paraId="04164D7C" w14:textId="46987014" w:rsidR="000E7DBC" w:rsidRDefault="000E7DBC" w:rsidP="000E7DBC">
      <w:pPr>
        <w:jc w:val="right"/>
        <w:rPr>
          <w:rFonts w:cs="Calibri"/>
          <w:b/>
          <w:color w:val="262626"/>
          <w:sz w:val="52"/>
          <w:szCs w:val="52"/>
        </w:rPr>
      </w:pPr>
    </w:p>
    <w:p w14:paraId="66A74977" w14:textId="66DC4971" w:rsidR="000E7DBC" w:rsidRDefault="00937BC3" w:rsidP="000E7DBC">
      <w:pPr>
        <w:jc w:val="right"/>
        <w:rPr>
          <w:rFonts w:cs="Calibri"/>
          <w:b/>
          <w:color w:val="262626"/>
          <w:sz w:val="52"/>
          <w:szCs w:val="52"/>
        </w:rPr>
      </w:pPr>
      <w:r>
        <w:rPr>
          <w:rFonts w:cs="Calibri"/>
          <w:noProof/>
        </w:rPr>
        <w:drawing>
          <wp:anchor distT="0" distB="0" distL="114300" distR="114300" simplePos="0" relativeHeight="251652608" behindDoc="0" locked="0" layoutInCell="1" allowOverlap="1" wp14:anchorId="0ED05DD6" wp14:editId="08160587">
            <wp:simplePos x="0" y="0"/>
            <wp:positionH relativeFrom="column">
              <wp:posOffset>31115</wp:posOffset>
            </wp:positionH>
            <wp:positionV relativeFrom="paragraph">
              <wp:posOffset>66344</wp:posOffset>
            </wp:positionV>
            <wp:extent cx="1701165" cy="568960"/>
            <wp:effectExtent l="0" t="0" r="0" b="2540"/>
            <wp:wrapNone/>
            <wp:docPr id="125" name="Picture 1" descr="Aithent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ithentLogo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1165" cy="568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BA35A5" w14:textId="42B0DB7B" w:rsidR="00000778" w:rsidRDefault="00000778" w:rsidP="000E7DBC">
      <w:pPr>
        <w:jc w:val="right"/>
        <w:rPr>
          <w:rFonts w:cs="Calibri"/>
          <w:b/>
          <w:color w:val="262626"/>
          <w:sz w:val="52"/>
          <w:szCs w:val="52"/>
        </w:rPr>
      </w:pPr>
    </w:p>
    <w:p w14:paraId="14A8C57F" w14:textId="1C1607E8" w:rsidR="00000778" w:rsidRDefault="00000778" w:rsidP="000E7DBC">
      <w:pPr>
        <w:jc w:val="right"/>
        <w:rPr>
          <w:rFonts w:cs="Calibri"/>
          <w:b/>
          <w:color w:val="262626"/>
          <w:sz w:val="52"/>
          <w:szCs w:val="52"/>
        </w:rPr>
      </w:pPr>
    </w:p>
    <w:p w14:paraId="29AD68B6" w14:textId="78B8C094" w:rsidR="002C54DE" w:rsidRDefault="002C54DE" w:rsidP="002C54DE">
      <w:pPr>
        <w:jc w:val="center"/>
        <w:rPr>
          <w:rFonts w:cs="Calibri"/>
        </w:rPr>
      </w:pPr>
    </w:p>
    <w:p w14:paraId="7C96E435" w14:textId="62C0E832" w:rsidR="002C54DE" w:rsidRDefault="00EE0C0E" w:rsidP="002C54DE">
      <w:pPr>
        <w:jc w:val="center"/>
        <w:rPr>
          <w:rFonts w:cs="Calibri"/>
        </w:rPr>
      </w:pPr>
      <w:r w:rsidRPr="00937BC3">
        <w:rPr>
          <w:rFonts w:cs="Calibri"/>
          <w:noProof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7274D365" wp14:editId="1826EC09">
                <wp:simplePos x="0" y="0"/>
                <wp:positionH relativeFrom="column">
                  <wp:posOffset>3941763</wp:posOffset>
                </wp:positionH>
                <wp:positionV relativeFrom="paragraph">
                  <wp:posOffset>116840</wp:posOffset>
                </wp:positionV>
                <wp:extent cx="2880000" cy="3600000"/>
                <wp:effectExtent l="0" t="0" r="0" b="635"/>
                <wp:wrapNone/>
                <wp:docPr id="15" name="Freeform: Shape 14">
                  <a:extLst xmlns:a="http://schemas.openxmlformats.org/drawingml/2006/main">
                    <a:ext uri="{FF2B5EF4-FFF2-40B4-BE49-F238E27FC236}">
                      <a16:creationId xmlns:a16="http://schemas.microsoft.com/office/drawing/2014/main" id="{F6BD0105-2C5D-A2D7-4909-B991CE5F0A8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0000" cy="3600000"/>
                        </a:xfrm>
                        <a:custGeom>
                          <a:avLst/>
                          <a:gdLst>
                            <a:gd name="connsiteX0" fmla="*/ 0 w 4217767"/>
                            <a:gd name="connsiteY0" fmla="*/ 0 h 4005650"/>
                            <a:gd name="connsiteX1" fmla="*/ 4217768 w 4217767"/>
                            <a:gd name="connsiteY1" fmla="*/ 0 h 4005650"/>
                            <a:gd name="connsiteX2" fmla="*/ 4217768 w 4217767"/>
                            <a:gd name="connsiteY2" fmla="*/ 4005651 h 4005650"/>
                            <a:gd name="connsiteX3" fmla="*/ 0 w 4217767"/>
                            <a:gd name="connsiteY3" fmla="*/ 4005651 h 40056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4217767" h="4005650">
                              <a:moveTo>
                                <a:pt x="0" y="0"/>
                              </a:moveTo>
                              <a:lnTo>
                                <a:pt x="4217768" y="0"/>
                              </a:lnTo>
                              <a:lnTo>
                                <a:pt x="4217768" y="4005651"/>
                              </a:lnTo>
                              <a:lnTo>
                                <a:pt x="0" y="40056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3B934">
                            <a:alpha val="95000"/>
                          </a:srgbClr>
                        </a:solidFill>
                        <a:ln w="13718" cap="flat">
                          <a:noFill/>
                          <a:prstDash val="solid"/>
                          <a:miter/>
                        </a:ln>
                      </wps:spPr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B07B21" id="Freeform: Shape 14" o:spid="_x0000_s1026" style="position:absolute;margin-left:310.4pt;margin-top:9.2pt;width:226.75pt;height:283.45pt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217767,4005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" path="m,l4217768,r,4005651l,4005651,,xe" fillcolor="#63b934" stroked="f" strokeweight=".38106mm">
                <v:fill opacity="62194f"/>
                <v:stroke joinstyle="miter"/>
                <v:path arrowok="t" o:connecttype="custom" o:connectlocs="0,0;2880001,0;2880001,3600001;0,3600001" o:connectangles="0,0,0,0"/>
              </v:shape>
            </w:pict>
          </mc:Fallback>
        </mc:AlternateContent>
      </w:r>
    </w:p>
    <w:p w14:paraId="43BDBA24" w14:textId="50965BE0" w:rsidR="002C54DE" w:rsidRDefault="002C54DE" w:rsidP="002C54DE">
      <w:pPr>
        <w:jc w:val="center"/>
        <w:rPr>
          <w:rFonts w:cs="Calibri"/>
        </w:rPr>
      </w:pPr>
    </w:p>
    <w:p w14:paraId="609ADEB4" w14:textId="62F09285" w:rsidR="002C54DE" w:rsidRDefault="002C54DE" w:rsidP="002C54DE">
      <w:pPr>
        <w:jc w:val="center"/>
        <w:rPr>
          <w:rFonts w:cs="Calibri"/>
        </w:rPr>
      </w:pPr>
    </w:p>
    <w:p w14:paraId="305E8140" w14:textId="0CC7DDC9" w:rsidR="002C54DE" w:rsidRDefault="002C54DE" w:rsidP="002C54DE">
      <w:pPr>
        <w:jc w:val="center"/>
        <w:rPr>
          <w:rFonts w:cs="Calibri"/>
        </w:rPr>
      </w:pPr>
    </w:p>
    <w:p w14:paraId="34913045" w14:textId="7909BA72" w:rsidR="002C54DE" w:rsidRDefault="002C54DE" w:rsidP="002C54DE">
      <w:pPr>
        <w:jc w:val="center"/>
        <w:rPr>
          <w:rFonts w:cs="Calibri"/>
        </w:rPr>
      </w:pPr>
    </w:p>
    <w:p w14:paraId="40F58D80" w14:textId="0DCB971D" w:rsidR="002C54DE" w:rsidRDefault="002C54DE" w:rsidP="002C54DE">
      <w:pPr>
        <w:jc w:val="center"/>
        <w:rPr>
          <w:rFonts w:cs="Calibri"/>
        </w:rPr>
      </w:pPr>
    </w:p>
    <w:p w14:paraId="27423773" w14:textId="5670EF2D" w:rsidR="002C54DE" w:rsidRDefault="00EE0C0E" w:rsidP="002C54DE">
      <w:pPr>
        <w:jc w:val="center"/>
        <w:rPr>
          <w:rFonts w:cs="Calibri"/>
        </w:rPr>
      </w:pPr>
      <w:r w:rsidRPr="00937BC3">
        <w:rPr>
          <w:rFonts w:cs="Calibri"/>
          <w:b/>
          <w:noProof/>
          <w:color w:val="262626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455B0104" wp14:editId="4ECB170C">
                <wp:simplePos x="0" y="0"/>
                <wp:positionH relativeFrom="column">
                  <wp:posOffset>4371976</wp:posOffset>
                </wp:positionH>
                <wp:positionV relativeFrom="paragraph">
                  <wp:posOffset>153987</wp:posOffset>
                </wp:positionV>
                <wp:extent cx="2016000" cy="3528000"/>
                <wp:effectExtent l="82232" t="0" r="9843" b="86042"/>
                <wp:wrapNone/>
                <wp:docPr id="9" name="Freeform: Shap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016000" cy="3528000"/>
                        </a:xfrm>
                        <a:custGeom>
                          <a:avLst/>
                          <a:gdLst>
                            <a:gd name="connsiteX0" fmla="*/ 0 w 5999626"/>
                            <a:gd name="connsiteY0" fmla="*/ 4637884 h 4637883"/>
                            <a:gd name="connsiteX1" fmla="*/ 0 w 5999626"/>
                            <a:gd name="connsiteY1" fmla="*/ 0 h 4637883"/>
                            <a:gd name="connsiteX2" fmla="*/ 5999627 w 5999626"/>
                            <a:gd name="connsiteY2" fmla="*/ 0 h 463788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5999626" h="4637883">
                              <a:moveTo>
                                <a:pt x="0" y="4637884"/>
                              </a:moveTo>
                              <a:lnTo>
                                <a:pt x="0" y="0"/>
                              </a:lnTo>
                              <a:lnTo>
                                <a:pt x="5999627" y="0"/>
                              </a:lnTo>
                            </a:path>
                          </a:pathLst>
                        </a:custGeom>
                        <a:noFill/>
                        <a:ln w="164613" cap="flat">
                          <a:solidFill>
                            <a:srgbClr val="63B934">
                              <a:alpha val="75000"/>
                            </a:srgbClr>
                          </a:solidFill>
                          <a:prstDash val="solid"/>
                          <a:miter/>
                        </a:ln>
                      </wps:spPr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9124EC" id="Freeform: Shape 15" o:spid="_x0000_s1026" style="position:absolute;margin-left:344.25pt;margin-top:12.1pt;width:158.75pt;height:277.8pt;rotation:-90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999626,46378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" path="m,4637884l,,5999627,e" filled="f" strokecolor="#63b934" strokeweight="4.57258mm">
                <v:stroke opacity="49087f" joinstyle="miter"/>
                <v:path arrowok="t" o:connecttype="custom" o:connectlocs="0,3528001;0,0;2016000,0" o:connectangles="0,0,0"/>
              </v:shape>
            </w:pict>
          </mc:Fallback>
        </mc:AlternateContent>
      </w:r>
    </w:p>
    <w:p w14:paraId="32560959" w14:textId="6A4673C9" w:rsidR="002C54DE" w:rsidRPr="00FB6112" w:rsidRDefault="002C54DE" w:rsidP="002C54DE">
      <w:pPr>
        <w:jc w:val="center"/>
        <w:rPr>
          <w:rFonts w:cs="Calibri"/>
        </w:rPr>
      </w:pPr>
    </w:p>
    <w:p w14:paraId="29B17B9E" w14:textId="0D086A58" w:rsidR="002C54DE" w:rsidRDefault="002C54DE" w:rsidP="002C54DE">
      <w:pPr>
        <w:jc w:val="center"/>
        <w:rPr>
          <w:color w:val="262626"/>
        </w:rPr>
      </w:pPr>
    </w:p>
    <w:p w14:paraId="18E01F89" w14:textId="4F4306F5" w:rsidR="002C54DE" w:rsidRDefault="002C54DE" w:rsidP="002C54DE">
      <w:pPr>
        <w:jc w:val="center"/>
        <w:rPr>
          <w:color w:val="262626"/>
        </w:rPr>
      </w:pPr>
    </w:p>
    <w:p w14:paraId="69269B04" w14:textId="76E97743" w:rsidR="000E7DBC" w:rsidRDefault="000E7DBC" w:rsidP="000E7DBC">
      <w:pPr>
        <w:rPr>
          <w:color w:val="404040"/>
        </w:rPr>
      </w:pPr>
    </w:p>
    <w:p w14:paraId="0915D6E7" w14:textId="5F4CE667" w:rsidR="000E7DBC" w:rsidRDefault="00937BC3" w:rsidP="000E7DBC">
      <w:pPr>
        <w:rPr>
          <w:color w:val="40404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184" behindDoc="0" locked="0" layoutInCell="1" allowOverlap="1" wp14:anchorId="48A462F9" wp14:editId="35156D8B">
                <wp:simplePos x="0" y="0"/>
                <wp:positionH relativeFrom="column">
                  <wp:posOffset>-91440</wp:posOffset>
                </wp:positionH>
                <wp:positionV relativeFrom="paragraph">
                  <wp:posOffset>106045</wp:posOffset>
                </wp:positionV>
                <wp:extent cx="3271520" cy="695960"/>
                <wp:effectExtent l="0" t="0" r="0" b="0"/>
                <wp:wrapSquare wrapText="bothSides"/>
                <wp:docPr id="8" name="Text Box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1520" cy="695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51ED37" w14:textId="23016508" w:rsidR="005F61BE" w:rsidRPr="00EE0C0E" w:rsidRDefault="005F61BE" w:rsidP="005F61BE">
                            <w:pPr>
                              <w:ind w:left="0"/>
                              <w:jc w:val="center"/>
                              <w:rPr>
                                <w:rFonts w:asciiTheme="majorHAnsi" w:hAnsiTheme="majorHAnsi" w:cstheme="majorHAnsi"/>
                                <w:bCs/>
                                <w:color w:val="63B934"/>
                                <w:sz w:val="64"/>
                                <w:szCs w:val="64"/>
                              </w:rPr>
                            </w:pPr>
                            <w:r w:rsidRPr="00EE0C0E">
                              <w:rPr>
                                <w:rFonts w:asciiTheme="majorHAnsi" w:hAnsiTheme="majorHAnsi" w:cstheme="majorHAnsi"/>
                                <w:bCs/>
                                <w:color w:val="63B934"/>
                                <w:sz w:val="64"/>
                                <w:szCs w:val="64"/>
                              </w:rPr>
                              <w:t>Aithent Word Template - 202</w:t>
                            </w:r>
                            <w:r w:rsidR="00EE0C0E" w:rsidRPr="00EE0C0E">
                              <w:rPr>
                                <w:rFonts w:asciiTheme="majorHAnsi" w:hAnsiTheme="majorHAnsi" w:cstheme="majorHAnsi"/>
                                <w:bCs/>
                                <w:color w:val="63B934"/>
                                <w:sz w:val="64"/>
                                <w:szCs w:val="64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8A462F9" id="_x0000_t202" coordsize="21600,21600" o:spt="202" path="m,l,21600r21600,l21600,xe">
                <v:stroke joinstyle="miter"/>
                <v:path gradientshapeok="t" o:connecttype="rect"/>
              </v:shapetype>
              <v:shape id="Text Box 143" o:spid="_x0000_s1026" type="#_x0000_t202" style="position:absolute;left:0;text-align:left;margin-left:-7.2pt;margin-top:8.35pt;width:257.6pt;height:54.8pt;z-index:2516771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" filled="f" stroked="f">
                <v:textbox style="mso-fit-shape-to-text:t">
                  <w:txbxContent>
                    <w:p w14:paraId="0051ED37" w14:textId="23016508" w:rsidR="005F61BE" w:rsidRPr="00EE0C0E" w:rsidRDefault="005F61BE" w:rsidP="005F61BE">
                      <w:pPr>
                        <w:ind w:left="0"/>
                        <w:jc w:val="center"/>
                        <w:rPr>
                          <w:rFonts w:asciiTheme="majorHAnsi" w:hAnsiTheme="majorHAnsi" w:cstheme="majorHAnsi"/>
                          <w:bCs/>
                          <w:color w:val="63B934"/>
                          <w:sz w:val="64"/>
                          <w:szCs w:val="64"/>
                        </w:rPr>
                      </w:pPr>
                      <w:r w:rsidRPr="00EE0C0E">
                        <w:rPr>
                          <w:rFonts w:asciiTheme="majorHAnsi" w:hAnsiTheme="majorHAnsi" w:cstheme="majorHAnsi"/>
                          <w:bCs/>
                          <w:color w:val="63B934"/>
                          <w:sz w:val="64"/>
                          <w:szCs w:val="64"/>
                        </w:rPr>
                        <w:t>Aithent Word Template - 202</w:t>
                      </w:r>
                      <w:r w:rsidR="00EE0C0E" w:rsidRPr="00EE0C0E">
                        <w:rPr>
                          <w:rFonts w:asciiTheme="majorHAnsi" w:hAnsiTheme="majorHAnsi" w:cstheme="majorHAnsi"/>
                          <w:bCs/>
                          <w:color w:val="63B934"/>
                          <w:sz w:val="64"/>
                          <w:szCs w:val="64"/>
                        </w:rPr>
                        <w:t>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AF438B1" w14:textId="1DCE3EE7" w:rsidR="00CB561C" w:rsidRPr="00D46E9D" w:rsidRDefault="00EE0C0E" w:rsidP="00D46E9D">
      <w:pPr>
        <w:ind w:left="0"/>
        <w:rPr>
          <w:color w:val="404040"/>
        </w:rPr>
        <w:sectPr w:rsidR="00CB561C" w:rsidRPr="00D46E9D" w:rsidSect="007E5A61">
          <w:headerReference w:type="default" r:id="rId11"/>
          <w:pgSz w:w="11907" w:h="16840" w:code="9"/>
          <w:pgMar w:top="720" w:right="720" w:bottom="720" w:left="720" w:header="720" w:footer="720" w:gutter="0"/>
          <w:pgNumType w:start="0"/>
          <w:cols w:space="720"/>
          <w:docGrid w:linePitch="360"/>
        </w:sectPr>
      </w:pPr>
      <w:r>
        <w:rPr>
          <w:noProof/>
          <w:color w:val="404040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38221BDA" wp14:editId="7F9C5826">
                <wp:simplePos x="0" y="0"/>
                <wp:positionH relativeFrom="column">
                  <wp:posOffset>1550477</wp:posOffset>
                </wp:positionH>
                <wp:positionV relativeFrom="page">
                  <wp:posOffset>8917305</wp:posOffset>
                </wp:positionV>
                <wp:extent cx="3828415" cy="494665"/>
                <wp:effectExtent l="0" t="0" r="0" b="635"/>
                <wp:wrapThrough wrapText="bothSides">
                  <wp:wrapPolygon edited="0">
                    <wp:start x="215" y="0"/>
                    <wp:lineTo x="215" y="20796"/>
                    <wp:lineTo x="21281" y="20796"/>
                    <wp:lineTo x="21281" y="0"/>
                    <wp:lineTo x="215" y="0"/>
                  </wp:wrapPolygon>
                </wp:wrapThrough>
                <wp:docPr id="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28415" cy="494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791E3B" w14:textId="5FBA4F9F" w:rsidR="005F61BE" w:rsidRPr="00937BC3" w:rsidRDefault="005F61BE" w:rsidP="00EE0C0E">
                            <w:pPr>
                              <w:ind w:left="0"/>
                              <w:jc w:val="center"/>
                              <w:rPr>
                                <w:rFonts w:asciiTheme="majorHAnsi" w:hAnsiTheme="majorHAnsi" w:cstheme="majorHAnsi"/>
                                <w:color w:val="262626" w:themeColor="text1" w:themeTint="D9"/>
                                <w:sz w:val="26"/>
                                <w:szCs w:val="26"/>
                              </w:rPr>
                            </w:pPr>
                            <w:r w:rsidRPr="00937BC3">
                              <w:rPr>
                                <w:rFonts w:asciiTheme="majorHAnsi" w:hAnsiTheme="majorHAnsi" w:cstheme="majorHAnsi"/>
                                <w:color w:val="262626" w:themeColor="text1" w:themeTint="D9"/>
                                <w:sz w:val="26"/>
                                <w:szCs w:val="26"/>
                              </w:rPr>
                              <w:t>19 Fulton Street, Suite 408</w:t>
                            </w:r>
                            <w:r w:rsidR="00EE0C0E">
                              <w:rPr>
                                <w:rFonts w:asciiTheme="majorHAnsi" w:hAnsiTheme="majorHAnsi" w:cstheme="majorHAnsi"/>
                                <w:color w:val="262626" w:themeColor="text1" w:themeTint="D9"/>
                                <w:sz w:val="26"/>
                                <w:szCs w:val="26"/>
                              </w:rPr>
                              <w:t xml:space="preserve">, </w:t>
                            </w:r>
                            <w:r w:rsidRPr="00937BC3">
                              <w:rPr>
                                <w:rFonts w:asciiTheme="majorHAnsi" w:hAnsiTheme="majorHAnsi" w:cstheme="majorHAnsi"/>
                                <w:color w:val="262626" w:themeColor="text1" w:themeTint="D9"/>
                                <w:sz w:val="26"/>
                                <w:szCs w:val="26"/>
                              </w:rPr>
                              <w:t>New York, NY 10038</w:t>
                            </w:r>
                          </w:p>
                          <w:p w14:paraId="2F89A775" w14:textId="77777777" w:rsidR="005F61BE" w:rsidRPr="00937BC3" w:rsidRDefault="005F61BE" w:rsidP="00EE0C0E">
                            <w:pPr>
                              <w:ind w:left="0"/>
                              <w:jc w:val="center"/>
                              <w:rPr>
                                <w:rFonts w:asciiTheme="majorHAnsi" w:hAnsiTheme="majorHAnsi" w:cstheme="majorHAnsi"/>
                                <w:color w:val="262626" w:themeColor="text1" w:themeTint="D9"/>
                                <w:sz w:val="26"/>
                                <w:szCs w:val="26"/>
                              </w:rPr>
                            </w:pPr>
                            <w:r w:rsidRPr="00937BC3">
                              <w:rPr>
                                <w:rFonts w:asciiTheme="majorHAnsi" w:hAnsiTheme="majorHAnsi" w:cstheme="majorHAnsi"/>
                                <w:color w:val="262626" w:themeColor="text1" w:themeTint="D9"/>
                                <w:sz w:val="26"/>
                                <w:szCs w:val="26"/>
                                <w:u w:val="single"/>
                              </w:rPr>
                              <w:t>www.aithent.com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8221BD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122.1pt;margin-top:702.15pt;width:301.45pt;height:38.95pt;z-index:2516802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" filled="f" stroked="f">
                <v:textbox style="mso-fit-shape-to-text:t">
                  <w:txbxContent>
                    <w:p w14:paraId="46791E3B" w14:textId="5FBA4F9F" w:rsidR="005F61BE" w:rsidRPr="00937BC3" w:rsidRDefault="005F61BE" w:rsidP="00EE0C0E">
                      <w:pPr>
                        <w:ind w:left="0"/>
                        <w:jc w:val="center"/>
                        <w:rPr>
                          <w:rFonts w:asciiTheme="majorHAnsi" w:hAnsiTheme="majorHAnsi" w:cstheme="majorHAnsi"/>
                          <w:color w:val="262626" w:themeColor="text1" w:themeTint="D9"/>
                          <w:sz w:val="26"/>
                          <w:szCs w:val="26"/>
                        </w:rPr>
                      </w:pPr>
                      <w:r w:rsidRPr="00937BC3">
                        <w:rPr>
                          <w:rFonts w:asciiTheme="majorHAnsi" w:hAnsiTheme="majorHAnsi" w:cstheme="majorHAnsi"/>
                          <w:color w:val="262626" w:themeColor="text1" w:themeTint="D9"/>
                          <w:sz w:val="26"/>
                          <w:szCs w:val="26"/>
                        </w:rPr>
                        <w:t>19 Fulton Street, Suite 408</w:t>
                      </w:r>
                      <w:r w:rsidR="00EE0C0E">
                        <w:rPr>
                          <w:rFonts w:asciiTheme="majorHAnsi" w:hAnsiTheme="majorHAnsi" w:cstheme="majorHAnsi"/>
                          <w:color w:val="262626" w:themeColor="text1" w:themeTint="D9"/>
                          <w:sz w:val="26"/>
                          <w:szCs w:val="26"/>
                        </w:rPr>
                        <w:t xml:space="preserve">, </w:t>
                      </w:r>
                      <w:r w:rsidRPr="00937BC3">
                        <w:rPr>
                          <w:rFonts w:asciiTheme="majorHAnsi" w:hAnsiTheme="majorHAnsi" w:cstheme="majorHAnsi"/>
                          <w:color w:val="262626" w:themeColor="text1" w:themeTint="D9"/>
                          <w:sz w:val="26"/>
                          <w:szCs w:val="26"/>
                        </w:rPr>
                        <w:t>New York, NY 10038</w:t>
                      </w:r>
                    </w:p>
                    <w:p w14:paraId="2F89A775" w14:textId="77777777" w:rsidR="005F61BE" w:rsidRPr="00937BC3" w:rsidRDefault="005F61BE" w:rsidP="00EE0C0E">
                      <w:pPr>
                        <w:ind w:left="0"/>
                        <w:jc w:val="center"/>
                        <w:rPr>
                          <w:rFonts w:asciiTheme="majorHAnsi" w:hAnsiTheme="majorHAnsi" w:cstheme="majorHAnsi"/>
                          <w:color w:val="262626" w:themeColor="text1" w:themeTint="D9"/>
                          <w:sz w:val="26"/>
                          <w:szCs w:val="26"/>
                        </w:rPr>
                      </w:pPr>
                      <w:r w:rsidRPr="00937BC3">
                        <w:rPr>
                          <w:rFonts w:asciiTheme="majorHAnsi" w:hAnsiTheme="majorHAnsi" w:cstheme="majorHAnsi"/>
                          <w:color w:val="262626" w:themeColor="text1" w:themeTint="D9"/>
                          <w:sz w:val="26"/>
                          <w:szCs w:val="26"/>
                          <w:u w:val="single"/>
                        </w:rPr>
                        <w:t>www.aithent.com</w:t>
                      </w:r>
                    </w:p>
                  </w:txbxContent>
                </v:textbox>
                <w10:wrap type="through" anchory="page"/>
              </v:shape>
            </w:pict>
          </mc:Fallback>
        </mc:AlternateContent>
      </w:r>
    </w:p>
    <w:p w14:paraId="2106A795" w14:textId="1C8564FB" w:rsidR="00022D79" w:rsidRPr="00D146D8" w:rsidRDefault="00022D79">
      <w:pPr>
        <w:pStyle w:val="TOCHeading"/>
        <w:rPr>
          <w:rFonts w:ascii="Calibri" w:hAnsi="Calibri"/>
        </w:rPr>
      </w:pPr>
      <w:r w:rsidRPr="00C2162D">
        <w:rPr>
          <w:rFonts w:ascii="Calibri" w:hAnsi="Calibri"/>
          <w:color w:val="262626" w:themeColor="text1" w:themeTint="D9"/>
        </w:rPr>
        <w:lastRenderedPageBreak/>
        <w:t>Table of Contents</w:t>
      </w:r>
    </w:p>
    <w:p w14:paraId="7178C90E" w14:textId="322D8A23" w:rsidR="0064609F" w:rsidRDefault="00CF221F" w:rsidP="0064609F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IN" w:eastAsia="en-IN"/>
        </w:rPr>
      </w:pPr>
      <w:r>
        <w:fldChar w:fldCharType="begin"/>
      </w:r>
      <w:r>
        <w:instrText xml:space="preserve"> TOC \o "1-5" \h \z \u </w:instrText>
      </w:r>
      <w:r>
        <w:fldChar w:fldCharType="separate"/>
      </w:r>
      <w:hyperlink w:anchor="_Toc123321669" w:history="1">
        <w:r w:rsidR="0064609F" w:rsidRPr="00BB1F97">
          <w:rPr>
            <w:rStyle w:val="Hyperlink"/>
            <w:noProof/>
          </w:rPr>
          <w:t>1</w:t>
        </w:r>
        <w:r w:rsidR="0064609F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en-IN" w:eastAsia="en-IN"/>
          </w:rPr>
          <w:tab/>
        </w:r>
        <w:r w:rsidR="0064609F" w:rsidRPr="00BB1F97">
          <w:rPr>
            <w:rStyle w:val="Hyperlink"/>
            <w:noProof/>
          </w:rPr>
          <w:t>Introduction</w:t>
        </w:r>
        <w:r w:rsidR="0064609F">
          <w:rPr>
            <w:noProof/>
            <w:webHidden/>
          </w:rPr>
          <w:tab/>
        </w:r>
        <w:r w:rsidR="0064609F">
          <w:rPr>
            <w:noProof/>
            <w:webHidden/>
          </w:rPr>
          <w:fldChar w:fldCharType="begin"/>
        </w:r>
        <w:r w:rsidR="0064609F">
          <w:rPr>
            <w:noProof/>
            <w:webHidden/>
          </w:rPr>
          <w:instrText xml:space="preserve"> PAGEREF _Toc123321669 \h </w:instrText>
        </w:r>
        <w:r w:rsidR="0064609F">
          <w:rPr>
            <w:noProof/>
            <w:webHidden/>
          </w:rPr>
        </w:r>
        <w:r w:rsidR="0064609F">
          <w:rPr>
            <w:noProof/>
            <w:webHidden/>
          </w:rPr>
          <w:fldChar w:fldCharType="separate"/>
        </w:r>
        <w:r w:rsidR="0064609F">
          <w:rPr>
            <w:noProof/>
            <w:webHidden/>
          </w:rPr>
          <w:t>2</w:t>
        </w:r>
        <w:r w:rsidR="0064609F">
          <w:rPr>
            <w:noProof/>
            <w:webHidden/>
          </w:rPr>
          <w:fldChar w:fldCharType="end"/>
        </w:r>
      </w:hyperlink>
    </w:p>
    <w:p w14:paraId="41C615F9" w14:textId="696AD55E" w:rsidR="0064609F" w:rsidRDefault="00000000">
      <w:pPr>
        <w:pStyle w:val="TOC2"/>
        <w:tabs>
          <w:tab w:val="left" w:pos="780"/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IN" w:eastAsia="en-IN"/>
        </w:rPr>
      </w:pPr>
      <w:hyperlink w:anchor="_Toc123321670" w:history="1">
        <w:r w:rsidR="0064609F" w:rsidRPr="00BB1F97">
          <w:rPr>
            <w:rStyle w:val="Hyperlink"/>
            <w:noProof/>
          </w:rPr>
          <w:t>1.1</w:t>
        </w:r>
        <w:r w:rsidR="0064609F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en-IN" w:eastAsia="en-IN"/>
          </w:rPr>
          <w:tab/>
        </w:r>
        <w:r w:rsidR="0064609F" w:rsidRPr="00BB1F97">
          <w:rPr>
            <w:rStyle w:val="Hyperlink"/>
            <w:noProof/>
          </w:rPr>
          <w:t>Purpose of this document</w:t>
        </w:r>
        <w:r w:rsidR="0064609F">
          <w:rPr>
            <w:noProof/>
            <w:webHidden/>
          </w:rPr>
          <w:tab/>
        </w:r>
        <w:r w:rsidR="0064609F">
          <w:rPr>
            <w:noProof/>
            <w:webHidden/>
          </w:rPr>
          <w:fldChar w:fldCharType="begin"/>
        </w:r>
        <w:r w:rsidR="0064609F">
          <w:rPr>
            <w:noProof/>
            <w:webHidden/>
          </w:rPr>
          <w:instrText xml:space="preserve"> PAGEREF _Toc123321670 \h </w:instrText>
        </w:r>
        <w:r w:rsidR="0064609F">
          <w:rPr>
            <w:noProof/>
            <w:webHidden/>
          </w:rPr>
        </w:r>
        <w:r w:rsidR="0064609F">
          <w:rPr>
            <w:noProof/>
            <w:webHidden/>
          </w:rPr>
          <w:fldChar w:fldCharType="separate"/>
        </w:r>
        <w:r w:rsidR="0064609F">
          <w:rPr>
            <w:noProof/>
            <w:webHidden/>
          </w:rPr>
          <w:t>2</w:t>
        </w:r>
        <w:r w:rsidR="0064609F">
          <w:rPr>
            <w:noProof/>
            <w:webHidden/>
          </w:rPr>
          <w:fldChar w:fldCharType="end"/>
        </w:r>
      </w:hyperlink>
    </w:p>
    <w:p w14:paraId="6745BCE8" w14:textId="27CC2C7B" w:rsidR="0064609F" w:rsidRDefault="00000000">
      <w:pPr>
        <w:pStyle w:val="TOC3"/>
        <w:tabs>
          <w:tab w:val="left" w:pos="1320"/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IN" w:eastAsia="en-IN"/>
        </w:rPr>
      </w:pPr>
      <w:hyperlink w:anchor="_Toc123321671" w:history="1">
        <w:r w:rsidR="0064609F" w:rsidRPr="00BB1F97">
          <w:rPr>
            <w:rStyle w:val="Hyperlink"/>
            <w:noProof/>
          </w:rPr>
          <w:t>1.1.1</w:t>
        </w:r>
        <w:r w:rsidR="0064609F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en-IN" w:eastAsia="en-IN"/>
          </w:rPr>
          <w:tab/>
        </w:r>
        <w:r w:rsidR="0064609F" w:rsidRPr="00BB1F97">
          <w:rPr>
            <w:rStyle w:val="Hyperlink"/>
            <w:noProof/>
          </w:rPr>
          <w:t>Third level heading</w:t>
        </w:r>
        <w:r w:rsidR="0064609F">
          <w:rPr>
            <w:noProof/>
            <w:webHidden/>
          </w:rPr>
          <w:tab/>
        </w:r>
        <w:r w:rsidR="0064609F">
          <w:rPr>
            <w:noProof/>
            <w:webHidden/>
          </w:rPr>
          <w:fldChar w:fldCharType="begin"/>
        </w:r>
        <w:r w:rsidR="0064609F">
          <w:rPr>
            <w:noProof/>
            <w:webHidden/>
          </w:rPr>
          <w:instrText xml:space="preserve"> PAGEREF _Toc123321671 \h </w:instrText>
        </w:r>
        <w:r w:rsidR="0064609F">
          <w:rPr>
            <w:noProof/>
            <w:webHidden/>
          </w:rPr>
        </w:r>
        <w:r w:rsidR="0064609F">
          <w:rPr>
            <w:noProof/>
            <w:webHidden/>
          </w:rPr>
          <w:fldChar w:fldCharType="separate"/>
        </w:r>
        <w:r w:rsidR="0064609F">
          <w:rPr>
            <w:noProof/>
            <w:webHidden/>
          </w:rPr>
          <w:t>2</w:t>
        </w:r>
        <w:r w:rsidR="0064609F">
          <w:rPr>
            <w:noProof/>
            <w:webHidden/>
          </w:rPr>
          <w:fldChar w:fldCharType="end"/>
        </w:r>
      </w:hyperlink>
    </w:p>
    <w:p w14:paraId="796D0D1C" w14:textId="03E7DACB" w:rsidR="0064609F" w:rsidRDefault="00000000">
      <w:pPr>
        <w:pStyle w:val="TOC4"/>
        <w:tabs>
          <w:tab w:val="left" w:pos="1760"/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IN" w:eastAsia="en-IN"/>
        </w:rPr>
      </w:pPr>
      <w:hyperlink w:anchor="_Toc123321672" w:history="1">
        <w:r w:rsidR="0064609F" w:rsidRPr="00BB1F97">
          <w:rPr>
            <w:rStyle w:val="Hyperlink"/>
            <w:noProof/>
          </w:rPr>
          <w:t>1.1.1.1</w:t>
        </w:r>
        <w:r w:rsidR="0064609F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en-IN" w:eastAsia="en-IN"/>
          </w:rPr>
          <w:tab/>
        </w:r>
        <w:r w:rsidR="0064609F" w:rsidRPr="00BB1F97">
          <w:rPr>
            <w:rStyle w:val="Hyperlink"/>
            <w:noProof/>
          </w:rPr>
          <w:t>Fourth level heading</w:t>
        </w:r>
        <w:r w:rsidR="0064609F">
          <w:rPr>
            <w:noProof/>
            <w:webHidden/>
          </w:rPr>
          <w:tab/>
        </w:r>
        <w:r w:rsidR="0064609F">
          <w:rPr>
            <w:noProof/>
            <w:webHidden/>
          </w:rPr>
          <w:fldChar w:fldCharType="begin"/>
        </w:r>
        <w:r w:rsidR="0064609F">
          <w:rPr>
            <w:noProof/>
            <w:webHidden/>
          </w:rPr>
          <w:instrText xml:space="preserve"> PAGEREF _Toc123321672 \h </w:instrText>
        </w:r>
        <w:r w:rsidR="0064609F">
          <w:rPr>
            <w:noProof/>
            <w:webHidden/>
          </w:rPr>
        </w:r>
        <w:r w:rsidR="0064609F">
          <w:rPr>
            <w:noProof/>
            <w:webHidden/>
          </w:rPr>
          <w:fldChar w:fldCharType="separate"/>
        </w:r>
        <w:r w:rsidR="0064609F">
          <w:rPr>
            <w:noProof/>
            <w:webHidden/>
          </w:rPr>
          <w:t>2</w:t>
        </w:r>
        <w:r w:rsidR="0064609F">
          <w:rPr>
            <w:noProof/>
            <w:webHidden/>
          </w:rPr>
          <w:fldChar w:fldCharType="end"/>
        </w:r>
      </w:hyperlink>
    </w:p>
    <w:p w14:paraId="679CDC89" w14:textId="48F04841" w:rsidR="0064609F" w:rsidRDefault="00000000">
      <w:pPr>
        <w:pStyle w:val="TOC5"/>
        <w:tabs>
          <w:tab w:val="left" w:pos="2111"/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IN" w:eastAsia="en-IN"/>
        </w:rPr>
      </w:pPr>
      <w:hyperlink w:anchor="_Toc123321673" w:history="1">
        <w:r w:rsidR="0064609F" w:rsidRPr="00BB1F97">
          <w:rPr>
            <w:rStyle w:val="Hyperlink"/>
            <w:noProof/>
          </w:rPr>
          <w:t>1.1.1.1.1</w:t>
        </w:r>
        <w:r w:rsidR="0064609F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val="en-IN" w:eastAsia="en-IN"/>
          </w:rPr>
          <w:tab/>
        </w:r>
        <w:r w:rsidR="0064609F" w:rsidRPr="00BB1F97">
          <w:rPr>
            <w:rStyle w:val="Hyperlink"/>
            <w:noProof/>
          </w:rPr>
          <w:t>Fifth level heading</w:t>
        </w:r>
        <w:r w:rsidR="0064609F">
          <w:rPr>
            <w:noProof/>
            <w:webHidden/>
          </w:rPr>
          <w:tab/>
        </w:r>
        <w:r w:rsidR="0064609F">
          <w:rPr>
            <w:noProof/>
            <w:webHidden/>
          </w:rPr>
          <w:fldChar w:fldCharType="begin"/>
        </w:r>
        <w:r w:rsidR="0064609F">
          <w:rPr>
            <w:noProof/>
            <w:webHidden/>
          </w:rPr>
          <w:instrText xml:space="preserve"> PAGEREF _Toc123321673 \h </w:instrText>
        </w:r>
        <w:r w:rsidR="0064609F">
          <w:rPr>
            <w:noProof/>
            <w:webHidden/>
          </w:rPr>
        </w:r>
        <w:r w:rsidR="0064609F">
          <w:rPr>
            <w:noProof/>
            <w:webHidden/>
          </w:rPr>
          <w:fldChar w:fldCharType="separate"/>
        </w:r>
        <w:r w:rsidR="0064609F">
          <w:rPr>
            <w:noProof/>
            <w:webHidden/>
          </w:rPr>
          <w:t>2</w:t>
        </w:r>
        <w:r w:rsidR="0064609F">
          <w:rPr>
            <w:noProof/>
            <w:webHidden/>
          </w:rPr>
          <w:fldChar w:fldCharType="end"/>
        </w:r>
      </w:hyperlink>
    </w:p>
    <w:p w14:paraId="181F905D" w14:textId="07C56D3B" w:rsidR="00022D79" w:rsidRDefault="00CF221F">
      <w:r>
        <w:fldChar w:fldCharType="end"/>
      </w:r>
    </w:p>
    <w:p w14:paraId="0DF2113C" w14:textId="28B2C7A4" w:rsidR="00487700" w:rsidRDefault="00487700">
      <w:pPr>
        <w:ind w:left="0"/>
      </w:pPr>
      <w:r>
        <w:br w:type="page"/>
      </w:r>
    </w:p>
    <w:p w14:paraId="056777C0" w14:textId="6ADD0FB6" w:rsidR="00AB7AF6" w:rsidRDefault="00084128" w:rsidP="00525189">
      <w:pPr>
        <w:pStyle w:val="Heading1"/>
      </w:pPr>
      <w:bookmarkStart w:id="0" w:name="_Toc123321669"/>
      <w:r w:rsidRPr="00D31DF8">
        <w:lastRenderedPageBreak/>
        <w:t>Introduction</w:t>
      </w:r>
      <w:bookmarkEnd w:id="0"/>
    </w:p>
    <w:p w14:paraId="6D69A503" w14:textId="77777777" w:rsidR="00084128" w:rsidRDefault="00084128" w:rsidP="00084128">
      <w:pPr>
        <w:pStyle w:val="Heading2"/>
      </w:pPr>
      <w:bookmarkStart w:id="1" w:name="_Toc123321670"/>
      <w:r>
        <w:t>Purpose of this document</w:t>
      </w:r>
      <w:bookmarkEnd w:id="1"/>
    </w:p>
    <w:p w14:paraId="08EC6100" w14:textId="77777777" w:rsidR="003F3757" w:rsidRDefault="0031161B" w:rsidP="004845D0">
      <w:r w:rsidRPr="0031161B">
        <w:t>The purpose of this document is to define standard</w:t>
      </w:r>
      <w:r w:rsidR="00435E35">
        <w:t xml:space="preserve"> template</w:t>
      </w:r>
      <w:r w:rsidR="000D3EC9">
        <w:t xml:space="preserve"> for</w:t>
      </w:r>
      <w:r w:rsidR="00435E35">
        <w:t xml:space="preserve"> word document </w:t>
      </w:r>
      <w:r w:rsidRPr="0031161B">
        <w:t xml:space="preserve">to maintain the consistency across the organization </w:t>
      </w:r>
    </w:p>
    <w:p w14:paraId="6F51E8AE" w14:textId="77777777" w:rsidR="004845D0" w:rsidRDefault="004845D0" w:rsidP="004845D0"/>
    <w:p w14:paraId="34585771" w14:textId="77777777" w:rsidR="004845D0" w:rsidRDefault="004845D0" w:rsidP="001954D3">
      <w:pPr>
        <w:pStyle w:val="Heading3"/>
      </w:pPr>
      <w:bookmarkStart w:id="2" w:name="_Toc123321671"/>
      <w:r>
        <w:t>Third level heading</w:t>
      </w:r>
      <w:bookmarkEnd w:id="2"/>
    </w:p>
    <w:p w14:paraId="3C1F6A2F" w14:textId="77777777" w:rsidR="004845D0" w:rsidRDefault="004845D0" w:rsidP="001954D3">
      <w:r w:rsidRPr="004845D0">
        <w:t xml:space="preserve">Lorem ipsum dolor sit </w:t>
      </w:r>
      <w:proofErr w:type="spellStart"/>
      <w:r w:rsidRPr="004845D0">
        <w:t>amet</w:t>
      </w:r>
      <w:proofErr w:type="spellEnd"/>
      <w:r w:rsidRPr="004845D0">
        <w:t xml:space="preserve">, </w:t>
      </w:r>
      <w:proofErr w:type="spellStart"/>
      <w:r w:rsidRPr="004845D0">
        <w:t>consectetur</w:t>
      </w:r>
      <w:proofErr w:type="spellEnd"/>
      <w:r w:rsidRPr="004845D0">
        <w:t xml:space="preserve"> </w:t>
      </w:r>
      <w:proofErr w:type="spellStart"/>
      <w:r w:rsidRPr="004845D0">
        <w:t>adipiscing</w:t>
      </w:r>
      <w:proofErr w:type="spellEnd"/>
      <w:r w:rsidRPr="004845D0">
        <w:t xml:space="preserve"> </w:t>
      </w:r>
      <w:proofErr w:type="spellStart"/>
      <w:r w:rsidRPr="004845D0">
        <w:t>elit</w:t>
      </w:r>
      <w:proofErr w:type="spellEnd"/>
      <w:r w:rsidRPr="004845D0">
        <w:t xml:space="preserve">. </w:t>
      </w:r>
      <w:proofErr w:type="spellStart"/>
      <w:r w:rsidRPr="004845D0">
        <w:t>Nulla</w:t>
      </w:r>
      <w:proofErr w:type="spellEnd"/>
      <w:r w:rsidRPr="004845D0">
        <w:t xml:space="preserve"> </w:t>
      </w:r>
      <w:proofErr w:type="spellStart"/>
      <w:r w:rsidRPr="004845D0">
        <w:t>augue</w:t>
      </w:r>
      <w:proofErr w:type="spellEnd"/>
      <w:r w:rsidRPr="004845D0">
        <w:t xml:space="preserve"> </w:t>
      </w:r>
      <w:proofErr w:type="spellStart"/>
      <w:r w:rsidRPr="004845D0">
        <w:t>mauris</w:t>
      </w:r>
      <w:proofErr w:type="spellEnd"/>
      <w:r w:rsidRPr="004845D0">
        <w:t xml:space="preserve">, </w:t>
      </w:r>
      <w:proofErr w:type="spellStart"/>
      <w:r w:rsidRPr="004845D0">
        <w:t>interdum</w:t>
      </w:r>
      <w:proofErr w:type="spellEnd"/>
      <w:r w:rsidRPr="004845D0">
        <w:t xml:space="preserve"> ac </w:t>
      </w:r>
      <w:proofErr w:type="spellStart"/>
      <w:r w:rsidRPr="004845D0">
        <w:t>feugiat</w:t>
      </w:r>
      <w:proofErr w:type="spellEnd"/>
      <w:r w:rsidRPr="004845D0">
        <w:t xml:space="preserve"> vel, auctor ac libero. </w:t>
      </w:r>
      <w:proofErr w:type="spellStart"/>
      <w:r w:rsidRPr="004845D0">
        <w:t>Pellentesque</w:t>
      </w:r>
      <w:proofErr w:type="spellEnd"/>
      <w:r w:rsidRPr="004845D0">
        <w:t xml:space="preserve"> ac </w:t>
      </w:r>
      <w:proofErr w:type="spellStart"/>
      <w:r w:rsidRPr="004845D0">
        <w:t>elit</w:t>
      </w:r>
      <w:proofErr w:type="spellEnd"/>
      <w:r w:rsidRPr="004845D0">
        <w:t xml:space="preserve"> non nisi </w:t>
      </w:r>
      <w:proofErr w:type="spellStart"/>
      <w:r w:rsidRPr="004845D0">
        <w:t>hendrerit</w:t>
      </w:r>
      <w:proofErr w:type="spellEnd"/>
      <w:r w:rsidRPr="004845D0">
        <w:t xml:space="preserve"> </w:t>
      </w:r>
      <w:proofErr w:type="spellStart"/>
      <w:r w:rsidRPr="004845D0">
        <w:t>mattis</w:t>
      </w:r>
      <w:proofErr w:type="spellEnd"/>
      <w:r w:rsidRPr="004845D0">
        <w:t xml:space="preserve"> ac at </w:t>
      </w:r>
      <w:proofErr w:type="spellStart"/>
      <w:r w:rsidRPr="004845D0">
        <w:t>enim</w:t>
      </w:r>
      <w:proofErr w:type="spellEnd"/>
      <w:r w:rsidRPr="004845D0">
        <w:t xml:space="preserve">. Nam </w:t>
      </w:r>
      <w:proofErr w:type="spellStart"/>
      <w:r w:rsidRPr="004845D0">
        <w:t>turpis</w:t>
      </w:r>
      <w:proofErr w:type="spellEnd"/>
      <w:r w:rsidRPr="004845D0">
        <w:t xml:space="preserve"> </w:t>
      </w:r>
      <w:proofErr w:type="spellStart"/>
      <w:r w:rsidRPr="004845D0">
        <w:t>urna</w:t>
      </w:r>
      <w:proofErr w:type="spellEnd"/>
      <w:r w:rsidRPr="004845D0">
        <w:t xml:space="preserve">, </w:t>
      </w:r>
      <w:proofErr w:type="spellStart"/>
      <w:r w:rsidRPr="004845D0">
        <w:t>hendrerit</w:t>
      </w:r>
      <w:proofErr w:type="spellEnd"/>
      <w:r w:rsidRPr="004845D0">
        <w:t xml:space="preserve"> sit </w:t>
      </w:r>
      <w:proofErr w:type="spellStart"/>
      <w:r w:rsidRPr="004845D0">
        <w:t>amet</w:t>
      </w:r>
      <w:proofErr w:type="spellEnd"/>
      <w:r w:rsidRPr="004845D0">
        <w:t xml:space="preserve"> </w:t>
      </w:r>
      <w:proofErr w:type="spellStart"/>
      <w:r w:rsidRPr="004845D0">
        <w:t>egestas</w:t>
      </w:r>
      <w:proofErr w:type="spellEnd"/>
      <w:r w:rsidRPr="004845D0">
        <w:t xml:space="preserve"> </w:t>
      </w:r>
      <w:proofErr w:type="spellStart"/>
      <w:r w:rsidRPr="004845D0">
        <w:t>eget</w:t>
      </w:r>
      <w:proofErr w:type="spellEnd"/>
      <w:r w:rsidRPr="004845D0">
        <w:t xml:space="preserve">, </w:t>
      </w:r>
      <w:proofErr w:type="spellStart"/>
      <w:r w:rsidRPr="004845D0">
        <w:t>commodo</w:t>
      </w:r>
      <w:proofErr w:type="spellEnd"/>
      <w:r w:rsidRPr="004845D0">
        <w:t xml:space="preserve"> sed dui. Nunc porta, </w:t>
      </w:r>
      <w:proofErr w:type="spellStart"/>
      <w:r w:rsidRPr="004845D0">
        <w:t>lacus</w:t>
      </w:r>
      <w:proofErr w:type="spellEnd"/>
      <w:r w:rsidRPr="004845D0">
        <w:t xml:space="preserve"> non </w:t>
      </w:r>
      <w:proofErr w:type="spellStart"/>
      <w:r w:rsidRPr="004845D0">
        <w:t>ultrices</w:t>
      </w:r>
      <w:proofErr w:type="spellEnd"/>
      <w:r w:rsidRPr="004845D0">
        <w:t xml:space="preserve"> </w:t>
      </w:r>
      <w:proofErr w:type="spellStart"/>
      <w:r w:rsidRPr="004845D0">
        <w:t>molestie</w:t>
      </w:r>
      <w:proofErr w:type="spellEnd"/>
      <w:r w:rsidRPr="004845D0">
        <w:t xml:space="preserve">, </w:t>
      </w:r>
      <w:proofErr w:type="spellStart"/>
      <w:r w:rsidRPr="004845D0">
        <w:t>nibh</w:t>
      </w:r>
      <w:proofErr w:type="spellEnd"/>
      <w:r w:rsidRPr="004845D0">
        <w:t xml:space="preserve"> </w:t>
      </w:r>
      <w:proofErr w:type="spellStart"/>
      <w:r w:rsidRPr="004845D0">
        <w:t>lectus</w:t>
      </w:r>
      <w:proofErr w:type="spellEnd"/>
      <w:r w:rsidRPr="004845D0">
        <w:t xml:space="preserve"> </w:t>
      </w:r>
      <w:proofErr w:type="spellStart"/>
      <w:r w:rsidRPr="004845D0">
        <w:t>dignissim</w:t>
      </w:r>
      <w:proofErr w:type="spellEnd"/>
      <w:r w:rsidRPr="004845D0">
        <w:t xml:space="preserve"> ante, sed </w:t>
      </w:r>
      <w:proofErr w:type="spellStart"/>
      <w:r w:rsidRPr="004845D0">
        <w:t>condimentum</w:t>
      </w:r>
      <w:proofErr w:type="spellEnd"/>
      <w:r w:rsidRPr="004845D0">
        <w:t xml:space="preserve"> </w:t>
      </w:r>
      <w:proofErr w:type="spellStart"/>
      <w:r w:rsidRPr="004845D0">
        <w:t>nunc</w:t>
      </w:r>
      <w:proofErr w:type="spellEnd"/>
      <w:r w:rsidRPr="004845D0">
        <w:t xml:space="preserve"> </w:t>
      </w:r>
      <w:proofErr w:type="spellStart"/>
      <w:r w:rsidRPr="004845D0">
        <w:t>erat</w:t>
      </w:r>
      <w:proofErr w:type="spellEnd"/>
      <w:r w:rsidRPr="004845D0">
        <w:t xml:space="preserve"> </w:t>
      </w:r>
      <w:proofErr w:type="spellStart"/>
      <w:r w:rsidRPr="004845D0">
        <w:t>ut</w:t>
      </w:r>
      <w:proofErr w:type="spellEnd"/>
      <w:r w:rsidRPr="004845D0">
        <w:t xml:space="preserve"> </w:t>
      </w:r>
      <w:proofErr w:type="spellStart"/>
      <w:r w:rsidRPr="004845D0">
        <w:t>mauris</w:t>
      </w:r>
      <w:proofErr w:type="spellEnd"/>
      <w:r w:rsidRPr="004845D0">
        <w:t>.</w:t>
      </w:r>
    </w:p>
    <w:p w14:paraId="1C3968A4" w14:textId="77777777" w:rsidR="004845D0" w:rsidRDefault="004845D0" w:rsidP="004845D0"/>
    <w:p w14:paraId="61700DB4" w14:textId="77777777" w:rsidR="004845D0" w:rsidRDefault="004845D0" w:rsidP="00CF221F">
      <w:pPr>
        <w:pStyle w:val="Heading4"/>
      </w:pPr>
      <w:bookmarkStart w:id="3" w:name="_Toc123321672"/>
      <w:r>
        <w:t>Fourth level heading</w:t>
      </w:r>
      <w:bookmarkEnd w:id="3"/>
    </w:p>
    <w:p w14:paraId="22CAA016" w14:textId="77777777" w:rsidR="004845D0" w:rsidRDefault="004845D0" w:rsidP="004845D0">
      <w:r w:rsidRPr="004845D0">
        <w:t xml:space="preserve">Lorem ipsum dolor sit </w:t>
      </w:r>
      <w:proofErr w:type="spellStart"/>
      <w:r w:rsidRPr="004845D0">
        <w:t>amet</w:t>
      </w:r>
      <w:proofErr w:type="spellEnd"/>
      <w:r w:rsidRPr="004845D0">
        <w:t xml:space="preserve">, </w:t>
      </w:r>
      <w:proofErr w:type="spellStart"/>
      <w:r w:rsidRPr="004845D0">
        <w:t>consectetur</w:t>
      </w:r>
      <w:proofErr w:type="spellEnd"/>
      <w:r w:rsidRPr="004845D0">
        <w:t xml:space="preserve"> </w:t>
      </w:r>
      <w:proofErr w:type="spellStart"/>
      <w:r w:rsidRPr="004845D0">
        <w:t>adipiscing</w:t>
      </w:r>
      <w:proofErr w:type="spellEnd"/>
      <w:r w:rsidRPr="004845D0">
        <w:t xml:space="preserve"> </w:t>
      </w:r>
      <w:proofErr w:type="spellStart"/>
      <w:r w:rsidRPr="004845D0">
        <w:t>elit</w:t>
      </w:r>
      <w:proofErr w:type="spellEnd"/>
      <w:r w:rsidRPr="004845D0">
        <w:t xml:space="preserve">. </w:t>
      </w:r>
      <w:proofErr w:type="spellStart"/>
      <w:r w:rsidRPr="004845D0">
        <w:t>Nulla</w:t>
      </w:r>
      <w:proofErr w:type="spellEnd"/>
      <w:r w:rsidRPr="004845D0">
        <w:t xml:space="preserve"> </w:t>
      </w:r>
      <w:proofErr w:type="spellStart"/>
      <w:r w:rsidRPr="004845D0">
        <w:t>augue</w:t>
      </w:r>
      <w:proofErr w:type="spellEnd"/>
      <w:r w:rsidRPr="004845D0">
        <w:t xml:space="preserve"> </w:t>
      </w:r>
      <w:proofErr w:type="spellStart"/>
      <w:r w:rsidRPr="004845D0">
        <w:t>mauris</w:t>
      </w:r>
      <w:proofErr w:type="spellEnd"/>
      <w:r w:rsidRPr="004845D0">
        <w:t xml:space="preserve">, </w:t>
      </w:r>
      <w:proofErr w:type="spellStart"/>
      <w:r w:rsidRPr="004845D0">
        <w:t>interdum</w:t>
      </w:r>
      <w:proofErr w:type="spellEnd"/>
      <w:r w:rsidRPr="004845D0">
        <w:t xml:space="preserve"> ac </w:t>
      </w:r>
      <w:proofErr w:type="spellStart"/>
      <w:r w:rsidRPr="004845D0">
        <w:t>feugiat</w:t>
      </w:r>
      <w:proofErr w:type="spellEnd"/>
      <w:r w:rsidRPr="004845D0">
        <w:t xml:space="preserve"> vel, auctor ac libero. </w:t>
      </w:r>
      <w:proofErr w:type="spellStart"/>
      <w:r w:rsidRPr="004845D0">
        <w:t>Pellentesque</w:t>
      </w:r>
      <w:proofErr w:type="spellEnd"/>
      <w:r w:rsidRPr="004845D0">
        <w:t xml:space="preserve"> ac </w:t>
      </w:r>
      <w:proofErr w:type="spellStart"/>
      <w:r w:rsidRPr="004845D0">
        <w:t>elit</w:t>
      </w:r>
      <w:proofErr w:type="spellEnd"/>
      <w:r w:rsidRPr="004845D0">
        <w:t xml:space="preserve"> non nisi </w:t>
      </w:r>
      <w:proofErr w:type="spellStart"/>
      <w:r w:rsidRPr="004845D0">
        <w:t>hendrerit</w:t>
      </w:r>
      <w:proofErr w:type="spellEnd"/>
      <w:r w:rsidRPr="004845D0">
        <w:t xml:space="preserve"> </w:t>
      </w:r>
      <w:proofErr w:type="spellStart"/>
      <w:r w:rsidRPr="004845D0">
        <w:t>mattis</w:t>
      </w:r>
      <w:proofErr w:type="spellEnd"/>
      <w:r w:rsidRPr="004845D0">
        <w:t xml:space="preserve"> ac at </w:t>
      </w:r>
      <w:proofErr w:type="spellStart"/>
      <w:r w:rsidRPr="004845D0">
        <w:t>enim</w:t>
      </w:r>
      <w:proofErr w:type="spellEnd"/>
      <w:r w:rsidRPr="004845D0">
        <w:t xml:space="preserve">. Nam </w:t>
      </w:r>
      <w:proofErr w:type="spellStart"/>
      <w:r w:rsidRPr="004845D0">
        <w:t>turpis</w:t>
      </w:r>
      <w:proofErr w:type="spellEnd"/>
      <w:r w:rsidRPr="004845D0">
        <w:t xml:space="preserve"> </w:t>
      </w:r>
      <w:proofErr w:type="spellStart"/>
      <w:r w:rsidRPr="004845D0">
        <w:t>urna</w:t>
      </w:r>
      <w:proofErr w:type="spellEnd"/>
      <w:r w:rsidRPr="004845D0">
        <w:t xml:space="preserve">, </w:t>
      </w:r>
      <w:proofErr w:type="spellStart"/>
      <w:r w:rsidRPr="004845D0">
        <w:t>hendrerit</w:t>
      </w:r>
      <w:proofErr w:type="spellEnd"/>
      <w:r w:rsidRPr="004845D0">
        <w:t xml:space="preserve"> sit </w:t>
      </w:r>
      <w:proofErr w:type="spellStart"/>
      <w:r w:rsidRPr="004845D0">
        <w:t>amet</w:t>
      </w:r>
      <w:proofErr w:type="spellEnd"/>
      <w:r w:rsidRPr="004845D0">
        <w:t xml:space="preserve"> </w:t>
      </w:r>
      <w:proofErr w:type="spellStart"/>
      <w:r w:rsidRPr="004845D0">
        <w:t>egestas</w:t>
      </w:r>
      <w:proofErr w:type="spellEnd"/>
      <w:r w:rsidRPr="004845D0">
        <w:t xml:space="preserve"> </w:t>
      </w:r>
      <w:proofErr w:type="spellStart"/>
      <w:r w:rsidRPr="004845D0">
        <w:t>eget</w:t>
      </w:r>
      <w:proofErr w:type="spellEnd"/>
      <w:r w:rsidRPr="004845D0">
        <w:t xml:space="preserve">, </w:t>
      </w:r>
      <w:proofErr w:type="spellStart"/>
      <w:r w:rsidRPr="004845D0">
        <w:t>commodo</w:t>
      </w:r>
      <w:proofErr w:type="spellEnd"/>
      <w:r w:rsidRPr="004845D0">
        <w:t xml:space="preserve"> sed dui. Nunc porta, </w:t>
      </w:r>
      <w:proofErr w:type="spellStart"/>
      <w:r w:rsidRPr="004845D0">
        <w:t>lacus</w:t>
      </w:r>
      <w:proofErr w:type="spellEnd"/>
      <w:r w:rsidRPr="004845D0">
        <w:t xml:space="preserve"> non </w:t>
      </w:r>
      <w:proofErr w:type="spellStart"/>
      <w:r w:rsidRPr="004845D0">
        <w:t>ultrices</w:t>
      </w:r>
      <w:proofErr w:type="spellEnd"/>
      <w:r w:rsidRPr="004845D0">
        <w:t xml:space="preserve"> </w:t>
      </w:r>
      <w:proofErr w:type="spellStart"/>
      <w:r w:rsidRPr="004845D0">
        <w:t>molestie</w:t>
      </w:r>
      <w:proofErr w:type="spellEnd"/>
      <w:r w:rsidRPr="004845D0">
        <w:t xml:space="preserve">, </w:t>
      </w:r>
      <w:proofErr w:type="spellStart"/>
      <w:r w:rsidRPr="004845D0">
        <w:t>nibh</w:t>
      </w:r>
      <w:proofErr w:type="spellEnd"/>
      <w:r w:rsidRPr="004845D0">
        <w:t xml:space="preserve"> </w:t>
      </w:r>
      <w:proofErr w:type="spellStart"/>
      <w:r w:rsidRPr="004845D0">
        <w:t>lectus</w:t>
      </w:r>
      <w:proofErr w:type="spellEnd"/>
      <w:r w:rsidRPr="004845D0">
        <w:t xml:space="preserve"> </w:t>
      </w:r>
      <w:proofErr w:type="spellStart"/>
      <w:r w:rsidRPr="004845D0">
        <w:t>dignissim</w:t>
      </w:r>
      <w:proofErr w:type="spellEnd"/>
      <w:r w:rsidRPr="004845D0">
        <w:t xml:space="preserve"> ante, sed </w:t>
      </w:r>
      <w:proofErr w:type="spellStart"/>
      <w:r w:rsidRPr="004845D0">
        <w:t>condimentum</w:t>
      </w:r>
      <w:proofErr w:type="spellEnd"/>
      <w:r w:rsidRPr="004845D0">
        <w:t xml:space="preserve"> </w:t>
      </w:r>
      <w:proofErr w:type="spellStart"/>
      <w:r w:rsidRPr="004845D0">
        <w:t>nunc</w:t>
      </w:r>
      <w:proofErr w:type="spellEnd"/>
      <w:r w:rsidRPr="004845D0">
        <w:t xml:space="preserve"> </w:t>
      </w:r>
      <w:proofErr w:type="spellStart"/>
      <w:r w:rsidRPr="004845D0">
        <w:t>erat</w:t>
      </w:r>
      <w:proofErr w:type="spellEnd"/>
      <w:r w:rsidRPr="004845D0">
        <w:t xml:space="preserve"> </w:t>
      </w:r>
      <w:proofErr w:type="spellStart"/>
      <w:r w:rsidRPr="004845D0">
        <w:t>ut</w:t>
      </w:r>
      <w:proofErr w:type="spellEnd"/>
      <w:r w:rsidRPr="004845D0">
        <w:t xml:space="preserve"> </w:t>
      </w:r>
      <w:proofErr w:type="spellStart"/>
      <w:r w:rsidRPr="004845D0">
        <w:t>mauris</w:t>
      </w:r>
      <w:proofErr w:type="spellEnd"/>
      <w:r w:rsidRPr="004845D0">
        <w:t>.</w:t>
      </w:r>
    </w:p>
    <w:p w14:paraId="526C42D5" w14:textId="77777777" w:rsidR="004845D0" w:rsidRDefault="004845D0" w:rsidP="00CF221F">
      <w:pPr>
        <w:pStyle w:val="Heading5"/>
      </w:pPr>
      <w:bookmarkStart w:id="4" w:name="_Toc123321673"/>
      <w:r>
        <w:t>Fifth level heading</w:t>
      </w:r>
      <w:bookmarkEnd w:id="4"/>
    </w:p>
    <w:p w14:paraId="1E4CD33A" w14:textId="6BFB172E" w:rsidR="00CE1712" w:rsidRDefault="004845D0" w:rsidP="004845D0">
      <w:r w:rsidRPr="004845D0">
        <w:t xml:space="preserve">Lorem ipsum dolor sit </w:t>
      </w:r>
      <w:proofErr w:type="spellStart"/>
      <w:r w:rsidRPr="004845D0">
        <w:t>amet</w:t>
      </w:r>
      <w:proofErr w:type="spellEnd"/>
      <w:r w:rsidRPr="004845D0">
        <w:t xml:space="preserve">, </w:t>
      </w:r>
      <w:proofErr w:type="spellStart"/>
      <w:r w:rsidRPr="004845D0">
        <w:t>consectetur</w:t>
      </w:r>
      <w:proofErr w:type="spellEnd"/>
      <w:r w:rsidRPr="004845D0">
        <w:t xml:space="preserve"> </w:t>
      </w:r>
      <w:proofErr w:type="spellStart"/>
      <w:r w:rsidRPr="004845D0">
        <w:t>adipiscing</w:t>
      </w:r>
      <w:proofErr w:type="spellEnd"/>
      <w:r w:rsidRPr="004845D0">
        <w:t xml:space="preserve"> </w:t>
      </w:r>
      <w:proofErr w:type="spellStart"/>
      <w:r w:rsidRPr="004845D0">
        <w:t>elit</w:t>
      </w:r>
      <w:proofErr w:type="spellEnd"/>
      <w:r w:rsidRPr="004845D0">
        <w:t xml:space="preserve">. </w:t>
      </w:r>
      <w:proofErr w:type="spellStart"/>
      <w:r w:rsidRPr="004845D0">
        <w:t>Nulla</w:t>
      </w:r>
      <w:proofErr w:type="spellEnd"/>
      <w:r w:rsidRPr="004845D0">
        <w:t xml:space="preserve"> </w:t>
      </w:r>
      <w:proofErr w:type="spellStart"/>
      <w:r w:rsidRPr="004845D0">
        <w:t>augue</w:t>
      </w:r>
      <w:proofErr w:type="spellEnd"/>
      <w:r w:rsidRPr="004845D0">
        <w:t xml:space="preserve"> </w:t>
      </w:r>
      <w:proofErr w:type="spellStart"/>
      <w:r w:rsidRPr="004845D0">
        <w:t>mauris</w:t>
      </w:r>
      <w:proofErr w:type="spellEnd"/>
      <w:r w:rsidRPr="004845D0">
        <w:t xml:space="preserve">, </w:t>
      </w:r>
      <w:proofErr w:type="spellStart"/>
      <w:r w:rsidRPr="004845D0">
        <w:t>interdum</w:t>
      </w:r>
      <w:proofErr w:type="spellEnd"/>
      <w:r w:rsidRPr="004845D0">
        <w:t xml:space="preserve"> ac </w:t>
      </w:r>
      <w:proofErr w:type="spellStart"/>
      <w:r w:rsidRPr="004845D0">
        <w:t>feugiat</w:t>
      </w:r>
      <w:proofErr w:type="spellEnd"/>
      <w:r w:rsidRPr="004845D0">
        <w:t xml:space="preserve"> vel, auctor ac libero. </w:t>
      </w:r>
      <w:proofErr w:type="spellStart"/>
      <w:r w:rsidRPr="004845D0">
        <w:t>Pellentesque</w:t>
      </w:r>
      <w:proofErr w:type="spellEnd"/>
      <w:r w:rsidRPr="004845D0">
        <w:t xml:space="preserve"> ac </w:t>
      </w:r>
      <w:proofErr w:type="spellStart"/>
      <w:r w:rsidRPr="004845D0">
        <w:t>elit</w:t>
      </w:r>
      <w:proofErr w:type="spellEnd"/>
      <w:r w:rsidRPr="004845D0">
        <w:t xml:space="preserve"> non nisi </w:t>
      </w:r>
      <w:proofErr w:type="spellStart"/>
      <w:r w:rsidRPr="004845D0">
        <w:t>hendrerit</w:t>
      </w:r>
      <w:proofErr w:type="spellEnd"/>
      <w:r w:rsidRPr="004845D0">
        <w:t xml:space="preserve"> </w:t>
      </w:r>
      <w:proofErr w:type="spellStart"/>
      <w:r w:rsidRPr="004845D0">
        <w:t>mattis</w:t>
      </w:r>
      <w:proofErr w:type="spellEnd"/>
      <w:r w:rsidRPr="004845D0">
        <w:t xml:space="preserve"> ac at </w:t>
      </w:r>
      <w:proofErr w:type="spellStart"/>
      <w:r w:rsidRPr="004845D0">
        <w:t>enim</w:t>
      </w:r>
      <w:proofErr w:type="spellEnd"/>
      <w:r w:rsidRPr="004845D0">
        <w:t xml:space="preserve">. Nam </w:t>
      </w:r>
      <w:proofErr w:type="spellStart"/>
      <w:r w:rsidRPr="004845D0">
        <w:t>turpis</w:t>
      </w:r>
      <w:proofErr w:type="spellEnd"/>
      <w:r w:rsidRPr="004845D0">
        <w:t xml:space="preserve"> </w:t>
      </w:r>
      <w:proofErr w:type="spellStart"/>
      <w:r w:rsidRPr="004845D0">
        <w:t>urna</w:t>
      </w:r>
      <w:proofErr w:type="spellEnd"/>
      <w:r w:rsidRPr="004845D0">
        <w:t xml:space="preserve">, </w:t>
      </w:r>
      <w:proofErr w:type="spellStart"/>
      <w:r w:rsidRPr="004845D0">
        <w:t>hendrerit</w:t>
      </w:r>
      <w:proofErr w:type="spellEnd"/>
      <w:r w:rsidRPr="004845D0">
        <w:t xml:space="preserve"> sit </w:t>
      </w:r>
      <w:proofErr w:type="spellStart"/>
      <w:r w:rsidRPr="004845D0">
        <w:t>amet</w:t>
      </w:r>
      <w:proofErr w:type="spellEnd"/>
      <w:r w:rsidRPr="004845D0">
        <w:t xml:space="preserve"> </w:t>
      </w:r>
      <w:proofErr w:type="spellStart"/>
      <w:r w:rsidRPr="004845D0">
        <w:t>egestas</w:t>
      </w:r>
      <w:proofErr w:type="spellEnd"/>
      <w:r w:rsidRPr="004845D0">
        <w:t xml:space="preserve"> </w:t>
      </w:r>
      <w:proofErr w:type="spellStart"/>
      <w:r w:rsidRPr="004845D0">
        <w:t>eget</w:t>
      </w:r>
      <w:proofErr w:type="spellEnd"/>
      <w:r w:rsidRPr="004845D0">
        <w:t xml:space="preserve">, </w:t>
      </w:r>
      <w:proofErr w:type="spellStart"/>
      <w:r w:rsidRPr="004845D0">
        <w:t>commodo</w:t>
      </w:r>
      <w:proofErr w:type="spellEnd"/>
      <w:r w:rsidRPr="004845D0">
        <w:t xml:space="preserve"> sed dui. Nunc porta, </w:t>
      </w:r>
      <w:proofErr w:type="spellStart"/>
      <w:r w:rsidRPr="004845D0">
        <w:t>lacus</w:t>
      </w:r>
      <w:proofErr w:type="spellEnd"/>
      <w:r w:rsidRPr="004845D0">
        <w:t xml:space="preserve"> non </w:t>
      </w:r>
      <w:proofErr w:type="spellStart"/>
      <w:r w:rsidRPr="004845D0">
        <w:t>ultrices</w:t>
      </w:r>
      <w:proofErr w:type="spellEnd"/>
      <w:r w:rsidRPr="004845D0">
        <w:t xml:space="preserve"> </w:t>
      </w:r>
      <w:proofErr w:type="spellStart"/>
      <w:r w:rsidRPr="004845D0">
        <w:t>molestie</w:t>
      </w:r>
      <w:proofErr w:type="spellEnd"/>
      <w:r w:rsidRPr="004845D0">
        <w:t xml:space="preserve">, </w:t>
      </w:r>
      <w:proofErr w:type="spellStart"/>
      <w:r w:rsidRPr="004845D0">
        <w:t>nibh</w:t>
      </w:r>
      <w:proofErr w:type="spellEnd"/>
      <w:r w:rsidRPr="004845D0">
        <w:t xml:space="preserve"> </w:t>
      </w:r>
      <w:proofErr w:type="spellStart"/>
      <w:r w:rsidRPr="004845D0">
        <w:t>lectus</w:t>
      </w:r>
      <w:proofErr w:type="spellEnd"/>
      <w:r w:rsidRPr="004845D0">
        <w:t xml:space="preserve"> </w:t>
      </w:r>
      <w:proofErr w:type="spellStart"/>
      <w:r w:rsidRPr="004845D0">
        <w:t>dignissim</w:t>
      </w:r>
      <w:proofErr w:type="spellEnd"/>
      <w:r w:rsidRPr="004845D0">
        <w:t xml:space="preserve"> ante, sed </w:t>
      </w:r>
      <w:proofErr w:type="spellStart"/>
      <w:r w:rsidRPr="004845D0">
        <w:t>condimentum</w:t>
      </w:r>
      <w:proofErr w:type="spellEnd"/>
      <w:r w:rsidRPr="004845D0">
        <w:t xml:space="preserve"> </w:t>
      </w:r>
      <w:proofErr w:type="spellStart"/>
      <w:r w:rsidRPr="004845D0">
        <w:t>nunc</w:t>
      </w:r>
      <w:proofErr w:type="spellEnd"/>
      <w:r w:rsidRPr="004845D0">
        <w:t xml:space="preserve"> </w:t>
      </w:r>
      <w:proofErr w:type="spellStart"/>
      <w:r w:rsidRPr="004845D0">
        <w:t>erat</w:t>
      </w:r>
      <w:proofErr w:type="spellEnd"/>
      <w:r w:rsidRPr="004845D0">
        <w:t xml:space="preserve"> </w:t>
      </w:r>
      <w:proofErr w:type="spellStart"/>
      <w:r w:rsidRPr="004845D0">
        <w:t>ut</w:t>
      </w:r>
      <w:proofErr w:type="spellEnd"/>
      <w:r w:rsidRPr="004845D0">
        <w:t xml:space="preserve"> </w:t>
      </w:r>
      <w:proofErr w:type="spellStart"/>
      <w:r w:rsidRPr="004845D0">
        <w:t>mauris</w:t>
      </w:r>
      <w:proofErr w:type="spellEnd"/>
      <w:r w:rsidRPr="004845D0">
        <w:t>.</w:t>
      </w:r>
    </w:p>
    <w:p w14:paraId="0F7B78A7" w14:textId="727380C3" w:rsidR="004845D0" w:rsidRPr="003F3757" w:rsidRDefault="004845D0" w:rsidP="001640E2">
      <w:pPr>
        <w:ind w:left="0"/>
      </w:pPr>
    </w:p>
    <w:sectPr w:rsidR="004845D0" w:rsidRPr="003F3757" w:rsidSect="007E5A61">
      <w:headerReference w:type="default" r:id="rId12"/>
      <w:footerReference w:type="default" r:id="rId13"/>
      <w:pgSz w:w="11907" w:h="16840" w:code="9"/>
      <w:pgMar w:top="1276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2B63A8" w14:textId="77777777" w:rsidR="00597F04" w:rsidRDefault="00597F04" w:rsidP="00631A31">
      <w:r>
        <w:separator/>
      </w:r>
    </w:p>
  </w:endnote>
  <w:endnote w:type="continuationSeparator" w:id="0">
    <w:p w14:paraId="1A343EB0" w14:textId="77777777" w:rsidR="00597F04" w:rsidRDefault="00597F04" w:rsidP="00631A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B2C84A" w14:textId="0CCF72EC" w:rsidR="00CB561C" w:rsidRPr="0031161B" w:rsidRDefault="0002733E" w:rsidP="00CA5CE4">
    <w:pPr>
      <w:pStyle w:val="Footer"/>
      <w:tabs>
        <w:tab w:val="clear" w:pos="4320"/>
        <w:tab w:val="clear" w:pos="8640"/>
        <w:tab w:val="left" w:pos="8192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0D788E05" wp14:editId="776355A5">
              <wp:simplePos x="0" y="0"/>
              <wp:positionH relativeFrom="page">
                <wp:align>left</wp:align>
              </wp:positionH>
              <wp:positionV relativeFrom="paragraph">
                <wp:posOffset>564833</wp:posOffset>
              </wp:positionV>
              <wp:extent cx="7776000" cy="72000"/>
              <wp:effectExtent l="0" t="0" r="0" b="4445"/>
              <wp:wrapNone/>
              <wp:docPr id="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6000" cy="72000"/>
                      </a:xfrm>
                      <a:prstGeom prst="rect">
                        <a:avLst/>
                      </a:prstGeom>
                      <a:solidFill>
                        <a:srgbClr val="63B934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9415749" id="Rectangle 4" o:spid="_x0000_s1026" style="position:absolute;margin-left:0;margin-top:44.5pt;width:612.3pt;height:5.65pt;z-index:25168384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" fillcolor="#63b934" stroked="f" strokeweight="1pt">
              <w10:wrap anchorx="page"/>
            </v:rect>
          </w:pict>
        </mc:Fallback>
      </mc:AlternateContent>
    </w:r>
    <w:r w:rsidR="00BE3CCC">
      <w:rPr>
        <w:noProof/>
        <w:color w:val="262626"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16C8A0F4" wp14:editId="71740F46">
              <wp:simplePos x="0" y="0"/>
              <wp:positionH relativeFrom="page">
                <wp:posOffset>42863</wp:posOffset>
              </wp:positionH>
              <wp:positionV relativeFrom="paragraph">
                <wp:posOffset>289243</wp:posOffset>
              </wp:positionV>
              <wp:extent cx="3554730" cy="274320"/>
              <wp:effectExtent l="0" t="0" r="0" b="0"/>
              <wp:wrapNone/>
              <wp:docPr id="1" name="Rectangl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554730" cy="274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D8D5E3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943634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9EE062" w14:textId="77777777" w:rsidR="0031161B" w:rsidRPr="00A2052F" w:rsidRDefault="00CD1C31" w:rsidP="00E75E82">
                          <w:pPr>
                            <w:pStyle w:val="Footer"/>
                            <w:ind w:left="0"/>
                            <w:rPr>
                              <w:i/>
                              <w:iCs/>
                              <w:color w:val="262626" w:themeColor="text1" w:themeTint="D9"/>
                              <w:spacing w:val="60"/>
                              <w:sz w:val="18"/>
                              <w:szCs w:val="18"/>
                            </w:rPr>
                          </w:pPr>
                          <w:r w:rsidRPr="00A2052F">
                            <w:rPr>
                              <w:i/>
                              <w:iCs/>
                              <w:color w:val="262626" w:themeColor="text1" w:themeTint="D9"/>
                              <w:sz w:val="18"/>
                              <w:szCs w:val="18"/>
                            </w:rPr>
                            <w:t>Aithent</w:t>
                          </w:r>
                          <w:r w:rsidR="0031161B" w:rsidRPr="00A2052F">
                            <w:rPr>
                              <w:i/>
                              <w:iCs/>
                              <w:color w:val="262626" w:themeColor="text1" w:themeTint="D9"/>
                              <w:sz w:val="18"/>
                              <w:szCs w:val="18"/>
                            </w:rPr>
                            <w:t xml:space="preserve"> - Confidential</w:t>
                          </w:r>
                        </w:p>
                        <w:p w14:paraId="5012D895" w14:textId="77777777" w:rsidR="0031161B" w:rsidRPr="00A2052F" w:rsidRDefault="0031161B" w:rsidP="0031161B">
                          <w:pPr>
                            <w:pStyle w:val="Header"/>
                            <w:rPr>
                              <w:i/>
                              <w:iCs/>
                              <w:color w:val="262626" w:themeColor="text1" w:themeTint="D9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6C8A0F4" id="Rectangle 22" o:spid="_x0000_s1029" style="position:absolute;left:0;text-align:left;margin-left:3.4pt;margin-top:22.8pt;width:279.9pt;height:21.6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" o:allowincell="f" filled="f" fillcolor="#d8d5e3" stroked="f" strokecolor="#943634">
              <v:textbox>
                <w:txbxContent>
                  <w:p w14:paraId="1E9EE062" w14:textId="77777777" w:rsidR="0031161B" w:rsidRPr="00A2052F" w:rsidRDefault="00CD1C31" w:rsidP="00E75E82">
                    <w:pPr>
                      <w:pStyle w:val="Footer"/>
                      <w:ind w:left="0"/>
                      <w:rPr>
                        <w:i/>
                        <w:iCs/>
                        <w:color w:val="262626" w:themeColor="text1" w:themeTint="D9"/>
                        <w:spacing w:val="60"/>
                        <w:sz w:val="18"/>
                        <w:szCs w:val="18"/>
                      </w:rPr>
                    </w:pPr>
                    <w:proofErr w:type="spellStart"/>
                    <w:r w:rsidRPr="00A2052F">
                      <w:rPr>
                        <w:i/>
                        <w:iCs/>
                        <w:color w:val="262626" w:themeColor="text1" w:themeTint="D9"/>
                        <w:sz w:val="18"/>
                        <w:szCs w:val="18"/>
                      </w:rPr>
                      <w:t>Aithent</w:t>
                    </w:r>
                    <w:proofErr w:type="spellEnd"/>
                    <w:r w:rsidR="0031161B" w:rsidRPr="00A2052F">
                      <w:rPr>
                        <w:i/>
                        <w:iCs/>
                        <w:color w:val="262626" w:themeColor="text1" w:themeTint="D9"/>
                        <w:sz w:val="18"/>
                        <w:szCs w:val="18"/>
                      </w:rPr>
                      <w:t xml:space="preserve"> - Confidential</w:t>
                    </w:r>
                  </w:p>
                  <w:p w14:paraId="5012D895" w14:textId="77777777" w:rsidR="0031161B" w:rsidRPr="00A2052F" w:rsidRDefault="0031161B" w:rsidP="0031161B">
                    <w:pPr>
                      <w:pStyle w:val="Header"/>
                      <w:rPr>
                        <w:i/>
                        <w:iCs/>
                        <w:color w:val="262626" w:themeColor="text1" w:themeTint="D9"/>
                        <w:sz w:val="18"/>
                        <w:szCs w:val="18"/>
                      </w:rPr>
                    </w:pPr>
                  </w:p>
                </w:txbxContent>
              </v:textbox>
              <w10:wrap anchorx="page"/>
            </v:rect>
          </w:pict>
        </mc:Fallback>
      </mc:AlternateContent>
    </w:r>
    <w:r w:rsidR="00BE3CCC" w:rsidRPr="005D3C4F"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0" allowOverlap="1" wp14:anchorId="6D1C667E" wp14:editId="6EBA3DBE">
              <wp:simplePos x="0" y="0"/>
              <wp:positionH relativeFrom="page">
                <wp:posOffset>6182995</wp:posOffset>
              </wp:positionH>
              <wp:positionV relativeFrom="paragraph">
                <wp:posOffset>306705</wp:posOffset>
              </wp:positionV>
              <wp:extent cx="1334770" cy="274320"/>
              <wp:effectExtent l="0" t="0" r="0" b="0"/>
              <wp:wrapThrough wrapText="bothSides">
                <wp:wrapPolygon edited="0">
                  <wp:start x="617" y="0"/>
                  <wp:lineTo x="617" y="19500"/>
                  <wp:lineTo x="20655" y="19500"/>
                  <wp:lineTo x="20655" y="0"/>
                  <wp:lineTo x="617" y="0"/>
                </wp:wrapPolygon>
              </wp:wrapThrough>
              <wp:docPr id="11" name="Rectangl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334770" cy="274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D8D5E3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C92D8C" w14:textId="77777777" w:rsidR="00F655D4" w:rsidRPr="0074749C" w:rsidRDefault="00F655D4" w:rsidP="00F655D4">
                          <w:pPr>
                            <w:pStyle w:val="Footer"/>
                            <w:jc w:val="right"/>
                            <w:rPr>
                              <w:color w:val="262626"/>
                              <w:sz w:val="20"/>
                              <w:szCs w:val="20"/>
                            </w:rPr>
                          </w:pPr>
                          <w:r w:rsidRPr="0074749C">
                            <w:rPr>
                              <w:color w:val="262626"/>
                              <w:sz w:val="20"/>
                              <w:szCs w:val="20"/>
                            </w:rPr>
                            <w:t xml:space="preserve">Page </w:t>
                          </w:r>
                          <w:r w:rsidRPr="0074749C">
                            <w:rPr>
                              <w:color w:val="262626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74749C">
                            <w:rPr>
                              <w:color w:val="262626"/>
                              <w:sz w:val="20"/>
                              <w:szCs w:val="20"/>
                            </w:rPr>
                            <w:instrText xml:space="preserve"> PAGE   \* MERGEFORMAT </w:instrText>
                          </w:r>
                          <w:r w:rsidRPr="0074749C">
                            <w:rPr>
                              <w:color w:val="262626"/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74749C">
                            <w:rPr>
                              <w:noProof/>
                              <w:color w:val="262626"/>
                              <w:sz w:val="20"/>
                              <w:szCs w:val="20"/>
                            </w:rPr>
                            <w:t>1</w:t>
                          </w:r>
                          <w:r w:rsidRPr="0074749C">
                            <w:rPr>
                              <w:color w:val="262626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D1C667E" id="Rectangle 23" o:spid="_x0000_s1030" style="position:absolute;left:0;text-align:left;margin-left:486.85pt;margin-top:24.15pt;width:105.1pt;height:21.6pt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" o:allowincell="f" filled="f" fillcolor="#d8d5e3" stroked="f">
              <v:textbox>
                <w:txbxContent>
                  <w:p w14:paraId="78C92D8C" w14:textId="77777777" w:rsidR="00F655D4" w:rsidRPr="0074749C" w:rsidRDefault="00F655D4" w:rsidP="00F655D4">
                    <w:pPr>
                      <w:pStyle w:val="Footer"/>
                      <w:jc w:val="right"/>
                      <w:rPr>
                        <w:color w:val="262626"/>
                        <w:sz w:val="20"/>
                        <w:szCs w:val="20"/>
                      </w:rPr>
                    </w:pPr>
                    <w:r w:rsidRPr="0074749C">
                      <w:rPr>
                        <w:color w:val="262626"/>
                        <w:sz w:val="20"/>
                        <w:szCs w:val="20"/>
                      </w:rPr>
                      <w:t xml:space="preserve">Page </w:t>
                    </w:r>
                    <w:r w:rsidRPr="0074749C">
                      <w:rPr>
                        <w:color w:val="262626"/>
                        <w:sz w:val="20"/>
                        <w:szCs w:val="20"/>
                      </w:rPr>
                      <w:fldChar w:fldCharType="begin"/>
                    </w:r>
                    <w:r w:rsidRPr="0074749C">
                      <w:rPr>
                        <w:color w:val="262626"/>
                        <w:sz w:val="20"/>
                        <w:szCs w:val="20"/>
                      </w:rPr>
                      <w:instrText xml:space="preserve"> PAGE   \* MERGEFORMAT </w:instrText>
                    </w:r>
                    <w:r w:rsidRPr="0074749C">
                      <w:rPr>
                        <w:color w:val="262626"/>
                        <w:sz w:val="20"/>
                        <w:szCs w:val="20"/>
                      </w:rPr>
                      <w:fldChar w:fldCharType="separate"/>
                    </w:r>
                    <w:r w:rsidRPr="0074749C">
                      <w:rPr>
                        <w:noProof/>
                        <w:color w:val="262626"/>
                        <w:sz w:val="20"/>
                        <w:szCs w:val="20"/>
                      </w:rPr>
                      <w:t>1</w:t>
                    </w:r>
                    <w:r w:rsidRPr="0074749C">
                      <w:rPr>
                        <w:color w:val="262626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hrough" anchorx="page"/>
            </v:rect>
          </w:pict>
        </mc:Fallback>
      </mc:AlternateContent>
    </w:r>
    <w:r w:rsidR="009238D8">
      <w:rPr>
        <w:noProof/>
        <w:color w:val="262626"/>
      </w:rPr>
      <mc:AlternateContent>
        <mc:Choice Requires="wps">
          <w:drawing>
            <wp:anchor distT="0" distB="0" distL="114300" distR="114300" simplePos="0" relativeHeight="251672576" behindDoc="0" locked="0" layoutInCell="0" allowOverlap="1" wp14:anchorId="52651AB5" wp14:editId="60A938B6">
              <wp:simplePos x="0" y="0"/>
              <wp:positionH relativeFrom="page">
                <wp:posOffset>8325856</wp:posOffset>
              </wp:positionH>
              <wp:positionV relativeFrom="page">
                <wp:posOffset>7445375</wp:posOffset>
              </wp:positionV>
              <wp:extent cx="1334770" cy="274320"/>
              <wp:effectExtent l="0" t="0" r="0" b="0"/>
              <wp:wrapNone/>
              <wp:docPr id="17" name="Rectangl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334770" cy="274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D8D5E3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A333D4D" w14:textId="77777777" w:rsidR="009238D8" w:rsidRPr="0074749C" w:rsidRDefault="009238D8" w:rsidP="009238D8">
                          <w:pPr>
                            <w:pStyle w:val="Footer"/>
                            <w:jc w:val="right"/>
                            <w:rPr>
                              <w:color w:val="262626"/>
                              <w:sz w:val="20"/>
                              <w:szCs w:val="20"/>
                            </w:rPr>
                          </w:pPr>
                          <w:r w:rsidRPr="0074749C">
                            <w:rPr>
                              <w:color w:val="262626"/>
                              <w:sz w:val="20"/>
                              <w:szCs w:val="20"/>
                            </w:rPr>
                            <w:t xml:space="preserve">Page </w:t>
                          </w:r>
                          <w:r w:rsidRPr="0074749C">
                            <w:rPr>
                              <w:color w:val="262626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74749C">
                            <w:rPr>
                              <w:color w:val="262626"/>
                              <w:sz w:val="20"/>
                              <w:szCs w:val="20"/>
                            </w:rPr>
                            <w:instrText xml:space="preserve"> PAGE   \* MERGEFORMAT </w:instrText>
                          </w:r>
                          <w:r w:rsidRPr="0074749C">
                            <w:rPr>
                              <w:color w:val="262626"/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74749C">
                            <w:rPr>
                              <w:noProof/>
                              <w:color w:val="262626"/>
                              <w:sz w:val="20"/>
                              <w:szCs w:val="20"/>
                            </w:rPr>
                            <w:t>1</w:t>
                          </w:r>
                          <w:r w:rsidRPr="0074749C">
                            <w:rPr>
                              <w:color w:val="262626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2651AB5" id="_x0000_s1031" style="position:absolute;left:0;text-align:left;margin-left:655.6pt;margin-top:586.25pt;width:105.1pt;height:21.6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" o:allowincell="f" filled="f" fillcolor="#d8d5e3" stroked="f">
              <v:textbox>
                <w:txbxContent>
                  <w:p w14:paraId="3A333D4D" w14:textId="77777777" w:rsidR="009238D8" w:rsidRPr="0074749C" w:rsidRDefault="009238D8" w:rsidP="009238D8">
                    <w:pPr>
                      <w:pStyle w:val="Footer"/>
                      <w:jc w:val="right"/>
                      <w:rPr>
                        <w:color w:val="262626"/>
                        <w:sz w:val="20"/>
                        <w:szCs w:val="20"/>
                      </w:rPr>
                    </w:pPr>
                    <w:r w:rsidRPr="0074749C">
                      <w:rPr>
                        <w:color w:val="262626"/>
                        <w:sz w:val="20"/>
                        <w:szCs w:val="20"/>
                      </w:rPr>
                      <w:t xml:space="preserve">Page </w:t>
                    </w:r>
                    <w:r w:rsidRPr="0074749C">
                      <w:rPr>
                        <w:color w:val="262626"/>
                        <w:sz w:val="20"/>
                        <w:szCs w:val="20"/>
                      </w:rPr>
                      <w:fldChar w:fldCharType="begin"/>
                    </w:r>
                    <w:r w:rsidRPr="0074749C">
                      <w:rPr>
                        <w:color w:val="262626"/>
                        <w:sz w:val="20"/>
                        <w:szCs w:val="20"/>
                      </w:rPr>
                      <w:instrText xml:space="preserve"> PAGE   \* MERGEFORMAT </w:instrText>
                    </w:r>
                    <w:r w:rsidRPr="0074749C">
                      <w:rPr>
                        <w:color w:val="262626"/>
                        <w:sz w:val="20"/>
                        <w:szCs w:val="20"/>
                      </w:rPr>
                      <w:fldChar w:fldCharType="separate"/>
                    </w:r>
                    <w:r w:rsidRPr="0074749C">
                      <w:rPr>
                        <w:noProof/>
                        <w:color w:val="262626"/>
                        <w:sz w:val="20"/>
                        <w:szCs w:val="20"/>
                      </w:rPr>
                      <w:t>1</w:t>
                    </w:r>
                    <w:r w:rsidRPr="0074749C">
                      <w:rPr>
                        <w:color w:val="262626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 w:rsidR="009238D8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5345302E" wp14:editId="06DAD450">
              <wp:simplePos x="0" y="0"/>
              <wp:positionH relativeFrom="column">
                <wp:posOffset>8807253</wp:posOffset>
              </wp:positionH>
              <wp:positionV relativeFrom="page">
                <wp:posOffset>7413501</wp:posOffset>
              </wp:positionV>
              <wp:extent cx="374015" cy="323850"/>
              <wp:effectExtent l="6033" t="0" r="0" b="0"/>
              <wp:wrapNone/>
              <wp:docPr id="18" name="Isosceles Triangle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6200000">
                        <a:off x="0" y="0"/>
                        <a:ext cx="374015" cy="323850"/>
                      </a:xfrm>
                      <a:prstGeom prst="triangle">
                        <a:avLst/>
                      </a:prstGeom>
                      <a:gradFill>
                        <a:gsLst>
                          <a:gs pos="0">
                            <a:srgbClr val="BAD228"/>
                          </a:gs>
                          <a:gs pos="100000">
                            <a:srgbClr val="149940"/>
                          </a:gs>
                        </a:gsLst>
                        <a:lin ang="1800000" scaled="0"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F5EFB27" id="_x0000_t5" coordsize="21600,21600" o:spt="5" adj="10800" path="m@0,l,21600r21600,xe">
              <v:stroke joinstyle="miter"/>
              <v:formulas>
                <v:f eqn="val #0"/>
                <v:f eqn="prod #0 1 2"/>
                <v:f eqn="sum @1 10800 0"/>
              </v:formulas>
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<v:handles>
                <v:h position="#0,topLeft" xrange="0,21600"/>
              </v:handles>
            </v:shapetype>
            <v:shape id="Isosceles Triangle 33" o:spid="_x0000_s1026" type="#_x0000_t5" style="position:absolute;margin-left:693.5pt;margin-top:583.75pt;width:29.45pt;height:25.5pt;rotation:-90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" fillcolor="#bad228" stroked="f" strokeweight="1pt">
              <v:fill color2="#149940" angle="60" focus="100%" type="gradient">
                <o:fill v:ext="view" type="gradientUnscaled"/>
              </v:fill>
              <w10:wrap anchory="page"/>
            </v:shape>
          </w:pict>
        </mc:Fallback>
      </mc:AlternateContent>
    </w:r>
    <w:r w:rsidR="00E67693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5C2B1BCB" wp14:editId="6A36168C">
              <wp:simplePos x="0" y="0"/>
              <wp:positionH relativeFrom="column">
                <wp:posOffset>0</wp:posOffset>
              </wp:positionH>
              <wp:positionV relativeFrom="paragraph">
                <wp:posOffset>194310</wp:posOffset>
              </wp:positionV>
              <wp:extent cx="376555" cy="6633845"/>
              <wp:effectExtent l="0" t="4445" r="0" b="0"/>
              <wp:wrapThrough wrapText="bothSides">
                <wp:wrapPolygon edited="0">
                  <wp:start x="-255" y="21586"/>
                  <wp:lineTo x="20507" y="21586"/>
                  <wp:lineTo x="20507" y="62"/>
                  <wp:lineTo x="-255" y="62"/>
                  <wp:lineTo x="-255" y="21586"/>
                </wp:wrapPolygon>
              </wp:wrapThrough>
              <wp:docPr id="16" name="Isosceles Triangle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>
                        <a:off x="0" y="0"/>
                        <a:ext cx="376555" cy="6633845"/>
                      </a:xfrm>
                      <a:prstGeom prst="rect">
                        <a:avLst/>
                      </a:prstGeom>
                      <a:pattFill prst="ltHorz">
                        <a:fgClr>
                          <a:srgbClr val="149940"/>
                        </a:fgClr>
                        <a:bgClr>
                          <a:schemeClr val="bg1"/>
                        </a:bgClr>
                      </a:pattFill>
                      <a:ln w="3175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lIns="180000" tIns="612000" bIns="468000"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F9F45FD" id="Isosceles Triangle 34" o:spid="_x0000_s1026" style="position:absolute;margin-left:0;margin-top:15.3pt;width:29.65pt;height:522.35pt;rotation:9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" fillcolor="#149940" stroked="f" strokeweight="2.5pt">
              <v:fill r:id="rId1" o:title="" color2="white [3212]" type="pattern"/>
              <v:textbox inset="5mm,17mm,,13mm"/>
              <w10:wrap type="through"/>
            </v:rect>
          </w:pict>
        </mc:Fallback>
      </mc:AlternateContent>
    </w:r>
    <w:r w:rsidR="00CA5CE4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F5585A" w14:textId="77777777" w:rsidR="00597F04" w:rsidRDefault="00597F04" w:rsidP="00631A31">
      <w:r>
        <w:separator/>
      </w:r>
    </w:p>
  </w:footnote>
  <w:footnote w:type="continuationSeparator" w:id="0">
    <w:p w14:paraId="5B20E9AE" w14:textId="77777777" w:rsidR="00597F04" w:rsidRDefault="00597F04" w:rsidP="00631A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8B8BCD" w14:textId="693850B7" w:rsidR="00CB561C" w:rsidRDefault="00CB561C" w:rsidP="006E78C3">
    <w:pPr>
      <w:pStyle w:val="Header"/>
      <w:tabs>
        <w:tab w:val="clear" w:pos="4320"/>
        <w:tab w:val="clear" w:pos="8640"/>
        <w:tab w:val="right" w:pos="9000"/>
      </w:tabs>
    </w:pPr>
    <w:r>
      <w:tab/>
    </w:r>
  </w:p>
  <w:p w14:paraId="0D7F0A6C" w14:textId="1D80471E" w:rsidR="00CB561C" w:rsidRPr="00A756C3" w:rsidRDefault="00CB561C" w:rsidP="006E78C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B1AA56" w14:textId="124B7449" w:rsidR="00A2675C" w:rsidRPr="0031161B" w:rsidRDefault="0002733E" w:rsidP="00B93A8D">
    <w:pPr>
      <w:pStyle w:val="Header"/>
      <w:ind w:left="0"/>
    </w:pPr>
    <w:r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73B8CD16" wp14:editId="160E5A8F">
              <wp:simplePos x="0" y="0"/>
              <wp:positionH relativeFrom="column">
                <wp:posOffset>171450</wp:posOffset>
              </wp:positionH>
              <wp:positionV relativeFrom="paragraph">
                <wp:posOffset>-271145</wp:posOffset>
              </wp:positionV>
              <wp:extent cx="6516000" cy="144000"/>
              <wp:effectExtent l="0" t="0" r="0" b="8890"/>
              <wp:wrapNone/>
              <wp:docPr id="6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16000" cy="144000"/>
                      </a:xfrm>
                      <a:prstGeom prst="rect">
                        <a:avLst/>
                      </a:prstGeom>
                      <a:solidFill>
                        <a:srgbClr val="63B934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7D17D47" id="Rectangle 6" o:spid="_x0000_s1026" style="position:absolute;margin-left:13.5pt;margin-top:-21.35pt;width:513.05pt;height:11.3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" fillcolor="#63b934" stroked="f" strokeweight="1pt"/>
          </w:pict>
        </mc:Fallback>
      </mc:AlternateContent>
    </w:r>
    <w:r w:rsidR="006007DD">
      <w:rPr>
        <w:noProof/>
      </w:rPr>
      <w:drawing>
        <wp:anchor distT="0" distB="0" distL="114300" distR="114300" simplePos="0" relativeHeight="251655168" behindDoc="0" locked="0" layoutInCell="1" allowOverlap="1" wp14:anchorId="32EB2A97" wp14:editId="00692F63">
          <wp:simplePos x="0" y="0"/>
          <wp:positionH relativeFrom="column">
            <wp:posOffset>-782265</wp:posOffset>
          </wp:positionH>
          <wp:positionV relativeFrom="paragraph">
            <wp:posOffset>-412115</wp:posOffset>
          </wp:positionV>
          <wp:extent cx="914400" cy="323850"/>
          <wp:effectExtent l="0" t="0" r="0" b="0"/>
          <wp:wrapSquare wrapText="bothSides"/>
          <wp:docPr id="10" name="Picture 2" descr="AithentIco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ithentIco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3238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w14:anchorId="7274D365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74" type="#_x0000_t75" style="width:9pt;height:9pt" o:bullet="t">
        <v:imagedata r:id="rId1" o:title="BD14532_"/>
      </v:shape>
    </w:pict>
  </w:numPicBullet>
  <w:numPicBullet w:numPicBulletId="1">
    <w:pict>
      <v:shape id="_x0000_i1375" type="#_x0000_t75" style="width:9pt;height:9pt" o:bullet="t">
        <v:imagedata r:id="rId2" o:title="j0115867"/>
      </v:shape>
    </w:pict>
  </w:numPicBullet>
  <w:numPicBullet w:numPicBulletId="2">
    <w:pict>
      <v:shape id="_x0000_i1376" type="#_x0000_t75" style="width:12pt;height:8.25pt" o:bullet="t">
        <v:imagedata r:id="rId3" o:title="arrow"/>
      </v:shape>
    </w:pict>
  </w:numPicBullet>
  <w:numPicBullet w:numPicBulletId="3">
    <w:pict>
      <v:shape id="_x0000_i1377" type="#_x0000_t75" style="width:12pt;height:8.25pt" o:bullet="t">
        <v:imagedata r:id="rId4" o:title="arrow-bl"/>
      </v:shape>
    </w:pict>
  </w:numPicBullet>
  <w:abstractNum w:abstractNumId="0" w15:restartNumberingAfterBreak="0">
    <w:nsid w:val="009219C8"/>
    <w:multiLevelType w:val="multilevel"/>
    <w:tmpl w:val="86F00506"/>
    <w:lvl w:ilvl="0">
      <w:start w:val="1"/>
      <w:numFmt w:val="bullet"/>
      <w:lvlText w:val=""/>
      <w:lvlJc w:val="left"/>
      <w:pPr>
        <w:ind w:left="1152" w:hanging="432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129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2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04" w:hanging="1584"/>
      </w:pPr>
      <w:rPr>
        <w:rFonts w:hint="default"/>
      </w:rPr>
    </w:lvl>
  </w:abstractNum>
  <w:abstractNum w:abstractNumId="1" w15:restartNumberingAfterBreak="0">
    <w:nsid w:val="02F04EF7"/>
    <w:multiLevelType w:val="hybridMultilevel"/>
    <w:tmpl w:val="54941E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7B80110"/>
    <w:multiLevelType w:val="hybridMultilevel"/>
    <w:tmpl w:val="E37247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E0D7191"/>
    <w:multiLevelType w:val="hybridMultilevel"/>
    <w:tmpl w:val="6F06DA9A"/>
    <w:lvl w:ilvl="0" w:tplc="FFFFFFFF">
      <w:start w:val="1"/>
      <w:numFmt w:val="bullet"/>
      <w:lvlText w:val=""/>
      <w:lvlJc w:val="left"/>
      <w:pPr>
        <w:tabs>
          <w:tab w:val="num" w:pos="864"/>
        </w:tabs>
        <w:ind w:left="864" w:hanging="432"/>
      </w:pPr>
      <w:rPr>
        <w:rFonts w:ascii="Symbol" w:hAnsi="Symbol" w:hint="default"/>
        <w:color w:val="0000FF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381F34DD"/>
    <w:multiLevelType w:val="hybridMultilevel"/>
    <w:tmpl w:val="A6CA0D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AD955FB"/>
    <w:multiLevelType w:val="hybridMultilevel"/>
    <w:tmpl w:val="F47CB8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DA53580"/>
    <w:multiLevelType w:val="multilevel"/>
    <w:tmpl w:val="9CC84960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851" w:hanging="681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134" w:hanging="79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3E5E5DB4"/>
    <w:multiLevelType w:val="hybridMultilevel"/>
    <w:tmpl w:val="FC5CE2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3A40FEF"/>
    <w:multiLevelType w:val="hybridMultilevel"/>
    <w:tmpl w:val="D346BE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90C2E4A"/>
    <w:multiLevelType w:val="hybridMultilevel"/>
    <w:tmpl w:val="3790100A"/>
    <w:lvl w:ilvl="0" w:tplc="341EF468">
      <w:start w:val="1"/>
      <w:numFmt w:val="bullet"/>
      <w:pStyle w:val="NoSpacing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221475"/>
    <w:multiLevelType w:val="hybridMultilevel"/>
    <w:tmpl w:val="F93C04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39126243">
    <w:abstractNumId w:val="6"/>
  </w:num>
  <w:num w:numId="2" w16cid:durableId="1989508219">
    <w:abstractNumId w:val="3"/>
  </w:num>
  <w:num w:numId="3" w16cid:durableId="1192451345">
    <w:abstractNumId w:val="9"/>
  </w:num>
  <w:num w:numId="4" w16cid:durableId="1149252051">
    <w:abstractNumId w:val="2"/>
  </w:num>
  <w:num w:numId="5" w16cid:durableId="766001894">
    <w:abstractNumId w:val="0"/>
  </w:num>
  <w:num w:numId="6" w16cid:durableId="832140502">
    <w:abstractNumId w:val="4"/>
  </w:num>
  <w:num w:numId="7" w16cid:durableId="348802339">
    <w:abstractNumId w:val="10"/>
  </w:num>
  <w:num w:numId="8" w16cid:durableId="475495596">
    <w:abstractNumId w:val="5"/>
  </w:num>
  <w:num w:numId="9" w16cid:durableId="955790558">
    <w:abstractNumId w:val="8"/>
  </w:num>
  <w:num w:numId="10" w16cid:durableId="504982866">
    <w:abstractNumId w:val="7"/>
  </w:num>
  <w:num w:numId="11" w16cid:durableId="88543871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AED"/>
    <w:rsid w:val="00000778"/>
    <w:rsid w:val="000021CE"/>
    <w:rsid w:val="00014426"/>
    <w:rsid w:val="00014DF7"/>
    <w:rsid w:val="0001796C"/>
    <w:rsid w:val="000215AC"/>
    <w:rsid w:val="00022BB6"/>
    <w:rsid w:val="00022D79"/>
    <w:rsid w:val="000237D3"/>
    <w:rsid w:val="00025DA5"/>
    <w:rsid w:val="00026F9B"/>
    <w:rsid w:val="000270A3"/>
    <w:rsid w:val="0002733E"/>
    <w:rsid w:val="00031862"/>
    <w:rsid w:val="00031ED9"/>
    <w:rsid w:val="00051BF9"/>
    <w:rsid w:val="000543F1"/>
    <w:rsid w:val="00054AF3"/>
    <w:rsid w:val="000561E2"/>
    <w:rsid w:val="0006497E"/>
    <w:rsid w:val="00065404"/>
    <w:rsid w:val="000709D0"/>
    <w:rsid w:val="000716F9"/>
    <w:rsid w:val="000735D2"/>
    <w:rsid w:val="000743A5"/>
    <w:rsid w:val="00074980"/>
    <w:rsid w:val="00076CE3"/>
    <w:rsid w:val="00084128"/>
    <w:rsid w:val="00084239"/>
    <w:rsid w:val="00084C28"/>
    <w:rsid w:val="00086758"/>
    <w:rsid w:val="00086F2E"/>
    <w:rsid w:val="00090927"/>
    <w:rsid w:val="00095837"/>
    <w:rsid w:val="00097647"/>
    <w:rsid w:val="000A06A6"/>
    <w:rsid w:val="000A5794"/>
    <w:rsid w:val="000B2FAC"/>
    <w:rsid w:val="000B41A6"/>
    <w:rsid w:val="000C25AC"/>
    <w:rsid w:val="000C6545"/>
    <w:rsid w:val="000D07B9"/>
    <w:rsid w:val="000D0A3F"/>
    <w:rsid w:val="000D10B6"/>
    <w:rsid w:val="000D3EC9"/>
    <w:rsid w:val="000E4A50"/>
    <w:rsid w:val="000E5528"/>
    <w:rsid w:val="000E62F6"/>
    <w:rsid w:val="000E7DBC"/>
    <w:rsid w:val="000F46E6"/>
    <w:rsid w:val="000F470A"/>
    <w:rsid w:val="00102B4A"/>
    <w:rsid w:val="00103F10"/>
    <w:rsid w:val="00105A5A"/>
    <w:rsid w:val="0010711B"/>
    <w:rsid w:val="00110B1D"/>
    <w:rsid w:val="00112E9F"/>
    <w:rsid w:val="0012237C"/>
    <w:rsid w:val="001242AE"/>
    <w:rsid w:val="00127522"/>
    <w:rsid w:val="001311FB"/>
    <w:rsid w:val="001322AC"/>
    <w:rsid w:val="00134C14"/>
    <w:rsid w:val="00134F3E"/>
    <w:rsid w:val="00136467"/>
    <w:rsid w:val="00140818"/>
    <w:rsid w:val="00143209"/>
    <w:rsid w:val="00143DA1"/>
    <w:rsid w:val="00150F7C"/>
    <w:rsid w:val="00151A87"/>
    <w:rsid w:val="00157C85"/>
    <w:rsid w:val="00160D2E"/>
    <w:rsid w:val="001619BA"/>
    <w:rsid w:val="00162381"/>
    <w:rsid w:val="00163AFC"/>
    <w:rsid w:val="001640E2"/>
    <w:rsid w:val="00164BCA"/>
    <w:rsid w:val="00165EF9"/>
    <w:rsid w:val="0017054D"/>
    <w:rsid w:val="00172028"/>
    <w:rsid w:val="0017205B"/>
    <w:rsid w:val="00172FD1"/>
    <w:rsid w:val="00175C9F"/>
    <w:rsid w:val="001805E8"/>
    <w:rsid w:val="00181B8C"/>
    <w:rsid w:val="0018419E"/>
    <w:rsid w:val="00186697"/>
    <w:rsid w:val="00187472"/>
    <w:rsid w:val="00194239"/>
    <w:rsid w:val="001954D3"/>
    <w:rsid w:val="001A4DE5"/>
    <w:rsid w:val="001B13F7"/>
    <w:rsid w:val="001B38C0"/>
    <w:rsid w:val="001B4EC3"/>
    <w:rsid w:val="001C29E3"/>
    <w:rsid w:val="001C425A"/>
    <w:rsid w:val="001C4347"/>
    <w:rsid w:val="001C4F1B"/>
    <w:rsid w:val="001C5F8D"/>
    <w:rsid w:val="001D03F1"/>
    <w:rsid w:val="001D5E0A"/>
    <w:rsid w:val="001D60ED"/>
    <w:rsid w:val="001E2969"/>
    <w:rsid w:val="001F1AF4"/>
    <w:rsid w:val="001F1BD6"/>
    <w:rsid w:val="001F38A5"/>
    <w:rsid w:val="001F38FA"/>
    <w:rsid w:val="0020012E"/>
    <w:rsid w:val="00204391"/>
    <w:rsid w:val="00205119"/>
    <w:rsid w:val="00206CD8"/>
    <w:rsid w:val="0021242E"/>
    <w:rsid w:val="00212AE4"/>
    <w:rsid w:val="00223EEF"/>
    <w:rsid w:val="00226C9C"/>
    <w:rsid w:val="00227F29"/>
    <w:rsid w:val="002303AB"/>
    <w:rsid w:val="00234CBF"/>
    <w:rsid w:val="00234EB2"/>
    <w:rsid w:val="00242A17"/>
    <w:rsid w:val="002473F1"/>
    <w:rsid w:val="00250B79"/>
    <w:rsid w:val="00250C75"/>
    <w:rsid w:val="00255A6C"/>
    <w:rsid w:val="00256ECF"/>
    <w:rsid w:val="0026392C"/>
    <w:rsid w:val="0026758E"/>
    <w:rsid w:val="002718A5"/>
    <w:rsid w:val="0027425B"/>
    <w:rsid w:val="00280776"/>
    <w:rsid w:val="0028101F"/>
    <w:rsid w:val="00281599"/>
    <w:rsid w:val="0028407D"/>
    <w:rsid w:val="0028455F"/>
    <w:rsid w:val="002878B7"/>
    <w:rsid w:val="002A1FA2"/>
    <w:rsid w:val="002A2C69"/>
    <w:rsid w:val="002A3AED"/>
    <w:rsid w:val="002A4415"/>
    <w:rsid w:val="002A7BCB"/>
    <w:rsid w:val="002B59C9"/>
    <w:rsid w:val="002B6F83"/>
    <w:rsid w:val="002C2679"/>
    <w:rsid w:val="002C3CAF"/>
    <w:rsid w:val="002C3DBC"/>
    <w:rsid w:val="002C54DE"/>
    <w:rsid w:val="002D1EFF"/>
    <w:rsid w:val="002D7B64"/>
    <w:rsid w:val="002E1DDD"/>
    <w:rsid w:val="002E3342"/>
    <w:rsid w:val="002E57BE"/>
    <w:rsid w:val="002E6EAD"/>
    <w:rsid w:val="002E7431"/>
    <w:rsid w:val="002F0900"/>
    <w:rsid w:val="002F1BD8"/>
    <w:rsid w:val="002F30D2"/>
    <w:rsid w:val="002F75E1"/>
    <w:rsid w:val="00301F19"/>
    <w:rsid w:val="0031161B"/>
    <w:rsid w:val="00313514"/>
    <w:rsid w:val="003137B3"/>
    <w:rsid w:val="003154DB"/>
    <w:rsid w:val="00315743"/>
    <w:rsid w:val="003159B3"/>
    <w:rsid w:val="0031729B"/>
    <w:rsid w:val="00320C4D"/>
    <w:rsid w:val="00320FEE"/>
    <w:rsid w:val="00323F50"/>
    <w:rsid w:val="003257C0"/>
    <w:rsid w:val="00325831"/>
    <w:rsid w:val="0032673F"/>
    <w:rsid w:val="003311EC"/>
    <w:rsid w:val="00334AD5"/>
    <w:rsid w:val="00345185"/>
    <w:rsid w:val="003512E2"/>
    <w:rsid w:val="00352E80"/>
    <w:rsid w:val="00357AA2"/>
    <w:rsid w:val="00364911"/>
    <w:rsid w:val="00366BB5"/>
    <w:rsid w:val="00370FF5"/>
    <w:rsid w:val="00372AAF"/>
    <w:rsid w:val="00375118"/>
    <w:rsid w:val="00377C37"/>
    <w:rsid w:val="00381949"/>
    <w:rsid w:val="003851C1"/>
    <w:rsid w:val="003911C5"/>
    <w:rsid w:val="00392BAE"/>
    <w:rsid w:val="00393201"/>
    <w:rsid w:val="003948A2"/>
    <w:rsid w:val="00395297"/>
    <w:rsid w:val="003B2938"/>
    <w:rsid w:val="003C2BF6"/>
    <w:rsid w:val="003C36DD"/>
    <w:rsid w:val="003C55EF"/>
    <w:rsid w:val="003C583D"/>
    <w:rsid w:val="003C7207"/>
    <w:rsid w:val="003D0FAA"/>
    <w:rsid w:val="003D13CF"/>
    <w:rsid w:val="003D151F"/>
    <w:rsid w:val="003D4285"/>
    <w:rsid w:val="003E1453"/>
    <w:rsid w:val="003E4679"/>
    <w:rsid w:val="003F0CCE"/>
    <w:rsid w:val="003F319D"/>
    <w:rsid w:val="003F3463"/>
    <w:rsid w:val="003F3757"/>
    <w:rsid w:val="00401191"/>
    <w:rsid w:val="00411108"/>
    <w:rsid w:val="00412BE2"/>
    <w:rsid w:val="00417C7F"/>
    <w:rsid w:val="00421044"/>
    <w:rsid w:val="00422B2C"/>
    <w:rsid w:val="004264C8"/>
    <w:rsid w:val="00426BA2"/>
    <w:rsid w:val="00431E21"/>
    <w:rsid w:val="00432B4D"/>
    <w:rsid w:val="00435E35"/>
    <w:rsid w:val="004409BB"/>
    <w:rsid w:val="0045086E"/>
    <w:rsid w:val="004574CA"/>
    <w:rsid w:val="00471060"/>
    <w:rsid w:val="00476449"/>
    <w:rsid w:val="00480037"/>
    <w:rsid w:val="00483997"/>
    <w:rsid w:val="004841BE"/>
    <w:rsid w:val="004845D0"/>
    <w:rsid w:val="0048481B"/>
    <w:rsid w:val="004853A9"/>
    <w:rsid w:val="00485E88"/>
    <w:rsid w:val="00487700"/>
    <w:rsid w:val="00496314"/>
    <w:rsid w:val="00496CCD"/>
    <w:rsid w:val="00496EF1"/>
    <w:rsid w:val="00497D23"/>
    <w:rsid w:val="004C0CC1"/>
    <w:rsid w:val="004C1F62"/>
    <w:rsid w:val="004C3344"/>
    <w:rsid w:val="004C4F69"/>
    <w:rsid w:val="004D1A0C"/>
    <w:rsid w:val="004E4872"/>
    <w:rsid w:val="004E5A21"/>
    <w:rsid w:val="004F0D84"/>
    <w:rsid w:val="004F2E5D"/>
    <w:rsid w:val="004F4803"/>
    <w:rsid w:val="004F52F0"/>
    <w:rsid w:val="004F5E2D"/>
    <w:rsid w:val="005012C4"/>
    <w:rsid w:val="0051048B"/>
    <w:rsid w:val="005107AD"/>
    <w:rsid w:val="005150DC"/>
    <w:rsid w:val="005211BF"/>
    <w:rsid w:val="00522C2F"/>
    <w:rsid w:val="00525189"/>
    <w:rsid w:val="0052590A"/>
    <w:rsid w:val="005266E8"/>
    <w:rsid w:val="00526869"/>
    <w:rsid w:val="005309CC"/>
    <w:rsid w:val="00536411"/>
    <w:rsid w:val="00542E1D"/>
    <w:rsid w:val="0054493A"/>
    <w:rsid w:val="00551A1A"/>
    <w:rsid w:val="005565E8"/>
    <w:rsid w:val="00567D26"/>
    <w:rsid w:val="00572F17"/>
    <w:rsid w:val="005774FE"/>
    <w:rsid w:val="00577FC4"/>
    <w:rsid w:val="005843B6"/>
    <w:rsid w:val="0059126B"/>
    <w:rsid w:val="00591623"/>
    <w:rsid w:val="00595771"/>
    <w:rsid w:val="005959D1"/>
    <w:rsid w:val="00597F04"/>
    <w:rsid w:val="005A0CDB"/>
    <w:rsid w:val="005A5525"/>
    <w:rsid w:val="005A69CD"/>
    <w:rsid w:val="005A72DB"/>
    <w:rsid w:val="005B6C62"/>
    <w:rsid w:val="005D3C4F"/>
    <w:rsid w:val="005E0450"/>
    <w:rsid w:val="005E72DE"/>
    <w:rsid w:val="005F049E"/>
    <w:rsid w:val="005F61BE"/>
    <w:rsid w:val="006007DD"/>
    <w:rsid w:val="00600DDC"/>
    <w:rsid w:val="00603ED8"/>
    <w:rsid w:val="00605148"/>
    <w:rsid w:val="00613D87"/>
    <w:rsid w:val="0061563E"/>
    <w:rsid w:val="006179C9"/>
    <w:rsid w:val="006226DE"/>
    <w:rsid w:val="00626D69"/>
    <w:rsid w:val="00630B2C"/>
    <w:rsid w:val="00631A31"/>
    <w:rsid w:val="00631B16"/>
    <w:rsid w:val="00636AAE"/>
    <w:rsid w:val="00637F1C"/>
    <w:rsid w:val="006408F8"/>
    <w:rsid w:val="006419DF"/>
    <w:rsid w:val="006453DF"/>
    <w:rsid w:val="0064609F"/>
    <w:rsid w:val="00646D84"/>
    <w:rsid w:val="00650A78"/>
    <w:rsid w:val="00655898"/>
    <w:rsid w:val="006677E0"/>
    <w:rsid w:val="00667F44"/>
    <w:rsid w:val="006729EB"/>
    <w:rsid w:val="0067370F"/>
    <w:rsid w:val="00681321"/>
    <w:rsid w:val="00681AA0"/>
    <w:rsid w:val="00682AB1"/>
    <w:rsid w:val="0068372A"/>
    <w:rsid w:val="00684B12"/>
    <w:rsid w:val="00690322"/>
    <w:rsid w:val="00692192"/>
    <w:rsid w:val="0069652E"/>
    <w:rsid w:val="006A031A"/>
    <w:rsid w:val="006A0487"/>
    <w:rsid w:val="006A516A"/>
    <w:rsid w:val="006C177B"/>
    <w:rsid w:val="006C49D7"/>
    <w:rsid w:val="006D09FC"/>
    <w:rsid w:val="006D0AB5"/>
    <w:rsid w:val="006D14FE"/>
    <w:rsid w:val="006D4D84"/>
    <w:rsid w:val="006E0CCE"/>
    <w:rsid w:val="006E69BB"/>
    <w:rsid w:val="006E78C3"/>
    <w:rsid w:val="006F3776"/>
    <w:rsid w:val="006F5655"/>
    <w:rsid w:val="006F6747"/>
    <w:rsid w:val="0070321A"/>
    <w:rsid w:val="00705A39"/>
    <w:rsid w:val="00710C68"/>
    <w:rsid w:val="00711FE8"/>
    <w:rsid w:val="00713D8B"/>
    <w:rsid w:val="0071697E"/>
    <w:rsid w:val="007212A1"/>
    <w:rsid w:val="00722C61"/>
    <w:rsid w:val="00725B4F"/>
    <w:rsid w:val="00727E02"/>
    <w:rsid w:val="007373B0"/>
    <w:rsid w:val="007409C6"/>
    <w:rsid w:val="00743BDC"/>
    <w:rsid w:val="0074749C"/>
    <w:rsid w:val="00747742"/>
    <w:rsid w:val="00751D63"/>
    <w:rsid w:val="00751DA1"/>
    <w:rsid w:val="00754B61"/>
    <w:rsid w:val="00761EC7"/>
    <w:rsid w:val="00762B2B"/>
    <w:rsid w:val="00764794"/>
    <w:rsid w:val="00764885"/>
    <w:rsid w:val="007650BA"/>
    <w:rsid w:val="00765D50"/>
    <w:rsid w:val="00774DC8"/>
    <w:rsid w:val="007822D1"/>
    <w:rsid w:val="00783A28"/>
    <w:rsid w:val="00783E8A"/>
    <w:rsid w:val="00784FC8"/>
    <w:rsid w:val="00787695"/>
    <w:rsid w:val="0079026A"/>
    <w:rsid w:val="00790302"/>
    <w:rsid w:val="00790CCA"/>
    <w:rsid w:val="007A1E3C"/>
    <w:rsid w:val="007A4D1D"/>
    <w:rsid w:val="007A61B4"/>
    <w:rsid w:val="007A6C54"/>
    <w:rsid w:val="007B2E30"/>
    <w:rsid w:val="007C3A19"/>
    <w:rsid w:val="007C47B9"/>
    <w:rsid w:val="007C56D7"/>
    <w:rsid w:val="007C5807"/>
    <w:rsid w:val="007D6E62"/>
    <w:rsid w:val="007D7D07"/>
    <w:rsid w:val="007E5A61"/>
    <w:rsid w:val="007F0921"/>
    <w:rsid w:val="007F0A53"/>
    <w:rsid w:val="00802BE7"/>
    <w:rsid w:val="00812DAC"/>
    <w:rsid w:val="00814EF8"/>
    <w:rsid w:val="008159ED"/>
    <w:rsid w:val="00820A1C"/>
    <w:rsid w:val="00822E9B"/>
    <w:rsid w:val="008279B7"/>
    <w:rsid w:val="00837959"/>
    <w:rsid w:val="008410BE"/>
    <w:rsid w:val="008423AD"/>
    <w:rsid w:val="0084558D"/>
    <w:rsid w:val="008517A0"/>
    <w:rsid w:val="00853E72"/>
    <w:rsid w:val="00856825"/>
    <w:rsid w:val="008708B4"/>
    <w:rsid w:val="008863DE"/>
    <w:rsid w:val="0089271D"/>
    <w:rsid w:val="008937C1"/>
    <w:rsid w:val="00894EAC"/>
    <w:rsid w:val="008A1564"/>
    <w:rsid w:val="008A55A5"/>
    <w:rsid w:val="008B1A43"/>
    <w:rsid w:val="008C1F37"/>
    <w:rsid w:val="008C4BF6"/>
    <w:rsid w:val="008C58C2"/>
    <w:rsid w:val="008E124E"/>
    <w:rsid w:val="008E502E"/>
    <w:rsid w:val="00900F8F"/>
    <w:rsid w:val="00905053"/>
    <w:rsid w:val="009072D6"/>
    <w:rsid w:val="00907DD4"/>
    <w:rsid w:val="0091174A"/>
    <w:rsid w:val="009141D9"/>
    <w:rsid w:val="009154D4"/>
    <w:rsid w:val="00916638"/>
    <w:rsid w:val="009238D8"/>
    <w:rsid w:val="009253C4"/>
    <w:rsid w:val="00927209"/>
    <w:rsid w:val="00930DA0"/>
    <w:rsid w:val="00933305"/>
    <w:rsid w:val="009341C0"/>
    <w:rsid w:val="00937BC3"/>
    <w:rsid w:val="009418C3"/>
    <w:rsid w:val="00942241"/>
    <w:rsid w:val="009471FE"/>
    <w:rsid w:val="00947A5E"/>
    <w:rsid w:val="00950AB0"/>
    <w:rsid w:val="0096026F"/>
    <w:rsid w:val="00963012"/>
    <w:rsid w:val="00974AA1"/>
    <w:rsid w:val="00975466"/>
    <w:rsid w:val="0098181D"/>
    <w:rsid w:val="0098395C"/>
    <w:rsid w:val="009903D1"/>
    <w:rsid w:val="009A1E21"/>
    <w:rsid w:val="009A312D"/>
    <w:rsid w:val="009A5332"/>
    <w:rsid w:val="009A5FFB"/>
    <w:rsid w:val="009B0FD7"/>
    <w:rsid w:val="009B42A4"/>
    <w:rsid w:val="009B52C7"/>
    <w:rsid w:val="009B6016"/>
    <w:rsid w:val="009C29AD"/>
    <w:rsid w:val="009D0CD3"/>
    <w:rsid w:val="009D2484"/>
    <w:rsid w:val="009D4866"/>
    <w:rsid w:val="009D751B"/>
    <w:rsid w:val="009E091E"/>
    <w:rsid w:val="009E555E"/>
    <w:rsid w:val="009E6638"/>
    <w:rsid w:val="009F0C34"/>
    <w:rsid w:val="009F630E"/>
    <w:rsid w:val="009F7896"/>
    <w:rsid w:val="00A2052F"/>
    <w:rsid w:val="00A21311"/>
    <w:rsid w:val="00A23980"/>
    <w:rsid w:val="00A24A09"/>
    <w:rsid w:val="00A24A0B"/>
    <w:rsid w:val="00A25676"/>
    <w:rsid w:val="00A2675C"/>
    <w:rsid w:val="00A30153"/>
    <w:rsid w:val="00A305E3"/>
    <w:rsid w:val="00A326FD"/>
    <w:rsid w:val="00A369BD"/>
    <w:rsid w:val="00A45E68"/>
    <w:rsid w:val="00A4784B"/>
    <w:rsid w:val="00A60743"/>
    <w:rsid w:val="00A73550"/>
    <w:rsid w:val="00A8482A"/>
    <w:rsid w:val="00A92CFA"/>
    <w:rsid w:val="00A933C1"/>
    <w:rsid w:val="00A93BC0"/>
    <w:rsid w:val="00A969DE"/>
    <w:rsid w:val="00AB1B69"/>
    <w:rsid w:val="00AB22B7"/>
    <w:rsid w:val="00AB3EFF"/>
    <w:rsid w:val="00AB7AF6"/>
    <w:rsid w:val="00AC5B97"/>
    <w:rsid w:val="00AC5E3B"/>
    <w:rsid w:val="00AC5F96"/>
    <w:rsid w:val="00AD0F84"/>
    <w:rsid w:val="00AD356E"/>
    <w:rsid w:val="00AD5B94"/>
    <w:rsid w:val="00AD62A0"/>
    <w:rsid w:val="00AD698D"/>
    <w:rsid w:val="00AD6C9C"/>
    <w:rsid w:val="00AD7FD3"/>
    <w:rsid w:val="00AE4917"/>
    <w:rsid w:val="00AF062B"/>
    <w:rsid w:val="00AF0E8D"/>
    <w:rsid w:val="00AF30C4"/>
    <w:rsid w:val="00B001C3"/>
    <w:rsid w:val="00B03D73"/>
    <w:rsid w:val="00B054BE"/>
    <w:rsid w:val="00B07693"/>
    <w:rsid w:val="00B07A80"/>
    <w:rsid w:val="00B12EE0"/>
    <w:rsid w:val="00B148C2"/>
    <w:rsid w:val="00B15CB5"/>
    <w:rsid w:val="00B17710"/>
    <w:rsid w:val="00B30159"/>
    <w:rsid w:val="00B376BE"/>
    <w:rsid w:val="00B37F7F"/>
    <w:rsid w:val="00B51407"/>
    <w:rsid w:val="00B536F7"/>
    <w:rsid w:val="00B601C2"/>
    <w:rsid w:val="00B619C6"/>
    <w:rsid w:val="00B62649"/>
    <w:rsid w:val="00B669F1"/>
    <w:rsid w:val="00B67F62"/>
    <w:rsid w:val="00B724F4"/>
    <w:rsid w:val="00B80B74"/>
    <w:rsid w:val="00B93A8D"/>
    <w:rsid w:val="00B95138"/>
    <w:rsid w:val="00BA1557"/>
    <w:rsid w:val="00BA329A"/>
    <w:rsid w:val="00BA3F26"/>
    <w:rsid w:val="00BA6E53"/>
    <w:rsid w:val="00BB43A2"/>
    <w:rsid w:val="00BC1604"/>
    <w:rsid w:val="00BC45CB"/>
    <w:rsid w:val="00BD5F74"/>
    <w:rsid w:val="00BE0857"/>
    <w:rsid w:val="00BE3CCC"/>
    <w:rsid w:val="00BE42A7"/>
    <w:rsid w:val="00BF1562"/>
    <w:rsid w:val="00BF2B46"/>
    <w:rsid w:val="00C00F9A"/>
    <w:rsid w:val="00C0182C"/>
    <w:rsid w:val="00C02DB1"/>
    <w:rsid w:val="00C04276"/>
    <w:rsid w:val="00C0697B"/>
    <w:rsid w:val="00C07760"/>
    <w:rsid w:val="00C11EF5"/>
    <w:rsid w:val="00C20EC4"/>
    <w:rsid w:val="00C2162D"/>
    <w:rsid w:val="00C24A0D"/>
    <w:rsid w:val="00C312DF"/>
    <w:rsid w:val="00C36D75"/>
    <w:rsid w:val="00C37083"/>
    <w:rsid w:val="00C52AC4"/>
    <w:rsid w:val="00C5352D"/>
    <w:rsid w:val="00C53922"/>
    <w:rsid w:val="00C5446C"/>
    <w:rsid w:val="00C55477"/>
    <w:rsid w:val="00C640AD"/>
    <w:rsid w:val="00C70819"/>
    <w:rsid w:val="00C71C1E"/>
    <w:rsid w:val="00C72767"/>
    <w:rsid w:val="00C72EB7"/>
    <w:rsid w:val="00C74B2C"/>
    <w:rsid w:val="00C96DB8"/>
    <w:rsid w:val="00CA5CE4"/>
    <w:rsid w:val="00CA69AB"/>
    <w:rsid w:val="00CB0200"/>
    <w:rsid w:val="00CB1F8F"/>
    <w:rsid w:val="00CB561C"/>
    <w:rsid w:val="00CC4DF8"/>
    <w:rsid w:val="00CC66F2"/>
    <w:rsid w:val="00CD1C31"/>
    <w:rsid w:val="00CD4173"/>
    <w:rsid w:val="00CD5061"/>
    <w:rsid w:val="00CD56F4"/>
    <w:rsid w:val="00CD633D"/>
    <w:rsid w:val="00CE1448"/>
    <w:rsid w:val="00CE1712"/>
    <w:rsid w:val="00CF221F"/>
    <w:rsid w:val="00D0074C"/>
    <w:rsid w:val="00D0334D"/>
    <w:rsid w:val="00D0496B"/>
    <w:rsid w:val="00D06700"/>
    <w:rsid w:val="00D146D8"/>
    <w:rsid w:val="00D231CC"/>
    <w:rsid w:val="00D232B9"/>
    <w:rsid w:val="00D237BF"/>
    <w:rsid w:val="00D2450D"/>
    <w:rsid w:val="00D25C6C"/>
    <w:rsid w:val="00D27F26"/>
    <w:rsid w:val="00D304BD"/>
    <w:rsid w:val="00D30A74"/>
    <w:rsid w:val="00D31DF8"/>
    <w:rsid w:val="00D3583A"/>
    <w:rsid w:val="00D41F10"/>
    <w:rsid w:val="00D46E9D"/>
    <w:rsid w:val="00D52C1E"/>
    <w:rsid w:val="00D533BA"/>
    <w:rsid w:val="00D548B3"/>
    <w:rsid w:val="00D55E0D"/>
    <w:rsid w:val="00D60505"/>
    <w:rsid w:val="00D62850"/>
    <w:rsid w:val="00D63D31"/>
    <w:rsid w:val="00D71290"/>
    <w:rsid w:val="00D7320C"/>
    <w:rsid w:val="00D742F4"/>
    <w:rsid w:val="00D77956"/>
    <w:rsid w:val="00D814F3"/>
    <w:rsid w:val="00D86EE1"/>
    <w:rsid w:val="00D90AB9"/>
    <w:rsid w:val="00D947E3"/>
    <w:rsid w:val="00DA183E"/>
    <w:rsid w:val="00DA3D6F"/>
    <w:rsid w:val="00DB048E"/>
    <w:rsid w:val="00DB0686"/>
    <w:rsid w:val="00DB312D"/>
    <w:rsid w:val="00DB7600"/>
    <w:rsid w:val="00DC588A"/>
    <w:rsid w:val="00DC6789"/>
    <w:rsid w:val="00DD108C"/>
    <w:rsid w:val="00DD13E3"/>
    <w:rsid w:val="00DD1EBD"/>
    <w:rsid w:val="00DD4524"/>
    <w:rsid w:val="00DD4E84"/>
    <w:rsid w:val="00DD52AD"/>
    <w:rsid w:val="00DD5868"/>
    <w:rsid w:val="00DE1B58"/>
    <w:rsid w:val="00DE2B4E"/>
    <w:rsid w:val="00DE36E7"/>
    <w:rsid w:val="00DE6F07"/>
    <w:rsid w:val="00DF4F20"/>
    <w:rsid w:val="00E031AB"/>
    <w:rsid w:val="00E05C58"/>
    <w:rsid w:val="00E16326"/>
    <w:rsid w:val="00E21C02"/>
    <w:rsid w:val="00E23CE8"/>
    <w:rsid w:val="00E24721"/>
    <w:rsid w:val="00E24FD6"/>
    <w:rsid w:val="00E3190B"/>
    <w:rsid w:val="00E31C74"/>
    <w:rsid w:val="00E43DAF"/>
    <w:rsid w:val="00E440F5"/>
    <w:rsid w:val="00E4490C"/>
    <w:rsid w:val="00E44B6F"/>
    <w:rsid w:val="00E643B3"/>
    <w:rsid w:val="00E648BD"/>
    <w:rsid w:val="00E67693"/>
    <w:rsid w:val="00E70432"/>
    <w:rsid w:val="00E72E12"/>
    <w:rsid w:val="00E75E82"/>
    <w:rsid w:val="00E762A8"/>
    <w:rsid w:val="00E76B48"/>
    <w:rsid w:val="00E94504"/>
    <w:rsid w:val="00E94596"/>
    <w:rsid w:val="00EA15D2"/>
    <w:rsid w:val="00EA52DA"/>
    <w:rsid w:val="00EA6E02"/>
    <w:rsid w:val="00EC3C07"/>
    <w:rsid w:val="00ED4538"/>
    <w:rsid w:val="00ED7287"/>
    <w:rsid w:val="00EE0C0E"/>
    <w:rsid w:val="00EE5DA9"/>
    <w:rsid w:val="00EE5F3C"/>
    <w:rsid w:val="00EE73B7"/>
    <w:rsid w:val="00EE7784"/>
    <w:rsid w:val="00F00A4C"/>
    <w:rsid w:val="00F065EE"/>
    <w:rsid w:val="00F0779B"/>
    <w:rsid w:val="00F11451"/>
    <w:rsid w:val="00F1343E"/>
    <w:rsid w:val="00F140B9"/>
    <w:rsid w:val="00F2129B"/>
    <w:rsid w:val="00F22E6E"/>
    <w:rsid w:val="00F24FD1"/>
    <w:rsid w:val="00F26AE8"/>
    <w:rsid w:val="00F27157"/>
    <w:rsid w:val="00F32FBB"/>
    <w:rsid w:val="00F34B80"/>
    <w:rsid w:val="00F35B33"/>
    <w:rsid w:val="00F40CD2"/>
    <w:rsid w:val="00F430F5"/>
    <w:rsid w:val="00F44509"/>
    <w:rsid w:val="00F536B2"/>
    <w:rsid w:val="00F552DD"/>
    <w:rsid w:val="00F55F4C"/>
    <w:rsid w:val="00F574D2"/>
    <w:rsid w:val="00F655D4"/>
    <w:rsid w:val="00F67F56"/>
    <w:rsid w:val="00F735EE"/>
    <w:rsid w:val="00F74511"/>
    <w:rsid w:val="00F758BD"/>
    <w:rsid w:val="00F87272"/>
    <w:rsid w:val="00F87873"/>
    <w:rsid w:val="00F9428B"/>
    <w:rsid w:val="00FA0AB1"/>
    <w:rsid w:val="00FA3722"/>
    <w:rsid w:val="00FB0E40"/>
    <w:rsid w:val="00FB522F"/>
    <w:rsid w:val="00FB5598"/>
    <w:rsid w:val="00FC1E06"/>
    <w:rsid w:val="00FC5BA5"/>
    <w:rsid w:val="00FC5C0E"/>
    <w:rsid w:val="00FC648C"/>
    <w:rsid w:val="00FC6A9E"/>
    <w:rsid w:val="00FD30F7"/>
    <w:rsid w:val="00FD32F7"/>
    <w:rsid w:val="00FD4D3B"/>
    <w:rsid w:val="00FD605E"/>
    <w:rsid w:val="00FE09D3"/>
    <w:rsid w:val="00FF1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46F410ED"/>
  <w15:chartTrackingRefBased/>
  <w15:docId w15:val="{1B66CA1F-2BB2-4695-902D-ECDB81543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1DF8"/>
    <w:pPr>
      <w:ind w:left="851"/>
    </w:pPr>
    <w:rPr>
      <w:rFonts w:eastAsia="Times New Roman"/>
      <w:color w:val="595959" w:themeColor="text1" w:themeTint="A6"/>
      <w:sz w:val="24"/>
      <w:szCs w:val="24"/>
      <w:lang w:val="en-US" w:eastAsia="en-US"/>
    </w:rPr>
  </w:style>
  <w:style w:type="paragraph" w:styleId="Heading1">
    <w:name w:val="heading 1"/>
    <w:basedOn w:val="Normal"/>
    <w:link w:val="Heading1Char"/>
    <w:uiPriority w:val="9"/>
    <w:qFormat/>
    <w:rsid w:val="00D31DF8"/>
    <w:pPr>
      <w:keepNext/>
      <w:keepLines/>
      <w:numPr>
        <w:numId w:val="1"/>
      </w:numPr>
      <w:spacing w:line="360" w:lineRule="auto"/>
      <w:ind w:left="851" w:hanging="851"/>
      <w:outlineLvl w:val="0"/>
    </w:pPr>
    <w:rPr>
      <w:b/>
      <w:bCs/>
      <w:color w:val="262626" w:themeColor="text1" w:themeTint="D9"/>
      <w:sz w:val="36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rsid w:val="00D31DF8"/>
    <w:pPr>
      <w:keepNext/>
      <w:keepLines/>
      <w:numPr>
        <w:ilvl w:val="1"/>
        <w:numId w:val="1"/>
      </w:numPr>
      <w:spacing w:before="120" w:after="120"/>
      <w:ind w:hanging="851"/>
      <w:outlineLvl w:val="1"/>
    </w:pPr>
    <w:rPr>
      <w:b/>
      <w:bCs/>
      <w:color w:val="262626" w:themeColor="text1" w:themeTint="D9"/>
      <w:sz w:val="32"/>
      <w:szCs w:val="26"/>
    </w:rPr>
  </w:style>
  <w:style w:type="paragraph" w:styleId="Heading3">
    <w:name w:val="heading 3"/>
    <w:basedOn w:val="Normal"/>
    <w:link w:val="Heading3Char"/>
    <w:autoRedefine/>
    <w:uiPriority w:val="9"/>
    <w:unhideWhenUsed/>
    <w:qFormat/>
    <w:rsid w:val="00D31DF8"/>
    <w:pPr>
      <w:keepNext/>
      <w:keepLines/>
      <w:numPr>
        <w:ilvl w:val="2"/>
        <w:numId w:val="1"/>
      </w:numPr>
      <w:spacing w:before="120"/>
      <w:ind w:left="851" w:hanging="851"/>
      <w:outlineLvl w:val="2"/>
    </w:pPr>
    <w:rPr>
      <w:b/>
      <w:bCs/>
      <w:color w:val="404040" w:themeColor="text1" w:themeTint="BF"/>
      <w:sz w:val="30"/>
    </w:rPr>
  </w:style>
  <w:style w:type="paragraph" w:styleId="Heading4">
    <w:name w:val="heading 4"/>
    <w:basedOn w:val="Normal"/>
    <w:link w:val="Heading4Char"/>
    <w:uiPriority w:val="9"/>
    <w:unhideWhenUsed/>
    <w:qFormat/>
    <w:rsid w:val="00D31DF8"/>
    <w:pPr>
      <w:keepNext/>
      <w:keepLines/>
      <w:numPr>
        <w:ilvl w:val="3"/>
        <w:numId w:val="1"/>
      </w:numPr>
      <w:spacing w:before="200"/>
      <w:ind w:left="851" w:hanging="851"/>
      <w:outlineLvl w:val="3"/>
    </w:pPr>
    <w:rPr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31DF8"/>
    <w:pPr>
      <w:keepNext/>
      <w:keepLines/>
      <w:numPr>
        <w:ilvl w:val="4"/>
        <w:numId w:val="1"/>
      </w:numPr>
      <w:spacing w:before="200"/>
      <w:ind w:left="1009" w:hanging="1009"/>
      <w:outlineLvl w:val="4"/>
    </w:pPr>
    <w:rPr>
      <w:color w:val="4040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869"/>
    <w:pPr>
      <w:keepNext/>
      <w:keepLines/>
      <w:numPr>
        <w:ilvl w:val="5"/>
        <w:numId w:val="1"/>
      </w:numPr>
      <w:spacing w:before="200"/>
      <w:outlineLvl w:val="5"/>
    </w:pPr>
    <w:rPr>
      <w:rFonts w:ascii="Cambria" w:hAnsi="Cambria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869"/>
    <w:pPr>
      <w:keepNext/>
      <w:keepLines/>
      <w:numPr>
        <w:ilvl w:val="6"/>
        <w:numId w:val="1"/>
      </w:numPr>
      <w:spacing w:before="200"/>
      <w:outlineLvl w:val="6"/>
    </w:pPr>
    <w:rPr>
      <w:rFonts w:ascii="Cambria" w:hAnsi="Cambria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869"/>
    <w:pPr>
      <w:keepNext/>
      <w:keepLines/>
      <w:numPr>
        <w:ilvl w:val="7"/>
        <w:numId w:val="1"/>
      </w:numPr>
      <w:spacing w:before="200"/>
      <w:outlineLvl w:val="7"/>
    </w:pPr>
    <w:rPr>
      <w:rFonts w:ascii="Cambria" w:hAnsi="Cambria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869"/>
    <w:pPr>
      <w:keepNext/>
      <w:keepLines/>
      <w:numPr>
        <w:ilvl w:val="8"/>
        <w:numId w:val="1"/>
      </w:numPr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D31DF8"/>
    <w:rPr>
      <w:rFonts w:eastAsia="Times New Roman"/>
      <w:b/>
      <w:bCs/>
      <w:color w:val="262626" w:themeColor="text1" w:themeTint="D9"/>
      <w:sz w:val="36"/>
      <w:szCs w:val="28"/>
      <w:lang w:val="en-US" w:eastAsia="en-US"/>
    </w:rPr>
  </w:style>
  <w:style w:type="character" w:customStyle="1" w:styleId="Heading2Char">
    <w:name w:val="Heading 2 Char"/>
    <w:link w:val="Heading2"/>
    <w:uiPriority w:val="9"/>
    <w:rsid w:val="00D31DF8"/>
    <w:rPr>
      <w:rFonts w:eastAsia="Times New Roman"/>
      <w:b/>
      <w:bCs/>
      <w:color w:val="262626" w:themeColor="text1" w:themeTint="D9"/>
      <w:sz w:val="32"/>
      <w:szCs w:val="26"/>
      <w:lang w:val="en-US" w:eastAsia="en-US"/>
    </w:rPr>
  </w:style>
  <w:style w:type="character" w:customStyle="1" w:styleId="Heading3Char">
    <w:name w:val="Heading 3 Char"/>
    <w:link w:val="Heading3"/>
    <w:uiPriority w:val="9"/>
    <w:rsid w:val="00D31DF8"/>
    <w:rPr>
      <w:rFonts w:eastAsia="Times New Roman"/>
      <w:b/>
      <w:bCs/>
      <w:color w:val="404040" w:themeColor="text1" w:themeTint="BF"/>
      <w:sz w:val="30"/>
      <w:szCs w:val="24"/>
      <w:lang w:val="en-US" w:eastAsia="en-US"/>
    </w:rPr>
  </w:style>
  <w:style w:type="character" w:customStyle="1" w:styleId="Heading4Char">
    <w:name w:val="Heading 4 Char"/>
    <w:link w:val="Heading4"/>
    <w:uiPriority w:val="9"/>
    <w:rsid w:val="00D31DF8"/>
    <w:rPr>
      <w:rFonts w:eastAsia="Times New Roman"/>
      <w:b/>
      <w:bCs/>
      <w:i/>
      <w:iCs/>
      <w:color w:val="595959" w:themeColor="text1" w:themeTint="A6"/>
      <w:sz w:val="24"/>
      <w:szCs w:val="24"/>
      <w:lang w:val="en-US" w:eastAsia="en-US"/>
    </w:rPr>
  </w:style>
  <w:style w:type="character" w:customStyle="1" w:styleId="Heading5Char">
    <w:name w:val="Heading 5 Char"/>
    <w:link w:val="Heading5"/>
    <w:uiPriority w:val="9"/>
    <w:rsid w:val="00D31DF8"/>
    <w:rPr>
      <w:rFonts w:eastAsia="Times New Roman"/>
      <w:color w:val="404040"/>
      <w:sz w:val="24"/>
      <w:szCs w:val="24"/>
      <w:lang w:val="en-US" w:eastAsia="en-US"/>
    </w:rPr>
  </w:style>
  <w:style w:type="character" w:customStyle="1" w:styleId="Heading6Char">
    <w:name w:val="Heading 6 Char"/>
    <w:link w:val="Heading6"/>
    <w:uiPriority w:val="9"/>
    <w:semiHidden/>
    <w:rsid w:val="00526869"/>
    <w:rPr>
      <w:rFonts w:ascii="Cambria" w:eastAsia="Times New Roman" w:hAnsi="Cambria"/>
      <w:i/>
      <w:iCs/>
      <w:color w:val="243F60"/>
      <w:sz w:val="24"/>
      <w:szCs w:val="24"/>
    </w:rPr>
  </w:style>
  <w:style w:type="character" w:customStyle="1" w:styleId="Heading7Char">
    <w:name w:val="Heading 7 Char"/>
    <w:link w:val="Heading7"/>
    <w:uiPriority w:val="9"/>
    <w:semiHidden/>
    <w:rsid w:val="00526869"/>
    <w:rPr>
      <w:rFonts w:ascii="Cambria" w:eastAsia="Times New Roman" w:hAnsi="Cambria"/>
      <w:i/>
      <w:iCs/>
      <w:color w:val="404040"/>
      <w:sz w:val="24"/>
      <w:szCs w:val="24"/>
    </w:rPr>
  </w:style>
  <w:style w:type="character" w:customStyle="1" w:styleId="Heading8Char">
    <w:name w:val="Heading 8 Char"/>
    <w:link w:val="Heading8"/>
    <w:uiPriority w:val="9"/>
    <w:semiHidden/>
    <w:rsid w:val="00526869"/>
    <w:rPr>
      <w:rFonts w:ascii="Cambria" w:eastAsia="Times New Roman" w:hAnsi="Cambria"/>
      <w:color w:val="404040"/>
    </w:rPr>
  </w:style>
  <w:style w:type="character" w:customStyle="1" w:styleId="Heading9Char">
    <w:name w:val="Heading 9 Char"/>
    <w:link w:val="Heading9"/>
    <w:uiPriority w:val="9"/>
    <w:semiHidden/>
    <w:rsid w:val="00526869"/>
    <w:rPr>
      <w:rFonts w:ascii="Cambria" w:eastAsia="Times New Roman" w:hAnsi="Cambria"/>
      <w:i/>
      <w:iCs/>
      <w:color w:val="404040"/>
    </w:rPr>
  </w:style>
  <w:style w:type="paragraph" w:styleId="BodyText2">
    <w:name w:val="Body Text 2"/>
    <w:basedOn w:val="Normal"/>
    <w:link w:val="BodyText2Char"/>
    <w:rsid w:val="00526869"/>
    <w:rPr>
      <w:b/>
      <w:i/>
    </w:rPr>
  </w:style>
  <w:style w:type="character" w:customStyle="1" w:styleId="BodyText2Char">
    <w:name w:val="Body Text 2 Char"/>
    <w:link w:val="BodyText2"/>
    <w:rsid w:val="00526869"/>
    <w:rPr>
      <w:rFonts w:ascii="Calibri" w:eastAsia="Times New Roman" w:hAnsi="Calibri" w:cs="Times New Roman"/>
      <w:b/>
      <w:i/>
      <w:sz w:val="24"/>
      <w:szCs w:val="24"/>
    </w:rPr>
  </w:style>
  <w:style w:type="paragraph" w:styleId="BodyText3">
    <w:name w:val="Body Text 3"/>
    <w:aliases w:val="Body Text 4"/>
    <w:basedOn w:val="Normal"/>
    <w:link w:val="BodyText3Char"/>
    <w:rsid w:val="00526869"/>
    <w:rPr>
      <w:b/>
      <w:szCs w:val="16"/>
    </w:rPr>
  </w:style>
  <w:style w:type="character" w:customStyle="1" w:styleId="BodyText3Char">
    <w:name w:val="Body Text 3 Char"/>
    <w:aliases w:val="Body Text 4 Char"/>
    <w:link w:val="BodyText3"/>
    <w:rsid w:val="00526869"/>
    <w:rPr>
      <w:rFonts w:ascii="Calibri" w:eastAsia="Times New Roman" w:hAnsi="Calibri" w:cs="Times New Roman"/>
      <w:b/>
      <w:sz w:val="24"/>
      <w:szCs w:val="16"/>
    </w:rPr>
  </w:style>
  <w:style w:type="paragraph" w:styleId="Header">
    <w:name w:val="header"/>
    <w:basedOn w:val="Normal"/>
    <w:link w:val="HeaderChar"/>
    <w:uiPriority w:val="99"/>
    <w:rsid w:val="00526869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526869"/>
    <w:rPr>
      <w:rFonts w:ascii="Calibri" w:eastAsia="Times New Roman" w:hAnsi="Calibri" w:cs="Times New Roman"/>
      <w:szCs w:val="24"/>
    </w:rPr>
  </w:style>
  <w:style w:type="paragraph" w:styleId="Footer">
    <w:name w:val="footer"/>
    <w:basedOn w:val="Normal"/>
    <w:link w:val="FooterChar"/>
    <w:uiPriority w:val="99"/>
    <w:rsid w:val="00526869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526869"/>
    <w:rPr>
      <w:rFonts w:ascii="Calibri" w:eastAsia="Times New Roman" w:hAnsi="Calibri" w:cs="Times New Roman"/>
      <w:szCs w:val="24"/>
    </w:rPr>
  </w:style>
  <w:style w:type="character" w:styleId="PageNumber">
    <w:name w:val="page number"/>
    <w:basedOn w:val="DefaultParagraphFont"/>
    <w:rsid w:val="00526869"/>
  </w:style>
  <w:style w:type="paragraph" w:styleId="TOC1">
    <w:name w:val="toc 1"/>
    <w:basedOn w:val="Normal"/>
    <w:next w:val="Normal"/>
    <w:autoRedefine/>
    <w:uiPriority w:val="39"/>
    <w:unhideWhenUsed/>
    <w:rsid w:val="0064609F"/>
    <w:pPr>
      <w:tabs>
        <w:tab w:val="left" w:pos="851"/>
        <w:tab w:val="right" w:leader="dot" w:pos="9350"/>
      </w:tabs>
      <w:spacing w:after="100"/>
      <w:ind w:left="0"/>
    </w:pPr>
  </w:style>
  <w:style w:type="character" w:styleId="Hyperlink">
    <w:name w:val="Hyperlink"/>
    <w:uiPriority w:val="99"/>
    <w:unhideWhenUsed/>
    <w:rsid w:val="00526869"/>
    <w:rPr>
      <w:color w:val="0000FF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526869"/>
    <w:pPr>
      <w:ind w:left="220"/>
    </w:pPr>
  </w:style>
  <w:style w:type="paragraph" w:styleId="TableofFigures">
    <w:name w:val="table of figures"/>
    <w:basedOn w:val="Normal"/>
    <w:next w:val="Normal"/>
    <w:uiPriority w:val="99"/>
    <w:unhideWhenUsed/>
    <w:rsid w:val="00526869"/>
  </w:style>
  <w:style w:type="paragraph" w:styleId="BalloonText">
    <w:name w:val="Balloon Text"/>
    <w:basedOn w:val="Normal"/>
    <w:link w:val="BalloonTextChar"/>
    <w:uiPriority w:val="99"/>
    <w:semiHidden/>
    <w:unhideWhenUsed/>
    <w:rsid w:val="0052686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26869"/>
    <w:rPr>
      <w:rFonts w:ascii="Tahoma" w:eastAsia="Times New Roman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20012E"/>
    <w:rPr>
      <w:sz w:val="22"/>
      <w:szCs w:val="22"/>
      <w:lang w:val="en-US" w:eastAsia="en-US"/>
    </w:rPr>
  </w:style>
  <w:style w:type="character" w:customStyle="1" w:styleId="NoSpacingChar">
    <w:name w:val="No Spacing Char"/>
    <w:link w:val="NoSpacing"/>
    <w:uiPriority w:val="1"/>
    <w:rsid w:val="0020012E"/>
    <w:rPr>
      <w:sz w:val="22"/>
      <w:szCs w:val="22"/>
      <w:lang w:val="en-US" w:eastAsia="en-US" w:bidi="ar-SA"/>
    </w:rPr>
  </w:style>
  <w:style w:type="character" w:styleId="Emphasis">
    <w:name w:val="Emphasis"/>
    <w:uiPriority w:val="20"/>
    <w:qFormat/>
    <w:rsid w:val="00B07693"/>
    <w:rPr>
      <w:i/>
      <w:iCs/>
    </w:rPr>
  </w:style>
  <w:style w:type="character" w:styleId="Strong">
    <w:name w:val="Strong"/>
    <w:uiPriority w:val="22"/>
    <w:qFormat/>
    <w:rsid w:val="00B07693"/>
    <w:rPr>
      <w:rFonts w:ascii="Calibri" w:hAnsi="Calibri"/>
      <w:b/>
      <w:bCs/>
      <w:sz w:val="26"/>
    </w:rPr>
  </w:style>
  <w:style w:type="table" w:styleId="TableGrid">
    <w:name w:val="Table Grid"/>
    <w:basedOn w:val="TableNormal"/>
    <w:uiPriority w:val="59"/>
    <w:rsid w:val="00A8482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MediumGrid1-Accent1">
    <w:name w:val="Medium Grid 1 Accent 1"/>
    <w:basedOn w:val="TableNormal"/>
    <w:uiPriority w:val="67"/>
    <w:rsid w:val="00A8482A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LightGrid-Accent1">
    <w:name w:val="Light Grid Accent 1"/>
    <w:basedOn w:val="TableNormal"/>
    <w:uiPriority w:val="62"/>
    <w:rsid w:val="00A8482A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MediumGrid1-Accent5">
    <w:name w:val="Medium Grid 1 Accent 5"/>
    <w:basedOn w:val="TableNormal"/>
    <w:uiPriority w:val="67"/>
    <w:rsid w:val="00097647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Shading1-Accent1">
    <w:name w:val="Medium Shading 1 Accent 1"/>
    <w:basedOn w:val="TableNormal"/>
    <w:uiPriority w:val="63"/>
    <w:rsid w:val="00097647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List1-Accent5">
    <w:name w:val="Medium List 1 Accent 5"/>
    <w:basedOn w:val="TableNormal"/>
    <w:uiPriority w:val="65"/>
    <w:rsid w:val="00097647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DengXian" w:eastAsia="Times New Roman" w:hAnsi="DengXian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paragraph" w:styleId="NormalWeb">
    <w:name w:val="Normal (Web)"/>
    <w:basedOn w:val="Normal"/>
    <w:uiPriority w:val="99"/>
    <w:semiHidden/>
    <w:unhideWhenUsed/>
    <w:rsid w:val="00370FF5"/>
    <w:pPr>
      <w:spacing w:before="100" w:beforeAutospacing="1" w:after="100" w:afterAutospacing="1"/>
    </w:pPr>
    <w:rPr>
      <w:rFonts w:ascii="Times New Roman" w:hAnsi="Times New Roman"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2675C"/>
    <w:pPr>
      <w:numPr>
        <w:numId w:val="0"/>
      </w:numPr>
      <w:spacing w:line="276" w:lineRule="auto"/>
      <w:outlineLvl w:val="9"/>
    </w:pPr>
    <w:rPr>
      <w:rFonts w:ascii="Cambria" w:hAnsi="Cambria"/>
      <w:color w:val="365F91"/>
      <w:sz w:val="28"/>
    </w:rPr>
  </w:style>
  <w:style w:type="paragraph" w:styleId="Title">
    <w:name w:val="Title"/>
    <w:basedOn w:val="Normal"/>
    <w:next w:val="Normal"/>
    <w:link w:val="TitleChar"/>
    <w:qFormat/>
    <w:rsid w:val="00014DF7"/>
    <w:pPr>
      <w:spacing w:before="240" w:after="60"/>
      <w:outlineLvl w:val="0"/>
    </w:pPr>
    <w:rPr>
      <w:b/>
      <w:bCs/>
      <w:color w:val="262626" w:themeColor="text1" w:themeTint="D9"/>
      <w:kern w:val="28"/>
      <w:sz w:val="48"/>
      <w:szCs w:val="32"/>
    </w:rPr>
  </w:style>
  <w:style w:type="character" w:customStyle="1" w:styleId="TitleChar">
    <w:name w:val="Title Char"/>
    <w:link w:val="Title"/>
    <w:rsid w:val="00014DF7"/>
    <w:rPr>
      <w:rFonts w:eastAsia="Times New Roman"/>
      <w:b/>
      <w:bCs/>
      <w:color w:val="262626" w:themeColor="text1" w:themeTint="D9"/>
      <w:kern w:val="28"/>
      <w:sz w:val="48"/>
      <w:szCs w:val="32"/>
      <w:lang w:val="en-US" w:eastAsia="en-US"/>
    </w:rPr>
  </w:style>
  <w:style w:type="paragraph" w:customStyle="1" w:styleId="DefinitionTerm">
    <w:name w:val="Definition Term"/>
    <w:basedOn w:val="Normal"/>
    <w:next w:val="Normal"/>
    <w:rsid w:val="000716F9"/>
    <w:rPr>
      <w:rFonts w:ascii="Times New Roman" w:hAnsi="Times New Roman"/>
      <w:snapToGrid w:val="0"/>
      <w:color w:val="auto"/>
      <w:szCs w:val="20"/>
    </w:rPr>
  </w:style>
  <w:style w:type="paragraph" w:customStyle="1" w:styleId="H4">
    <w:name w:val="H4"/>
    <w:basedOn w:val="Normal"/>
    <w:next w:val="Normal"/>
    <w:rsid w:val="000716F9"/>
    <w:pPr>
      <w:keepNext/>
      <w:spacing w:before="100" w:after="100"/>
      <w:outlineLvl w:val="4"/>
    </w:pPr>
    <w:rPr>
      <w:rFonts w:ascii="Times New Roman" w:hAnsi="Times New Roman"/>
      <w:b/>
      <w:snapToGrid w:val="0"/>
      <w:color w:val="auto"/>
      <w:szCs w:val="20"/>
    </w:rPr>
  </w:style>
  <w:style w:type="paragraph" w:customStyle="1" w:styleId="DocInfo">
    <w:name w:val="Doc Info"/>
    <w:rsid w:val="000716F9"/>
    <w:pPr>
      <w:spacing w:before="120" w:after="120"/>
      <w:jc w:val="both"/>
    </w:pPr>
    <w:rPr>
      <w:rFonts w:ascii="Times New Roman" w:eastAsia="Times New Roman" w:hAnsi="Times New Roman"/>
      <w:b/>
      <w:sz w:val="28"/>
      <w:u w:val="thick"/>
      <w:lang w:val="en-US" w:eastAsia="en-US"/>
    </w:rPr>
  </w:style>
  <w:style w:type="paragraph" w:customStyle="1" w:styleId="Listbullet1">
    <w:name w:val="List bullet 1"/>
    <w:basedOn w:val="ListBullet"/>
    <w:autoRedefine/>
    <w:rsid w:val="004F52F0"/>
    <w:pPr>
      <w:contextualSpacing w:val="0"/>
    </w:pPr>
    <w:rPr>
      <w:rFonts w:ascii="Times New Roman" w:hAnsi="Times New Roman"/>
      <w:color w:val="0000FF"/>
      <w:sz w:val="20"/>
    </w:rPr>
  </w:style>
  <w:style w:type="paragraph" w:styleId="ListBullet">
    <w:name w:val="List Bullet"/>
    <w:basedOn w:val="Normal"/>
    <w:uiPriority w:val="99"/>
    <w:semiHidden/>
    <w:unhideWhenUsed/>
    <w:rsid w:val="004F52F0"/>
    <w:pPr>
      <w:tabs>
        <w:tab w:val="num" w:pos="864"/>
      </w:tabs>
      <w:ind w:left="864" w:hanging="432"/>
      <w:contextualSpacing/>
    </w:pPr>
  </w:style>
  <w:style w:type="paragraph" w:styleId="TOC3">
    <w:name w:val="toc 3"/>
    <w:basedOn w:val="Normal"/>
    <w:next w:val="Normal"/>
    <w:autoRedefine/>
    <w:uiPriority w:val="39"/>
    <w:unhideWhenUsed/>
    <w:rsid w:val="006F6747"/>
    <w:pPr>
      <w:ind w:left="440"/>
    </w:pPr>
  </w:style>
  <w:style w:type="paragraph" w:customStyle="1" w:styleId="NoSpacingBullet">
    <w:name w:val="No Spacing Bullet"/>
    <w:basedOn w:val="NoSpacing"/>
    <w:qFormat/>
    <w:rsid w:val="00022BB6"/>
    <w:pPr>
      <w:numPr>
        <w:numId w:val="3"/>
      </w:numPr>
      <w:ind w:left="1491" w:hanging="357"/>
    </w:pPr>
    <w:rPr>
      <w:rFonts w:eastAsia="Times New Roman"/>
      <w:color w:val="404040"/>
    </w:rPr>
  </w:style>
  <w:style w:type="paragraph" w:styleId="BodyText">
    <w:name w:val="Body Text"/>
    <w:basedOn w:val="Normal"/>
    <w:link w:val="BodyTextChar"/>
    <w:uiPriority w:val="99"/>
    <w:semiHidden/>
    <w:unhideWhenUsed/>
    <w:rsid w:val="005843B6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5843B6"/>
    <w:rPr>
      <w:rFonts w:eastAsia="Times New Roman"/>
      <w:color w:val="404040"/>
      <w:sz w:val="22"/>
      <w:szCs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787695"/>
    <w:pPr>
      <w:spacing w:after="120"/>
      <w:ind w:left="360"/>
    </w:pPr>
  </w:style>
  <w:style w:type="character" w:customStyle="1" w:styleId="BodyTextIndentChar">
    <w:name w:val="Body Text Indent Char"/>
    <w:link w:val="BodyTextIndent"/>
    <w:uiPriority w:val="99"/>
    <w:semiHidden/>
    <w:rsid w:val="00787695"/>
    <w:rPr>
      <w:rFonts w:eastAsia="Times New Roman"/>
      <w:color w:val="404040"/>
      <w:sz w:val="24"/>
      <w:szCs w:val="24"/>
    </w:rPr>
  </w:style>
  <w:style w:type="character" w:styleId="UnresolvedMention">
    <w:name w:val="Unresolved Mention"/>
    <w:uiPriority w:val="99"/>
    <w:semiHidden/>
    <w:unhideWhenUsed/>
    <w:rsid w:val="00480037"/>
    <w:rPr>
      <w:color w:val="605E5C"/>
      <w:shd w:val="clear" w:color="auto" w:fill="E1DFDD"/>
    </w:rPr>
  </w:style>
  <w:style w:type="paragraph" w:styleId="TOC4">
    <w:name w:val="toc 4"/>
    <w:basedOn w:val="Normal"/>
    <w:next w:val="Normal"/>
    <w:autoRedefine/>
    <w:uiPriority w:val="39"/>
    <w:unhideWhenUsed/>
    <w:rsid w:val="00CF221F"/>
    <w:pPr>
      <w:ind w:left="780"/>
    </w:pPr>
  </w:style>
  <w:style w:type="paragraph" w:styleId="TOC5">
    <w:name w:val="toc 5"/>
    <w:basedOn w:val="Normal"/>
    <w:next w:val="Normal"/>
    <w:autoRedefine/>
    <w:uiPriority w:val="39"/>
    <w:unhideWhenUsed/>
    <w:rsid w:val="00CF221F"/>
    <w:pPr>
      <w:ind w:left="10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51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5941">
          <w:marLeft w:val="576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994275">
          <w:marLeft w:val="576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84733">
          <w:marLeft w:val="576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68757">
          <w:marLeft w:val="576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640660">
          <w:marLeft w:val="576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0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47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80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346038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901388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858482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42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573262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517744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79961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41195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85035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72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4911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581967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554750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80346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597942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58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47843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02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0620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043902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297313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506015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57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53465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658370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31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242511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895433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280380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63300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59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544130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335098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332465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09294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161115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00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680487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702933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862415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394125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3287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22692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48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68431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95154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558065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907553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854351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195990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Shhiva\Projects\Documents\Word-Template-2020\Aithent\Aithent-Template-202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6E62AE-0465-4C03-B3DB-BDA2302169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Aithent-Template-2020</Template>
  <TotalTime>19</TotalTime>
  <Pages>3</Pages>
  <Words>270</Words>
  <Characters>1541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1808</CharactersWithSpaces>
  <SharedDoc>false</SharedDoc>
  <HLinks>
    <vt:vector size="30" baseType="variant">
      <vt:variant>
        <vt:i4>1835056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_Toc29908436</vt:lpwstr>
      </vt:variant>
      <vt:variant>
        <vt:i4>2031664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_Toc29908435</vt:lpwstr>
      </vt:variant>
      <vt:variant>
        <vt:i4>1966128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_Toc29908434</vt:lpwstr>
      </vt:variant>
      <vt:variant>
        <vt:i4>1638448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_Toc29908433</vt:lpwstr>
      </vt:variant>
      <vt:variant>
        <vt:i4>1572912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_Toc29908432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</dc:creator>
  <cp:keywords/>
  <cp:lastModifiedBy>Shivakumar M.</cp:lastModifiedBy>
  <cp:revision>25</cp:revision>
  <cp:lastPrinted>2021-12-29T14:30:00Z</cp:lastPrinted>
  <dcterms:created xsi:type="dcterms:W3CDTF">2022-12-30T14:13:00Z</dcterms:created>
  <dcterms:modified xsi:type="dcterms:W3CDTF">2023-01-02T06:29:00Z</dcterms:modified>
</cp:coreProperties>
</file>