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1080"/>
        <w:gridCol w:w="6858"/>
      </w:tblGrid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7C4B71">
              <w:rPr>
                <w:rFonts w:asciiTheme="minorHAnsi" w:hAnsiTheme="minorHAnsi" w:cstheme="minorHAnsi"/>
                <w:b/>
                <w:sz w:val="24"/>
              </w:rPr>
              <w:t>Meeting Title:</w:t>
            </w:r>
          </w:p>
        </w:tc>
        <w:tc>
          <w:tcPr>
            <w:tcW w:w="7938" w:type="dxa"/>
            <w:gridSpan w:val="2"/>
          </w:tcPr>
          <w:p w:rsidR="00EB5235" w:rsidRPr="007C4B71" w:rsidRDefault="00120C14" w:rsidP="00EB5235">
            <w:pPr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Process Implementation Approach – Finalization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7938" w:type="dxa"/>
            <w:gridSpan w:val="2"/>
          </w:tcPr>
          <w:p w:rsidR="00EB5235" w:rsidRPr="007C4B71" w:rsidRDefault="00120C14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28</w:t>
            </w:r>
            <w:r w:rsidR="0044315E">
              <w:rPr>
                <w:rFonts w:asciiTheme="minorHAnsi" w:hAnsiTheme="minorHAnsi" w:cstheme="minorHAnsi"/>
                <w:sz w:val="22"/>
                <w:szCs w:val="22"/>
              </w:rPr>
              <w:t>-Feb-2012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Place:</w:t>
            </w:r>
          </w:p>
        </w:tc>
        <w:tc>
          <w:tcPr>
            <w:tcW w:w="7938" w:type="dxa"/>
            <w:gridSpan w:val="2"/>
          </w:tcPr>
          <w:p w:rsidR="00EB5235" w:rsidRPr="007C4B71" w:rsidRDefault="009C3B42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Conference room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Bridge Information:</w:t>
            </w:r>
          </w:p>
        </w:tc>
        <w:tc>
          <w:tcPr>
            <w:tcW w:w="7938" w:type="dxa"/>
            <w:gridSpan w:val="2"/>
          </w:tcPr>
          <w:p w:rsidR="00EB5235" w:rsidRPr="007C4B71" w:rsidRDefault="00120C14" w:rsidP="00120C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Follow up of meeting with Venu on 16-Feb-2012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Chair Person:</w:t>
            </w:r>
          </w:p>
        </w:tc>
        <w:tc>
          <w:tcPr>
            <w:tcW w:w="7938" w:type="dxa"/>
            <w:gridSpan w:val="2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Invitee List: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44315E" w:rsidP="00120C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Raja, Gopu, Chinnappa, Sridhar, Hari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 Attendance: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120C14" w:rsidP="004431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Raja, Gopu, Chinnappa, Sridhar, Hari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Absent: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Nicholas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Agenda: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 put forth the short term and long term objectives of the committee.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Minutes Submitted By: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Hari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Minutes Submitted On:</w:t>
            </w:r>
          </w:p>
        </w:tc>
        <w:tc>
          <w:tcPr>
            <w:tcW w:w="7938" w:type="dxa"/>
            <w:gridSpan w:val="2"/>
          </w:tcPr>
          <w:p w:rsidR="00EB5235" w:rsidRPr="007C4B71" w:rsidRDefault="009170F0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28</w:t>
            </w:r>
            <w:r w:rsidR="00301528">
              <w:rPr>
                <w:rFonts w:asciiTheme="minorHAnsi" w:hAnsiTheme="minorHAnsi" w:cstheme="minorHAnsi"/>
                <w:sz w:val="22"/>
                <w:szCs w:val="22"/>
              </w:rPr>
              <w:t>-Feb-2012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Next Meeting: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6858" w:type="dxa"/>
          </w:tcPr>
          <w:p w:rsidR="00EB5235" w:rsidRPr="007C4B71" w:rsidRDefault="005F45AF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29-Feb-2012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Time: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Place: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Bridge: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Chair: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Decisions: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9810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981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Decision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9810" w:type="dxa"/>
          </w:tcPr>
          <w:p w:rsidR="00EB5235" w:rsidRPr="00836C80" w:rsidRDefault="00214ACB" w:rsidP="00214ACB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organize meeting with individual teams and identify the problems in Client Delivery Process.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B5235" w:rsidRPr="00836C80" w:rsidRDefault="00214ACB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prepare a questionnaire based on the team meetings conducted.</w:t>
            </w: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F4A88" w:rsidRDefault="00214ACB" w:rsidP="00EF4A88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conduct an online survey.</w:t>
            </w: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Action Items: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2048"/>
        <w:gridCol w:w="1940"/>
        <w:gridCol w:w="1941"/>
        <w:gridCol w:w="1940"/>
        <w:gridCol w:w="1941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204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Action Item</w:t>
            </w:r>
          </w:p>
        </w:tc>
        <w:tc>
          <w:tcPr>
            <w:tcW w:w="194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Owner</w:t>
            </w:r>
          </w:p>
        </w:tc>
        <w:tc>
          <w:tcPr>
            <w:tcW w:w="1941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Status</w:t>
            </w:r>
          </w:p>
        </w:tc>
        <w:tc>
          <w:tcPr>
            <w:tcW w:w="194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Due Date</w:t>
            </w:r>
          </w:p>
        </w:tc>
        <w:tc>
          <w:tcPr>
            <w:tcW w:w="1941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Comments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048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Schedule meeting with teams</w:t>
            </w:r>
          </w:p>
        </w:tc>
        <w:tc>
          <w:tcPr>
            <w:tcW w:w="1940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Gopu</w:t>
            </w:r>
          </w:p>
        </w:tc>
        <w:tc>
          <w:tcPr>
            <w:tcW w:w="1941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Yet to start</w:t>
            </w:r>
          </w:p>
        </w:tc>
        <w:tc>
          <w:tcPr>
            <w:tcW w:w="1940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29-Feb-2012</w:t>
            </w: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Prepare questionnaire</w:t>
            </w:r>
          </w:p>
        </w:tc>
        <w:tc>
          <w:tcPr>
            <w:tcW w:w="1940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Committee members</w:t>
            </w:r>
          </w:p>
        </w:tc>
        <w:tc>
          <w:tcPr>
            <w:tcW w:w="1941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Yet to start</w:t>
            </w:r>
          </w:p>
        </w:tc>
        <w:tc>
          <w:tcPr>
            <w:tcW w:w="1940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30-Feb-2012</w:t>
            </w: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F4A88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Publish survey in ADMS</w:t>
            </w:r>
          </w:p>
        </w:tc>
        <w:tc>
          <w:tcPr>
            <w:tcW w:w="1940" w:type="dxa"/>
          </w:tcPr>
          <w:p w:rsidR="00EF4A88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Chinnappa</w:t>
            </w:r>
          </w:p>
        </w:tc>
        <w:tc>
          <w:tcPr>
            <w:tcW w:w="1941" w:type="dxa"/>
          </w:tcPr>
          <w:p w:rsidR="00EF4A88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Yet to start</w:t>
            </w:r>
          </w:p>
        </w:tc>
        <w:tc>
          <w:tcPr>
            <w:tcW w:w="1940" w:type="dxa"/>
          </w:tcPr>
          <w:p w:rsidR="00EF4A88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30-Feb-2012</w:t>
            </w: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Carry-Over Items for Next Meeting: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9810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981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Description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FC7A43" w:rsidRDefault="00EB5235" w:rsidP="00FC7A4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810" w:type="dxa"/>
          </w:tcPr>
          <w:p w:rsidR="00EB5235" w:rsidRPr="00836C80" w:rsidRDefault="00FC7A43" w:rsidP="00EF4A88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set deadline for consolidating survey.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FC7A4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810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set deadline for defining delivery process.</w:t>
            </w:r>
          </w:p>
        </w:tc>
      </w:tr>
      <w:tr w:rsidR="00FC7A43" w:rsidRPr="00836C80" w:rsidTr="00EB5235">
        <w:tc>
          <w:tcPr>
            <w:tcW w:w="468" w:type="dxa"/>
          </w:tcPr>
          <w:p w:rsidR="00FC7A43" w:rsidRPr="00836C80" w:rsidRDefault="00FC7A43" w:rsidP="00FC7A4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810" w:type="dxa"/>
          </w:tcPr>
          <w:p w:rsidR="00FC7A43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communicate delivery process to individual teams.</w:t>
            </w: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Default="00EB5235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Default="00EB5235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Default="00EB5235" w:rsidP="00EB5235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Cs w:val="22"/>
        </w:rPr>
      </w:pPr>
    </w:p>
    <w:p w:rsidR="00EF0C38" w:rsidRDefault="00EF0C38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Default="00EB5235" w:rsidP="00836C80">
      <w:pPr>
        <w:pStyle w:val="Heading3"/>
        <w:numPr>
          <w:ilvl w:val="0"/>
          <w:numId w:val="0"/>
        </w:numPr>
      </w:pPr>
      <w:r w:rsidRPr="00836C80">
        <w:t>Notes:</w:t>
      </w:r>
    </w:p>
    <w:p w:rsidR="00C2122B" w:rsidRPr="00C2122B" w:rsidRDefault="00C2122B" w:rsidP="00C2122B">
      <w:pPr>
        <w:pStyle w:val="Narrative3"/>
        <w:rPr>
          <w:rFonts w:asciiTheme="minorHAnsi" w:hAnsiTheme="minorHAnsi"/>
        </w:rPr>
      </w:pPr>
      <w:r>
        <w:rPr>
          <w:rFonts w:asciiTheme="minorHAnsi" w:hAnsiTheme="minorHAnsi"/>
        </w:rPr>
        <w:t>To know about delivery related documents from all the teams.</w:t>
      </w:r>
    </w:p>
    <w:sectPr w:rsidR="00C2122B" w:rsidRPr="00C2122B" w:rsidSect="001D6032">
      <w:headerReference w:type="default" r:id="rId8"/>
      <w:footerReference w:type="default" r:id="rId9"/>
      <w:pgSz w:w="12240" w:h="15840" w:code="1"/>
      <w:pgMar w:top="1080" w:right="1080" w:bottom="1080" w:left="108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138" w:rsidRDefault="003D2138" w:rsidP="00DC4C3C">
      <w:r>
        <w:separator/>
      </w:r>
    </w:p>
  </w:endnote>
  <w:endnote w:type="continuationSeparator" w:id="1">
    <w:p w:rsidR="003D2138" w:rsidRDefault="003D2138" w:rsidP="00DC4C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Futura Bk">
    <w:altName w:val="Segoe UI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CD8" w:rsidRPr="00DC4C3C" w:rsidRDefault="00293667" w:rsidP="00E33AE3">
    <w:pPr>
      <w:pStyle w:val="Footer"/>
      <w:pBdr>
        <w:top w:val="single" w:sz="4" w:space="0" w:color="948A54"/>
      </w:pBdr>
      <w:tabs>
        <w:tab w:val="clear" w:pos="4680"/>
        <w:tab w:val="clear" w:pos="9360"/>
        <w:tab w:val="center" w:pos="5040"/>
        <w:tab w:val="right" w:pos="10080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8" type="#_x0000_t32" style="position:absolute;margin-left:453.35pt;margin-top:.25pt;width:0;height:14.8pt;z-index:251655168" o:connectortype="straight" strokecolor="#938953" strokeweight="1.5pt"/>
      </w:pict>
    </w:r>
    <w:r w:rsidR="00EB5235">
      <w:rPr>
        <w:sz w:val="16"/>
      </w:rPr>
      <w:t>© 2012 Aithent. All rights reserved</w:t>
    </w:r>
    <w:r w:rsidR="00537644">
      <w:rPr>
        <w:sz w:val="16"/>
      </w:rPr>
      <w:t>.</w:t>
    </w:r>
    <w:r w:rsidR="00A62CD8" w:rsidRPr="005C1193">
      <w:rPr>
        <w:sz w:val="16"/>
      </w:rPr>
      <w:tab/>
    </w:r>
    <w:r w:rsidR="00EB5235" w:rsidRPr="00EB5235">
      <w:rPr>
        <w:b/>
        <w:color w:val="C00000"/>
        <w:sz w:val="16"/>
      </w:rPr>
      <w:t>CONFIDENTIAL</w:t>
    </w:r>
    <w:r w:rsidR="00A62CD8">
      <w:rPr>
        <w:sz w:val="16"/>
      </w:rPr>
      <w:tab/>
    </w:r>
    <w:r w:rsidR="00A62CD8" w:rsidRPr="00596776">
      <w:rPr>
        <w:sz w:val="16"/>
      </w:rPr>
      <w:t xml:space="preserve">Page </w:t>
    </w:r>
    <w:r w:rsidRPr="00596776">
      <w:rPr>
        <w:sz w:val="16"/>
      </w:rPr>
      <w:fldChar w:fldCharType="begin"/>
    </w:r>
    <w:r w:rsidR="00A62CD8" w:rsidRPr="00596776">
      <w:rPr>
        <w:sz w:val="16"/>
      </w:rPr>
      <w:instrText xml:space="preserve"> PAGE  \* Arabic  \* MERGEFORMAT </w:instrText>
    </w:r>
    <w:r w:rsidRPr="00596776">
      <w:rPr>
        <w:sz w:val="16"/>
      </w:rPr>
      <w:fldChar w:fldCharType="separate"/>
    </w:r>
    <w:r w:rsidR="002C4294">
      <w:rPr>
        <w:noProof/>
        <w:sz w:val="16"/>
      </w:rPr>
      <w:t>1</w:t>
    </w:r>
    <w:r w:rsidRPr="00596776">
      <w:rPr>
        <w:sz w:val="16"/>
      </w:rPr>
      <w:fldChar w:fldCharType="end"/>
    </w:r>
    <w:r w:rsidR="00A62CD8" w:rsidRPr="00596776">
      <w:rPr>
        <w:sz w:val="16"/>
      </w:rPr>
      <w:t xml:space="preserve"> of </w:t>
    </w:r>
    <w:r>
      <w:rPr>
        <w:sz w:val="16"/>
      </w:rPr>
      <w:fldChar w:fldCharType="begin"/>
    </w:r>
    <w:r w:rsidR="00A62CD8">
      <w:rPr>
        <w:sz w:val="16"/>
      </w:rPr>
      <w:instrText>=</w:instrText>
    </w:r>
    <w:fldSimple w:instr="  NUMPAGES   \* MERGEFORMAT  ">
      <w:r w:rsidR="002C4294" w:rsidRPr="002C4294">
        <w:rPr>
          <w:noProof/>
          <w:sz w:val="16"/>
        </w:rPr>
        <w:instrText>2</w:instrText>
      </w:r>
    </w:fldSimple>
    <w:r w:rsidR="00A62CD8">
      <w:rPr>
        <w:sz w:val="16"/>
      </w:rPr>
      <w:instrText>-2</w:instrText>
    </w:r>
    <w:r>
      <w:rPr>
        <w:sz w:val="16"/>
      </w:rPr>
      <w:fldChar w:fldCharType="separate"/>
    </w:r>
    <w:r w:rsidR="002C4294">
      <w:rPr>
        <w:noProof/>
        <w:sz w:val="16"/>
      </w:rPr>
      <w:t>0</w:t>
    </w:r>
    <w:r>
      <w:rPr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138" w:rsidRDefault="003D2138" w:rsidP="00DC4C3C">
      <w:r>
        <w:separator/>
      </w:r>
    </w:p>
  </w:footnote>
  <w:footnote w:type="continuationSeparator" w:id="1">
    <w:p w:rsidR="003D2138" w:rsidRDefault="003D2138" w:rsidP="00DC4C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CD8" w:rsidRPr="00977FB3" w:rsidRDefault="00A62CD8" w:rsidP="00977FB3">
    <w:pPr>
      <w:pStyle w:val="Header"/>
      <w:pBdr>
        <w:bottom w:val="single" w:sz="4" w:space="1" w:color="auto"/>
      </w:pBdr>
      <w:tabs>
        <w:tab w:val="clear" w:pos="4680"/>
        <w:tab w:val="clear" w:pos="9360"/>
        <w:tab w:val="center" w:pos="5040"/>
        <w:tab w:val="right" w:pos="10080"/>
      </w:tabs>
      <w:rPr>
        <w:noProof/>
        <w:sz w:val="16"/>
      </w:rPr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5591175</wp:posOffset>
          </wp:positionH>
          <wp:positionV relativeFrom="paragraph">
            <wp:posOffset>-171450</wp:posOffset>
          </wp:positionV>
          <wp:extent cx="855980" cy="304800"/>
          <wp:effectExtent l="19050" t="0" r="1270" b="0"/>
          <wp:wrapNone/>
          <wp:docPr id="1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B5235">
      <w:rPr>
        <w:noProof/>
        <w:sz w:val="16"/>
      </w:rPr>
      <w:t>Minutes of Meeting</w:t>
    </w:r>
    <w:r>
      <w:rPr>
        <w:noProof/>
        <w:sz w:val="16"/>
      </w:rPr>
      <w:t xml:space="preserve"> </w:t>
    </w:r>
    <w:r>
      <w:rPr>
        <w:noProof/>
        <w:sz w:val="16"/>
      </w:rPr>
      <w:tab/>
    </w:r>
    <w:r w:rsidR="00EF4A88">
      <w:rPr>
        <w:rFonts w:asciiTheme="minorHAnsi" w:hAnsiTheme="minorHAnsi" w:cstheme="minorHAnsi"/>
        <w:b/>
        <w:sz w:val="24"/>
      </w:rPr>
      <w:t>Process Committee initiatives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41AA"/>
    <w:multiLevelType w:val="hybridMultilevel"/>
    <w:tmpl w:val="B4A0DF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B056A67"/>
    <w:multiLevelType w:val="hybridMultilevel"/>
    <w:tmpl w:val="61985990"/>
    <w:lvl w:ilvl="0" w:tplc="ED2400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A12C85"/>
    <w:multiLevelType w:val="hybridMultilevel"/>
    <w:tmpl w:val="31784E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F37CCB"/>
    <w:multiLevelType w:val="hybridMultilevel"/>
    <w:tmpl w:val="B39C0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0664E4"/>
    <w:multiLevelType w:val="hybridMultilevel"/>
    <w:tmpl w:val="93B4F8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E9434F"/>
    <w:multiLevelType w:val="hybridMultilevel"/>
    <w:tmpl w:val="582040EE"/>
    <w:lvl w:ilvl="0" w:tplc="D4F0B6D4">
      <w:start w:val="1"/>
      <w:numFmt w:val="bullet"/>
      <w:pStyle w:val="Bulletlist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1908"/>
        </w:tabs>
        <w:ind w:left="1908" w:hanging="360"/>
      </w:pPr>
      <w:rPr>
        <w:rFonts w:cs="Times New Roman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  <w:rPr>
        <w:rFonts w:cs="Times New Roman"/>
      </w:rPr>
    </w:lvl>
  </w:abstractNum>
  <w:abstractNum w:abstractNumId="6">
    <w:nsid w:val="1EB11EE3"/>
    <w:multiLevelType w:val="multilevel"/>
    <w:tmpl w:val="5BE4AC70"/>
    <w:lvl w:ilvl="0">
      <w:start w:val="4"/>
      <w:numFmt w:val="decimal"/>
      <w:lvlText w:val="%1.0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7">
    <w:nsid w:val="1F8C049D"/>
    <w:multiLevelType w:val="hybridMultilevel"/>
    <w:tmpl w:val="7B921DAE"/>
    <w:lvl w:ilvl="0" w:tplc="0AFA9A6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E928C1"/>
    <w:multiLevelType w:val="hybridMultilevel"/>
    <w:tmpl w:val="7F86A496"/>
    <w:lvl w:ilvl="0" w:tplc="2C3C72C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2B3F31"/>
    <w:multiLevelType w:val="hybridMultilevel"/>
    <w:tmpl w:val="DD2EDCBA"/>
    <w:lvl w:ilvl="0" w:tplc="B944D89C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>
    <w:nsid w:val="33EF054E"/>
    <w:multiLevelType w:val="hybridMultilevel"/>
    <w:tmpl w:val="80189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694F0A"/>
    <w:multiLevelType w:val="hybridMultilevel"/>
    <w:tmpl w:val="96E2DA40"/>
    <w:lvl w:ilvl="0" w:tplc="F46C9CBE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2">
    <w:nsid w:val="39AE03A2"/>
    <w:multiLevelType w:val="hybridMultilevel"/>
    <w:tmpl w:val="2A346A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44CB6CF4"/>
    <w:multiLevelType w:val="hybridMultilevel"/>
    <w:tmpl w:val="C45219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B3F028C"/>
    <w:multiLevelType w:val="hybridMultilevel"/>
    <w:tmpl w:val="D83AB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E6C46F8"/>
    <w:multiLevelType w:val="hybridMultilevel"/>
    <w:tmpl w:val="96E2DA40"/>
    <w:lvl w:ilvl="0" w:tplc="F46C9CBE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6">
    <w:nsid w:val="515F7801"/>
    <w:multiLevelType w:val="hybridMultilevel"/>
    <w:tmpl w:val="1AD6F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1DC3017"/>
    <w:multiLevelType w:val="hybridMultilevel"/>
    <w:tmpl w:val="B04E5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2515FD"/>
    <w:multiLevelType w:val="hybridMultilevel"/>
    <w:tmpl w:val="A202D7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3470079"/>
    <w:multiLevelType w:val="hybridMultilevel"/>
    <w:tmpl w:val="A948B6EA"/>
    <w:lvl w:ilvl="0" w:tplc="04090001">
      <w:start w:val="1"/>
      <w:numFmt w:val="bullet"/>
      <w:lvlText w:val=""/>
      <w:lvlJc w:val="left"/>
      <w:pPr>
        <w:tabs>
          <w:tab w:val="num" w:pos="1153"/>
        </w:tabs>
        <w:ind w:left="11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73"/>
        </w:tabs>
        <w:ind w:left="18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3"/>
        </w:tabs>
        <w:ind w:left="2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3"/>
        </w:tabs>
        <w:ind w:left="3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3"/>
        </w:tabs>
        <w:ind w:left="40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3"/>
        </w:tabs>
        <w:ind w:left="4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3"/>
        </w:tabs>
        <w:ind w:left="5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3"/>
        </w:tabs>
        <w:ind w:left="61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3"/>
        </w:tabs>
        <w:ind w:left="6913" w:hanging="360"/>
      </w:pPr>
      <w:rPr>
        <w:rFonts w:ascii="Wingdings" w:hAnsi="Wingdings" w:hint="default"/>
      </w:rPr>
    </w:lvl>
  </w:abstractNum>
  <w:abstractNum w:abstractNumId="20">
    <w:nsid w:val="565F4351"/>
    <w:multiLevelType w:val="singleLevel"/>
    <w:tmpl w:val="2D86F2B8"/>
    <w:lvl w:ilvl="0">
      <w:numFmt w:val="bullet"/>
      <w:pStyle w:val="BulletedTex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</w:abstractNum>
  <w:abstractNum w:abstractNumId="21">
    <w:nsid w:val="56BF2FF3"/>
    <w:multiLevelType w:val="hybridMultilevel"/>
    <w:tmpl w:val="59AEF0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E6447D"/>
    <w:multiLevelType w:val="hybridMultilevel"/>
    <w:tmpl w:val="81FAE1DC"/>
    <w:lvl w:ilvl="0" w:tplc="2FB0C2F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>
    <w:nsid w:val="5D401948"/>
    <w:multiLevelType w:val="hybridMultilevel"/>
    <w:tmpl w:val="7A881874"/>
    <w:lvl w:ilvl="0" w:tplc="4D8EAF1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4">
    <w:nsid w:val="5E536E7A"/>
    <w:multiLevelType w:val="hybridMultilevel"/>
    <w:tmpl w:val="7FEC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BA6C48"/>
    <w:multiLevelType w:val="hybridMultilevel"/>
    <w:tmpl w:val="A0A45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2400729"/>
    <w:multiLevelType w:val="hybridMultilevel"/>
    <w:tmpl w:val="E8CC8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F83A51"/>
    <w:multiLevelType w:val="hybridMultilevel"/>
    <w:tmpl w:val="7FEC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EF6C9F"/>
    <w:multiLevelType w:val="hybridMultilevel"/>
    <w:tmpl w:val="E0443FD2"/>
    <w:lvl w:ilvl="0" w:tplc="A65823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B17DD"/>
    <w:multiLevelType w:val="hybridMultilevel"/>
    <w:tmpl w:val="8B6C1C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FF7975"/>
    <w:multiLevelType w:val="hybridMultilevel"/>
    <w:tmpl w:val="6CA0D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446E86"/>
    <w:multiLevelType w:val="hybridMultilevel"/>
    <w:tmpl w:val="93FA7A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22"/>
  </w:num>
  <w:num w:numId="4">
    <w:abstractNumId w:val="19"/>
  </w:num>
  <w:num w:numId="5">
    <w:abstractNumId w:val="20"/>
  </w:num>
  <w:num w:numId="6">
    <w:abstractNumId w:val="30"/>
  </w:num>
  <w:num w:numId="7">
    <w:abstractNumId w:val="29"/>
  </w:num>
  <w:num w:numId="8">
    <w:abstractNumId w:val="14"/>
  </w:num>
  <w:num w:numId="9">
    <w:abstractNumId w:val="16"/>
  </w:num>
  <w:num w:numId="10">
    <w:abstractNumId w:val="2"/>
  </w:num>
  <w:num w:numId="11">
    <w:abstractNumId w:val="10"/>
  </w:num>
  <w:num w:numId="12">
    <w:abstractNumId w:val="18"/>
  </w:num>
  <w:num w:numId="13">
    <w:abstractNumId w:val="0"/>
  </w:num>
  <w:num w:numId="14">
    <w:abstractNumId w:val="31"/>
  </w:num>
  <w:num w:numId="15">
    <w:abstractNumId w:val="1"/>
  </w:num>
  <w:num w:numId="16">
    <w:abstractNumId w:val="23"/>
  </w:num>
  <w:num w:numId="17">
    <w:abstractNumId w:val="3"/>
  </w:num>
  <w:num w:numId="18">
    <w:abstractNumId w:val="4"/>
  </w:num>
  <w:num w:numId="19">
    <w:abstractNumId w:val="8"/>
  </w:num>
  <w:num w:numId="20">
    <w:abstractNumId w:val="7"/>
  </w:num>
  <w:num w:numId="21">
    <w:abstractNumId w:val="9"/>
  </w:num>
  <w:num w:numId="22">
    <w:abstractNumId w:val="15"/>
  </w:num>
  <w:num w:numId="23">
    <w:abstractNumId w:val="11"/>
  </w:num>
  <w:num w:numId="24">
    <w:abstractNumId w:val="17"/>
  </w:num>
  <w:num w:numId="25">
    <w:abstractNumId w:val="26"/>
  </w:num>
  <w:num w:numId="26">
    <w:abstractNumId w:val="21"/>
  </w:num>
  <w:num w:numId="27">
    <w:abstractNumId w:val="27"/>
  </w:num>
  <w:num w:numId="28">
    <w:abstractNumId w:val="25"/>
  </w:num>
  <w:num w:numId="29">
    <w:abstractNumId w:val="24"/>
  </w:num>
  <w:num w:numId="30">
    <w:abstractNumId w:val="12"/>
  </w:num>
  <w:num w:numId="31">
    <w:abstractNumId w:val="13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28"/>
  </w:num>
  <w:numIdMacAtCleanup w:val="2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40962">
      <o:colormenu v:ext="edit" strokecolor="none [3213]"/>
    </o:shapedefaults>
    <o:shapelayout v:ext="edit">
      <o:idmap v:ext="edit" data="2"/>
      <o:rules v:ext="edit">
        <o:r id="V:Rule2" type="connector" idref="#_x0000_s205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01528"/>
    <w:rsid w:val="000048FC"/>
    <w:rsid w:val="00010B52"/>
    <w:rsid w:val="00011EA3"/>
    <w:rsid w:val="00012C09"/>
    <w:rsid w:val="0001661D"/>
    <w:rsid w:val="0002517C"/>
    <w:rsid w:val="00040D68"/>
    <w:rsid w:val="00055269"/>
    <w:rsid w:val="000609AD"/>
    <w:rsid w:val="000641C2"/>
    <w:rsid w:val="0007402E"/>
    <w:rsid w:val="000744BC"/>
    <w:rsid w:val="00090356"/>
    <w:rsid w:val="000A7970"/>
    <w:rsid w:val="000B5CB7"/>
    <w:rsid w:val="000D28D4"/>
    <w:rsid w:val="000E23AA"/>
    <w:rsid w:val="000E3023"/>
    <w:rsid w:val="000F07ED"/>
    <w:rsid w:val="000F1551"/>
    <w:rsid w:val="000F738B"/>
    <w:rsid w:val="00110498"/>
    <w:rsid w:val="00111553"/>
    <w:rsid w:val="00116A97"/>
    <w:rsid w:val="00120836"/>
    <w:rsid w:val="00120C14"/>
    <w:rsid w:val="001218F4"/>
    <w:rsid w:val="00151CF5"/>
    <w:rsid w:val="001528E8"/>
    <w:rsid w:val="0015668A"/>
    <w:rsid w:val="00164874"/>
    <w:rsid w:val="00182657"/>
    <w:rsid w:val="00185DA9"/>
    <w:rsid w:val="001860B2"/>
    <w:rsid w:val="0018768D"/>
    <w:rsid w:val="0019213B"/>
    <w:rsid w:val="001967E0"/>
    <w:rsid w:val="001A1CE5"/>
    <w:rsid w:val="001B1328"/>
    <w:rsid w:val="001B3CDE"/>
    <w:rsid w:val="001C3276"/>
    <w:rsid w:val="001C52EB"/>
    <w:rsid w:val="001D25D7"/>
    <w:rsid w:val="001D4E9D"/>
    <w:rsid w:val="001D5125"/>
    <w:rsid w:val="001D6032"/>
    <w:rsid w:val="001E1130"/>
    <w:rsid w:val="001F4C42"/>
    <w:rsid w:val="001F7473"/>
    <w:rsid w:val="00204C1B"/>
    <w:rsid w:val="00213A72"/>
    <w:rsid w:val="0021471C"/>
    <w:rsid w:val="00214ACB"/>
    <w:rsid w:val="00217A29"/>
    <w:rsid w:val="00233139"/>
    <w:rsid w:val="0023375E"/>
    <w:rsid w:val="00235FFA"/>
    <w:rsid w:val="00237032"/>
    <w:rsid w:val="00260EB0"/>
    <w:rsid w:val="00262C36"/>
    <w:rsid w:val="00267CD3"/>
    <w:rsid w:val="00293667"/>
    <w:rsid w:val="002946A6"/>
    <w:rsid w:val="002A3AED"/>
    <w:rsid w:val="002A4326"/>
    <w:rsid w:val="002B47B7"/>
    <w:rsid w:val="002C2FEF"/>
    <w:rsid w:val="002C3713"/>
    <w:rsid w:val="002C4294"/>
    <w:rsid w:val="002C71F3"/>
    <w:rsid w:val="002E39BD"/>
    <w:rsid w:val="002E7922"/>
    <w:rsid w:val="002F0A9C"/>
    <w:rsid w:val="002F20C7"/>
    <w:rsid w:val="002F64DB"/>
    <w:rsid w:val="00301528"/>
    <w:rsid w:val="00305D21"/>
    <w:rsid w:val="0030614E"/>
    <w:rsid w:val="00307C57"/>
    <w:rsid w:val="00317DD3"/>
    <w:rsid w:val="0032192E"/>
    <w:rsid w:val="00322011"/>
    <w:rsid w:val="00323B0A"/>
    <w:rsid w:val="00326697"/>
    <w:rsid w:val="0033022C"/>
    <w:rsid w:val="00331684"/>
    <w:rsid w:val="00337D93"/>
    <w:rsid w:val="00337DFB"/>
    <w:rsid w:val="0034162A"/>
    <w:rsid w:val="003500FB"/>
    <w:rsid w:val="003503EC"/>
    <w:rsid w:val="00354121"/>
    <w:rsid w:val="0036668A"/>
    <w:rsid w:val="003766D5"/>
    <w:rsid w:val="00395EF7"/>
    <w:rsid w:val="003A4593"/>
    <w:rsid w:val="003B5E5B"/>
    <w:rsid w:val="003C09EB"/>
    <w:rsid w:val="003C1AED"/>
    <w:rsid w:val="003D2138"/>
    <w:rsid w:val="003D588B"/>
    <w:rsid w:val="003E3171"/>
    <w:rsid w:val="003E525F"/>
    <w:rsid w:val="003F3453"/>
    <w:rsid w:val="003F4C68"/>
    <w:rsid w:val="003F615D"/>
    <w:rsid w:val="003F7B93"/>
    <w:rsid w:val="0042025A"/>
    <w:rsid w:val="00423463"/>
    <w:rsid w:val="0042782E"/>
    <w:rsid w:val="00432000"/>
    <w:rsid w:val="00436885"/>
    <w:rsid w:val="0044315E"/>
    <w:rsid w:val="004630BB"/>
    <w:rsid w:val="0046676B"/>
    <w:rsid w:val="0048329F"/>
    <w:rsid w:val="00485D10"/>
    <w:rsid w:val="00487AA9"/>
    <w:rsid w:val="00490751"/>
    <w:rsid w:val="00492338"/>
    <w:rsid w:val="0049474C"/>
    <w:rsid w:val="004A633D"/>
    <w:rsid w:val="004B6217"/>
    <w:rsid w:val="004B7BC2"/>
    <w:rsid w:val="004C1E46"/>
    <w:rsid w:val="004C738A"/>
    <w:rsid w:val="004D113A"/>
    <w:rsid w:val="004E776C"/>
    <w:rsid w:val="00511F60"/>
    <w:rsid w:val="00517050"/>
    <w:rsid w:val="005174F7"/>
    <w:rsid w:val="00520DD6"/>
    <w:rsid w:val="005249C5"/>
    <w:rsid w:val="00526646"/>
    <w:rsid w:val="00537644"/>
    <w:rsid w:val="00537D6E"/>
    <w:rsid w:val="0054440A"/>
    <w:rsid w:val="00560068"/>
    <w:rsid w:val="0056482E"/>
    <w:rsid w:val="00573BF7"/>
    <w:rsid w:val="00577E7C"/>
    <w:rsid w:val="00592E45"/>
    <w:rsid w:val="00596776"/>
    <w:rsid w:val="00597735"/>
    <w:rsid w:val="005B2F11"/>
    <w:rsid w:val="005B6734"/>
    <w:rsid w:val="005C0816"/>
    <w:rsid w:val="005C1193"/>
    <w:rsid w:val="005C72D2"/>
    <w:rsid w:val="005D3C9E"/>
    <w:rsid w:val="005E3C2F"/>
    <w:rsid w:val="005E4EB3"/>
    <w:rsid w:val="005F45AF"/>
    <w:rsid w:val="005F564F"/>
    <w:rsid w:val="005F612F"/>
    <w:rsid w:val="00602627"/>
    <w:rsid w:val="00610BF1"/>
    <w:rsid w:val="00622222"/>
    <w:rsid w:val="00622CB4"/>
    <w:rsid w:val="00623B30"/>
    <w:rsid w:val="00633DFF"/>
    <w:rsid w:val="00643638"/>
    <w:rsid w:val="00645984"/>
    <w:rsid w:val="006508F3"/>
    <w:rsid w:val="0065156E"/>
    <w:rsid w:val="00663901"/>
    <w:rsid w:val="006702F1"/>
    <w:rsid w:val="00680700"/>
    <w:rsid w:val="00680F52"/>
    <w:rsid w:val="00693139"/>
    <w:rsid w:val="006B4366"/>
    <w:rsid w:val="006C6458"/>
    <w:rsid w:val="006C7A66"/>
    <w:rsid w:val="006D4264"/>
    <w:rsid w:val="006D5F1B"/>
    <w:rsid w:val="006E194A"/>
    <w:rsid w:val="006E38B7"/>
    <w:rsid w:val="006E7DC6"/>
    <w:rsid w:val="00707CE0"/>
    <w:rsid w:val="00707FAC"/>
    <w:rsid w:val="007259B7"/>
    <w:rsid w:val="007259FD"/>
    <w:rsid w:val="0075456D"/>
    <w:rsid w:val="00756E91"/>
    <w:rsid w:val="00760B04"/>
    <w:rsid w:val="00770804"/>
    <w:rsid w:val="00781F1E"/>
    <w:rsid w:val="00794B10"/>
    <w:rsid w:val="007956B8"/>
    <w:rsid w:val="0079644A"/>
    <w:rsid w:val="007A199C"/>
    <w:rsid w:val="007B6ADA"/>
    <w:rsid w:val="007C4B71"/>
    <w:rsid w:val="007D1EAF"/>
    <w:rsid w:val="007D78C9"/>
    <w:rsid w:val="007E0DDB"/>
    <w:rsid w:val="007E1A79"/>
    <w:rsid w:val="007E58D5"/>
    <w:rsid w:val="007F1D8A"/>
    <w:rsid w:val="007F621B"/>
    <w:rsid w:val="00811E5C"/>
    <w:rsid w:val="0081670F"/>
    <w:rsid w:val="008169CD"/>
    <w:rsid w:val="00830516"/>
    <w:rsid w:val="0083514A"/>
    <w:rsid w:val="00836C80"/>
    <w:rsid w:val="008373FF"/>
    <w:rsid w:val="00842215"/>
    <w:rsid w:val="008425D5"/>
    <w:rsid w:val="008447B2"/>
    <w:rsid w:val="00844F07"/>
    <w:rsid w:val="00854615"/>
    <w:rsid w:val="0086424F"/>
    <w:rsid w:val="0086521F"/>
    <w:rsid w:val="00865814"/>
    <w:rsid w:val="00874F85"/>
    <w:rsid w:val="00876CF8"/>
    <w:rsid w:val="0088280C"/>
    <w:rsid w:val="00885C25"/>
    <w:rsid w:val="008942D4"/>
    <w:rsid w:val="008953F3"/>
    <w:rsid w:val="008A4269"/>
    <w:rsid w:val="008E6076"/>
    <w:rsid w:val="008E661E"/>
    <w:rsid w:val="008F1527"/>
    <w:rsid w:val="008F6F48"/>
    <w:rsid w:val="009014D7"/>
    <w:rsid w:val="009076D1"/>
    <w:rsid w:val="00907ED3"/>
    <w:rsid w:val="009170F0"/>
    <w:rsid w:val="00927F4F"/>
    <w:rsid w:val="00931218"/>
    <w:rsid w:val="00934975"/>
    <w:rsid w:val="00934E7D"/>
    <w:rsid w:val="00935991"/>
    <w:rsid w:val="00936A23"/>
    <w:rsid w:val="00944060"/>
    <w:rsid w:val="00955F95"/>
    <w:rsid w:val="00957926"/>
    <w:rsid w:val="009747DB"/>
    <w:rsid w:val="00977FB3"/>
    <w:rsid w:val="0098381E"/>
    <w:rsid w:val="00987611"/>
    <w:rsid w:val="00992C18"/>
    <w:rsid w:val="009A34AD"/>
    <w:rsid w:val="009A4EB7"/>
    <w:rsid w:val="009A70F0"/>
    <w:rsid w:val="009A7A4A"/>
    <w:rsid w:val="009C27D2"/>
    <w:rsid w:val="009C3B42"/>
    <w:rsid w:val="009C5044"/>
    <w:rsid w:val="009C53E2"/>
    <w:rsid w:val="009C5CA0"/>
    <w:rsid w:val="009E786C"/>
    <w:rsid w:val="009F2140"/>
    <w:rsid w:val="009F71A5"/>
    <w:rsid w:val="00A16E30"/>
    <w:rsid w:val="00A22F82"/>
    <w:rsid w:val="00A329E9"/>
    <w:rsid w:val="00A34F4A"/>
    <w:rsid w:val="00A373AF"/>
    <w:rsid w:val="00A5036D"/>
    <w:rsid w:val="00A62CD8"/>
    <w:rsid w:val="00A665DB"/>
    <w:rsid w:val="00A67A61"/>
    <w:rsid w:val="00A81EEE"/>
    <w:rsid w:val="00AB0BCA"/>
    <w:rsid w:val="00B11CF3"/>
    <w:rsid w:val="00B23CBE"/>
    <w:rsid w:val="00B425BA"/>
    <w:rsid w:val="00B514EC"/>
    <w:rsid w:val="00B65D50"/>
    <w:rsid w:val="00B66E28"/>
    <w:rsid w:val="00B73805"/>
    <w:rsid w:val="00B75F90"/>
    <w:rsid w:val="00B87726"/>
    <w:rsid w:val="00B920E1"/>
    <w:rsid w:val="00B94784"/>
    <w:rsid w:val="00BA1BBE"/>
    <w:rsid w:val="00BA254D"/>
    <w:rsid w:val="00BB46B7"/>
    <w:rsid w:val="00BB6C24"/>
    <w:rsid w:val="00BB7510"/>
    <w:rsid w:val="00BD521C"/>
    <w:rsid w:val="00BF7631"/>
    <w:rsid w:val="00C2122B"/>
    <w:rsid w:val="00C31C01"/>
    <w:rsid w:val="00C36FAB"/>
    <w:rsid w:val="00C51869"/>
    <w:rsid w:val="00C5542A"/>
    <w:rsid w:val="00C60395"/>
    <w:rsid w:val="00C66066"/>
    <w:rsid w:val="00C6751D"/>
    <w:rsid w:val="00C707F7"/>
    <w:rsid w:val="00C71115"/>
    <w:rsid w:val="00C72CE9"/>
    <w:rsid w:val="00C80933"/>
    <w:rsid w:val="00C81703"/>
    <w:rsid w:val="00C82B7C"/>
    <w:rsid w:val="00C84809"/>
    <w:rsid w:val="00C9059C"/>
    <w:rsid w:val="00C910F6"/>
    <w:rsid w:val="00C93C90"/>
    <w:rsid w:val="00CA4BC0"/>
    <w:rsid w:val="00CC0A29"/>
    <w:rsid w:val="00CC209D"/>
    <w:rsid w:val="00CC75D3"/>
    <w:rsid w:val="00CD0F8B"/>
    <w:rsid w:val="00CE19DB"/>
    <w:rsid w:val="00CE1E7A"/>
    <w:rsid w:val="00CE2BAF"/>
    <w:rsid w:val="00CE5498"/>
    <w:rsid w:val="00CF18F6"/>
    <w:rsid w:val="00CF3574"/>
    <w:rsid w:val="00D03A4D"/>
    <w:rsid w:val="00D062D5"/>
    <w:rsid w:val="00D13551"/>
    <w:rsid w:val="00D22C72"/>
    <w:rsid w:val="00D32577"/>
    <w:rsid w:val="00D33E36"/>
    <w:rsid w:val="00D37840"/>
    <w:rsid w:val="00D41EE8"/>
    <w:rsid w:val="00D43CBF"/>
    <w:rsid w:val="00D5186F"/>
    <w:rsid w:val="00D56131"/>
    <w:rsid w:val="00D666E2"/>
    <w:rsid w:val="00D71853"/>
    <w:rsid w:val="00D72A3B"/>
    <w:rsid w:val="00D73032"/>
    <w:rsid w:val="00D75AF0"/>
    <w:rsid w:val="00D87366"/>
    <w:rsid w:val="00D96496"/>
    <w:rsid w:val="00D967B2"/>
    <w:rsid w:val="00DA30CD"/>
    <w:rsid w:val="00DB4223"/>
    <w:rsid w:val="00DB6449"/>
    <w:rsid w:val="00DB71CC"/>
    <w:rsid w:val="00DB7D71"/>
    <w:rsid w:val="00DC029C"/>
    <w:rsid w:val="00DC1E02"/>
    <w:rsid w:val="00DC4C3C"/>
    <w:rsid w:val="00DC71BB"/>
    <w:rsid w:val="00DD2C96"/>
    <w:rsid w:val="00DD3A76"/>
    <w:rsid w:val="00DD3C4D"/>
    <w:rsid w:val="00DD4740"/>
    <w:rsid w:val="00DE3881"/>
    <w:rsid w:val="00DF25BC"/>
    <w:rsid w:val="00E01D61"/>
    <w:rsid w:val="00E04AA5"/>
    <w:rsid w:val="00E05D44"/>
    <w:rsid w:val="00E11518"/>
    <w:rsid w:val="00E225A9"/>
    <w:rsid w:val="00E32A32"/>
    <w:rsid w:val="00E32FDC"/>
    <w:rsid w:val="00E33AE3"/>
    <w:rsid w:val="00E37E1F"/>
    <w:rsid w:val="00E5740B"/>
    <w:rsid w:val="00E5772B"/>
    <w:rsid w:val="00E61FF8"/>
    <w:rsid w:val="00E726D3"/>
    <w:rsid w:val="00E8081E"/>
    <w:rsid w:val="00E925A9"/>
    <w:rsid w:val="00E9268C"/>
    <w:rsid w:val="00E941F5"/>
    <w:rsid w:val="00E96AF2"/>
    <w:rsid w:val="00EA69EB"/>
    <w:rsid w:val="00EB0364"/>
    <w:rsid w:val="00EB1692"/>
    <w:rsid w:val="00EB3863"/>
    <w:rsid w:val="00EB5235"/>
    <w:rsid w:val="00EC5239"/>
    <w:rsid w:val="00ED4E8C"/>
    <w:rsid w:val="00ED56DE"/>
    <w:rsid w:val="00ED5889"/>
    <w:rsid w:val="00ED594C"/>
    <w:rsid w:val="00EE4C0E"/>
    <w:rsid w:val="00EE7CD8"/>
    <w:rsid w:val="00EF0C38"/>
    <w:rsid w:val="00EF114C"/>
    <w:rsid w:val="00EF43DE"/>
    <w:rsid w:val="00EF4A88"/>
    <w:rsid w:val="00F05310"/>
    <w:rsid w:val="00F05DE3"/>
    <w:rsid w:val="00F16340"/>
    <w:rsid w:val="00F1654B"/>
    <w:rsid w:val="00F26415"/>
    <w:rsid w:val="00F30FEE"/>
    <w:rsid w:val="00F35F35"/>
    <w:rsid w:val="00F43016"/>
    <w:rsid w:val="00F517B1"/>
    <w:rsid w:val="00F75BD1"/>
    <w:rsid w:val="00F75DE9"/>
    <w:rsid w:val="00F81931"/>
    <w:rsid w:val="00F82CA9"/>
    <w:rsid w:val="00F87A93"/>
    <w:rsid w:val="00F910EC"/>
    <w:rsid w:val="00FA310C"/>
    <w:rsid w:val="00FA5864"/>
    <w:rsid w:val="00FB2C57"/>
    <w:rsid w:val="00FB6CAC"/>
    <w:rsid w:val="00FB715E"/>
    <w:rsid w:val="00FC7A43"/>
    <w:rsid w:val="00FD049C"/>
    <w:rsid w:val="00FE26DC"/>
    <w:rsid w:val="00FE377C"/>
    <w:rsid w:val="00FF5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locked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locked="1" w:uiPriority="0"/>
    <w:lsdException w:name="Block Text" w:semiHidden="1" w:unhideWhenUsed="1"/>
    <w:lsdException w:name="Hyperlink" w:semiHidden="1" w:unhideWhenUsed="1"/>
    <w:lsdException w:name="FollowedHyperlink" w:locked="1" w:uiPriority="0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02517C"/>
    <w:rPr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4C3C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D521C"/>
    <w:pPr>
      <w:keepNext/>
      <w:keepLines/>
      <w:numPr>
        <w:ilvl w:val="1"/>
        <w:numId w:val="2"/>
      </w:numPr>
      <w:spacing w:before="20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arrative3"/>
    <w:link w:val="Heading3Char"/>
    <w:uiPriority w:val="99"/>
    <w:qFormat/>
    <w:rsid w:val="00BD521C"/>
    <w:pPr>
      <w:keepNext/>
      <w:keepLines/>
      <w:numPr>
        <w:ilvl w:val="2"/>
        <w:numId w:val="2"/>
      </w:numPr>
      <w:tabs>
        <w:tab w:val="left" w:pos="2160"/>
      </w:tabs>
      <w:spacing w:before="120" w:after="60"/>
      <w:outlineLvl w:val="2"/>
    </w:pPr>
    <w:rPr>
      <w:rFonts w:ascii="Arial" w:hAnsi="Arial"/>
      <w:b/>
      <w:color w:val="auto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169CD"/>
    <w:pPr>
      <w:keepNext/>
      <w:numPr>
        <w:ilvl w:val="3"/>
        <w:numId w:val="2"/>
      </w:numPr>
      <w:outlineLvl w:val="3"/>
    </w:pPr>
    <w:rPr>
      <w:b/>
      <w:color w:val="auto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D521C"/>
    <w:pPr>
      <w:keepNext/>
      <w:keepLines/>
      <w:numPr>
        <w:ilvl w:val="4"/>
        <w:numId w:val="2"/>
      </w:numPr>
      <w:spacing w:before="240" w:after="60"/>
      <w:outlineLvl w:val="4"/>
    </w:pPr>
    <w:rPr>
      <w:rFonts w:ascii="Arial" w:hAnsi="Arial"/>
      <w:b/>
      <w:color w:val="auto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D521C"/>
    <w:pPr>
      <w:keepLines/>
      <w:numPr>
        <w:ilvl w:val="5"/>
        <w:numId w:val="2"/>
      </w:numPr>
      <w:spacing w:before="240" w:after="60"/>
      <w:outlineLvl w:val="5"/>
    </w:pPr>
    <w:rPr>
      <w:rFonts w:ascii="Arial" w:hAnsi="Arial"/>
      <w:b/>
      <w:color w:val="auto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D521C"/>
    <w:pPr>
      <w:numPr>
        <w:ilvl w:val="6"/>
        <w:numId w:val="2"/>
      </w:numPr>
      <w:spacing w:before="240" w:after="60"/>
      <w:outlineLvl w:val="6"/>
    </w:pPr>
    <w:rPr>
      <w:rFonts w:ascii="Arial" w:hAnsi="Arial"/>
      <w:color w:val="auto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D521C"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D521C"/>
    <w:pPr>
      <w:numPr>
        <w:ilvl w:val="8"/>
        <w:numId w:val="2"/>
      </w:numPr>
      <w:spacing w:before="240" w:after="60"/>
      <w:outlineLvl w:val="8"/>
    </w:pPr>
    <w:rPr>
      <w:rFonts w:ascii="Arial" w:hAnsi="Arial"/>
      <w:i/>
      <w:color w:val="auto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C4C3C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D521C"/>
    <w:rPr>
      <w:rFonts w:ascii="Cambria" w:eastAsia="SimSun" w:hAnsi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169CD"/>
    <w:rPr>
      <w:b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BD521C"/>
    <w:rPr>
      <w:rFonts w:ascii="Arial" w:hAnsi="Arial"/>
      <w:b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D521C"/>
    <w:rPr>
      <w:rFonts w:ascii="Arial" w:hAnsi="Arial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BD521C"/>
    <w:rPr>
      <w:rFonts w:ascii="Arial" w:hAnsi="Arial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BD521C"/>
    <w:rPr>
      <w:rFonts w:ascii="Arial" w:hAnsi="Arial"/>
      <w:i/>
      <w:sz w:val="18"/>
      <w:szCs w:val="20"/>
    </w:rPr>
  </w:style>
  <w:style w:type="paragraph" w:customStyle="1" w:styleId="Narrative3">
    <w:name w:val="Narrative 3"/>
    <w:basedOn w:val="Normal"/>
    <w:uiPriority w:val="99"/>
    <w:rsid w:val="00423463"/>
    <w:pPr>
      <w:numPr>
        <w:ilvl w:val="12"/>
      </w:numPr>
      <w:spacing w:after="120"/>
      <w:ind w:left="1584"/>
    </w:pPr>
    <w:rPr>
      <w:rFonts w:ascii="Arial" w:hAnsi="Arial"/>
      <w:color w:val="auto"/>
      <w:sz w:val="24"/>
      <w:szCs w:val="20"/>
    </w:rPr>
  </w:style>
  <w:style w:type="paragraph" w:customStyle="1" w:styleId="AithentRes">
    <w:name w:val="AithentRes"/>
    <w:basedOn w:val="Normal"/>
    <w:link w:val="AithentResChar"/>
    <w:autoRedefine/>
    <w:uiPriority w:val="99"/>
    <w:qFormat/>
    <w:rsid w:val="00E33AE3"/>
    <w:pPr>
      <w:tabs>
        <w:tab w:val="left" w:pos="2340"/>
      </w:tabs>
    </w:pPr>
    <w:rPr>
      <w:color w:val="000066"/>
      <w:szCs w:val="22"/>
    </w:rPr>
  </w:style>
  <w:style w:type="character" w:customStyle="1" w:styleId="AithentResChar">
    <w:name w:val="AithentRes Char"/>
    <w:basedOn w:val="DefaultParagraphFont"/>
    <w:link w:val="AithentRes"/>
    <w:uiPriority w:val="99"/>
    <w:locked/>
    <w:rsid w:val="00E33AE3"/>
    <w:rPr>
      <w:rFonts w:cs="Times New Roman"/>
      <w:color w:val="000066"/>
      <w:sz w:val="22"/>
      <w:szCs w:val="22"/>
    </w:rPr>
  </w:style>
  <w:style w:type="paragraph" w:styleId="Caption">
    <w:name w:val="caption"/>
    <w:basedOn w:val="Normal"/>
    <w:next w:val="Normal"/>
    <w:uiPriority w:val="99"/>
    <w:qFormat/>
    <w:rsid w:val="00CE19DB"/>
    <w:rPr>
      <w:sz w:val="20"/>
    </w:rPr>
  </w:style>
  <w:style w:type="paragraph" w:styleId="NoSpacing">
    <w:name w:val="No Spacing"/>
    <w:link w:val="NoSpacingChar"/>
    <w:uiPriority w:val="99"/>
    <w:qFormat/>
    <w:rsid w:val="008169CD"/>
    <w:rPr>
      <w:rFonts w:eastAsia="SimSu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8169CD"/>
    <w:rPr>
      <w:rFonts w:ascii="Calibri" w:eastAsia="SimSun" w:hAnsi="Calibri" w:cs="Times New Roman"/>
      <w:sz w:val="22"/>
      <w:szCs w:val="22"/>
      <w:lang w:val="en-US" w:eastAsia="en-US" w:bidi="ar-SA"/>
    </w:rPr>
  </w:style>
  <w:style w:type="paragraph" w:customStyle="1" w:styleId="Default">
    <w:name w:val="Default"/>
    <w:rsid w:val="008169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8169CD"/>
    <w:rPr>
      <w:rFonts w:cs="Times New Roman"/>
      <w:color w:val="0000FF"/>
      <w:u w:val="single"/>
    </w:rPr>
  </w:style>
  <w:style w:type="paragraph" w:customStyle="1" w:styleId="Narrative2">
    <w:name w:val="Narrative 2"/>
    <w:basedOn w:val="Normal"/>
    <w:uiPriority w:val="99"/>
    <w:rsid w:val="008169CD"/>
    <w:pPr>
      <w:keepLines/>
      <w:spacing w:after="120"/>
      <w:ind w:left="720"/>
    </w:pPr>
    <w:rPr>
      <w:rFonts w:ascii="Arial" w:hAnsi="Arial"/>
      <w:color w:val="auto"/>
      <w:sz w:val="24"/>
      <w:szCs w:val="20"/>
    </w:rPr>
  </w:style>
  <w:style w:type="paragraph" w:customStyle="1" w:styleId="copyright">
    <w:name w:val="copyright"/>
    <w:basedOn w:val="Normal"/>
    <w:uiPriority w:val="99"/>
    <w:rsid w:val="00DC4C3C"/>
    <w:rPr>
      <w:rFonts w:ascii="High Tower Text" w:hAnsi="High Tower Text"/>
      <w:color w:val="auto"/>
    </w:rPr>
  </w:style>
  <w:style w:type="paragraph" w:styleId="TOC1">
    <w:name w:val="toc 1"/>
    <w:basedOn w:val="Normal"/>
    <w:next w:val="Normal"/>
    <w:autoRedefine/>
    <w:uiPriority w:val="39"/>
    <w:rsid w:val="00DC4C3C"/>
    <w:pPr>
      <w:spacing w:before="120" w:after="120"/>
    </w:pPr>
    <w:rPr>
      <w:b/>
      <w:bCs/>
      <w:caps/>
      <w:color w:val="auto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DC4C3C"/>
    <w:pPr>
      <w:ind w:left="480"/>
    </w:pPr>
    <w:rPr>
      <w:i/>
      <w:iCs/>
      <w:color w:val="auto"/>
      <w:sz w:val="20"/>
      <w:szCs w:val="20"/>
    </w:rPr>
  </w:style>
  <w:style w:type="paragraph" w:styleId="TOCHeading">
    <w:name w:val="TOC Heading"/>
    <w:basedOn w:val="Heading1"/>
    <w:next w:val="Normal"/>
    <w:uiPriority w:val="99"/>
    <w:qFormat/>
    <w:rsid w:val="00DC4C3C"/>
    <w:pPr>
      <w:outlineLvl w:val="9"/>
    </w:pPr>
  </w:style>
  <w:style w:type="paragraph" w:styleId="TOC2">
    <w:name w:val="toc 2"/>
    <w:basedOn w:val="Normal"/>
    <w:next w:val="Normal"/>
    <w:autoRedefine/>
    <w:uiPriority w:val="39"/>
    <w:rsid w:val="00DC4C3C"/>
    <w:pPr>
      <w:ind w:left="240"/>
    </w:pPr>
    <w:rPr>
      <w:smallCaps/>
      <w:color w:val="auto"/>
      <w:szCs w:val="20"/>
    </w:rPr>
  </w:style>
  <w:style w:type="paragraph" w:styleId="TableofFigures">
    <w:name w:val="table of figures"/>
    <w:basedOn w:val="Normal"/>
    <w:next w:val="Normal"/>
    <w:uiPriority w:val="99"/>
    <w:rsid w:val="00DC4C3C"/>
    <w:rPr>
      <w:color w:val="auto"/>
    </w:rPr>
  </w:style>
  <w:style w:type="paragraph" w:styleId="Header">
    <w:name w:val="header"/>
    <w:basedOn w:val="Normal"/>
    <w:link w:val="HeaderChar"/>
    <w:rsid w:val="00DC4C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C4C3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C4C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C4C3C"/>
    <w:rPr>
      <w:rFonts w:cs="Times New Roman"/>
    </w:rPr>
  </w:style>
  <w:style w:type="paragraph" w:styleId="BodyText">
    <w:name w:val="Body Text"/>
    <w:basedOn w:val="Normal"/>
    <w:link w:val="BodyTextChar"/>
    <w:uiPriority w:val="99"/>
    <w:semiHidden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Narrative1">
    <w:name w:val="Narrative 1"/>
    <w:basedOn w:val="Normal"/>
    <w:uiPriority w:val="99"/>
    <w:rsid w:val="00BD521C"/>
    <w:pPr>
      <w:tabs>
        <w:tab w:val="left" w:pos="720"/>
        <w:tab w:val="left" w:pos="1080"/>
        <w:tab w:val="left" w:pos="1440"/>
        <w:tab w:val="left" w:pos="2160"/>
      </w:tabs>
      <w:spacing w:after="120"/>
    </w:pPr>
    <w:rPr>
      <w:rFonts w:ascii="Arial" w:hAnsi="Arial"/>
      <w:color w:val="auto"/>
      <w:sz w:val="24"/>
      <w:szCs w:val="20"/>
    </w:rPr>
  </w:style>
  <w:style w:type="paragraph" w:styleId="TOC4">
    <w:name w:val="toc 4"/>
    <w:basedOn w:val="Normal"/>
    <w:next w:val="Normal"/>
    <w:uiPriority w:val="99"/>
    <w:semiHidden/>
    <w:rsid w:val="00BD521C"/>
    <w:pPr>
      <w:keepLines/>
      <w:tabs>
        <w:tab w:val="left" w:pos="2340"/>
        <w:tab w:val="left" w:pos="3330"/>
        <w:tab w:val="left" w:pos="3600"/>
        <w:tab w:val="right" w:leader="dot" w:pos="9360"/>
      </w:tabs>
      <w:ind w:left="1170"/>
    </w:pPr>
    <w:rPr>
      <w:rFonts w:ascii="Arial" w:hAnsi="Arial"/>
      <w:noProof/>
      <w:color w:val="auto"/>
      <w:sz w:val="24"/>
      <w:szCs w:val="20"/>
    </w:rPr>
  </w:style>
  <w:style w:type="paragraph" w:customStyle="1" w:styleId="Narrative4">
    <w:name w:val="Narrative 4"/>
    <w:basedOn w:val="Narrative3"/>
    <w:uiPriority w:val="99"/>
    <w:rsid w:val="00BD521C"/>
    <w:pPr>
      <w:ind w:left="2160"/>
    </w:pPr>
  </w:style>
  <w:style w:type="paragraph" w:customStyle="1" w:styleId="Anlysbodytext">
    <w:name w:val="Anlys body text"/>
    <w:uiPriority w:val="99"/>
    <w:rsid w:val="00BD521C"/>
    <w:pPr>
      <w:spacing w:before="96" w:line="360" w:lineRule="auto"/>
    </w:pPr>
    <w:rPr>
      <w:rFonts w:ascii="Times New Roman" w:hAnsi="Times New Roman"/>
      <w:color w:val="000000"/>
      <w:sz w:val="24"/>
      <w:szCs w:val="20"/>
    </w:rPr>
  </w:style>
  <w:style w:type="paragraph" w:styleId="TOC5">
    <w:name w:val="toc 5"/>
    <w:basedOn w:val="Normal"/>
    <w:next w:val="Normal"/>
    <w:uiPriority w:val="99"/>
    <w:semiHidden/>
    <w:rsid w:val="00BD521C"/>
    <w:pPr>
      <w:tabs>
        <w:tab w:val="right" w:leader="dot" w:pos="9360"/>
      </w:tabs>
      <w:ind w:left="960"/>
    </w:pPr>
    <w:rPr>
      <w:rFonts w:ascii="Arial" w:hAnsi="Arial"/>
      <w:color w:val="auto"/>
      <w:sz w:val="24"/>
      <w:szCs w:val="20"/>
    </w:rPr>
  </w:style>
  <w:style w:type="paragraph" w:styleId="TOC6">
    <w:name w:val="toc 6"/>
    <w:basedOn w:val="Normal"/>
    <w:next w:val="Normal"/>
    <w:uiPriority w:val="99"/>
    <w:semiHidden/>
    <w:rsid w:val="00BD521C"/>
    <w:pPr>
      <w:tabs>
        <w:tab w:val="right" w:leader="dot" w:pos="9360"/>
      </w:tabs>
      <w:ind w:left="1200"/>
    </w:pPr>
    <w:rPr>
      <w:rFonts w:ascii="Arial" w:hAnsi="Arial"/>
      <w:color w:val="auto"/>
      <w:sz w:val="24"/>
      <w:szCs w:val="20"/>
    </w:rPr>
  </w:style>
  <w:style w:type="paragraph" w:styleId="TOC7">
    <w:name w:val="toc 7"/>
    <w:basedOn w:val="Normal"/>
    <w:next w:val="Normal"/>
    <w:uiPriority w:val="99"/>
    <w:semiHidden/>
    <w:rsid w:val="00BD521C"/>
    <w:pPr>
      <w:tabs>
        <w:tab w:val="right" w:leader="dot" w:pos="9360"/>
      </w:tabs>
      <w:ind w:left="1440"/>
    </w:pPr>
    <w:rPr>
      <w:rFonts w:ascii="Arial" w:hAnsi="Arial"/>
      <w:color w:val="auto"/>
      <w:sz w:val="24"/>
      <w:szCs w:val="20"/>
    </w:rPr>
  </w:style>
  <w:style w:type="paragraph" w:styleId="TOC8">
    <w:name w:val="toc 8"/>
    <w:basedOn w:val="Normal"/>
    <w:next w:val="Normal"/>
    <w:uiPriority w:val="99"/>
    <w:semiHidden/>
    <w:rsid w:val="00BD521C"/>
    <w:pPr>
      <w:tabs>
        <w:tab w:val="right" w:leader="dot" w:pos="9360"/>
      </w:tabs>
      <w:ind w:left="1680"/>
    </w:pPr>
    <w:rPr>
      <w:rFonts w:ascii="Arial" w:hAnsi="Arial"/>
      <w:color w:val="auto"/>
      <w:sz w:val="24"/>
      <w:szCs w:val="20"/>
    </w:rPr>
  </w:style>
  <w:style w:type="paragraph" w:styleId="TOC9">
    <w:name w:val="toc 9"/>
    <w:basedOn w:val="Normal"/>
    <w:next w:val="Normal"/>
    <w:uiPriority w:val="99"/>
    <w:semiHidden/>
    <w:rsid w:val="00BD521C"/>
    <w:pPr>
      <w:tabs>
        <w:tab w:val="right" w:leader="dot" w:pos="9360"/>
      </w:tabs>
      <w:ind w:left="1920"/>
    </w:pPr>
    <w:rPr>
      <w:rFonts w:ascii="Arial" w:hAnsi="Arial"/>
      <w:color w:val="auto"/>
      <w:sz w:val="24"/>
      <w:szCs w:val="20"/>
    </w:rPr>
  </w:style>
  <w:style w:type="paragraph" w:customStyle="1" w:styleId="Bullet3">
    <w:name w:val="Bullet 3"/>
    <w:basedOn w:val="Narrative3"/>
    <w:uiPriority w:val="99"/>
    <w:rsid w:val="00BD521C"/>
    <w:pPr>
      <w:keepLines/>
      <w:numPr>
        <w:ilvl w:val="0"/>
      </w:numPr>
      <w:tabs>
        <w:tab w:val="num" w:pos="360"/>
        <w:tab w:val="left" w:pos="1980"/>
      </w:tabs>
      <w:spacing w:after="0"/>
      <w:ind w:left="360" w:hanging="360"/>
    </w:pPr>
  </w:style>
  <w:style w:type="paragraph" w:customStyle="1" w:styleId="Bullet2">
    <w:name w:val="Bullet 2"/>
    <w:basedOn w:val="Narrative2"/>
    <w:uiPriority w:val="99"/>
    <w:rsid w:val="00BD521C"/>
    <w:pPr>
      <w:tabs>
        <w:tab w:val="num" w:pos="360"/>
      </w:tabs>
      <w:ind w:left="360" w:hanging="360"/>
    </w:pPr>
  </w:style>
  <w:style w:type="paragraph" w:customStyle="1" w:styleId="Bullet4">
    <w:name w:val="Bullet 4"/>
    <w:basedOn w:val="Narrative4"/>
    <w:uiPriority w:val="99"/>
    <w:rsid w:val="00BD521C"/>
    <w:pPr>
      <w:keepNext/>
      <w:numPr>
        <w:ilvl w:val="0"/>
      </w:numPr>
      <w:tabs>
        <w:tab w:val="num" w:pos="360"/>
      </w:tabs>
      <w:spacing w:after="0"/>
      <w:ind w:left="360" w:hanging="360"/>
    </w:pPr>
  </w:style>
  <w:style w:type="paragraph" w:customStyle="1" w:styleId="Score3">
    <w:name w:val="Score 3"/>
    <w:basedOn w:val="Narrative3"/>
    <w:uiPriority w:val="99"/>
    <w:rsid w:val="00BD521C"/>
  </w:style>
  <w:style w:type="paragraph" w:customStyle="1" w:styleId="Score2">
    <w:name w:val="Score 2"/>
    <w:basedOn w:val="Narrative2"/>
    <w:next w:val="Normal"/>
    <w:uiPriority w:val="99"/>
    <w:rsid w:val="00BD521C"/>
    <w:rPr>
      <w:b/>
      <w:i/>
    </w:rPr>
  </w:style>
  <w:style w:type="paragraph" w:styleId="EndnoteText">
    <w:name w:val="endnote text"/>
    <w:basedOn w:val="Normal"/>
    <w:link w:val="Endnote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BoldLead1">
    <w:name w:val="Bold Lead 1"/>
    <w:basedOn w:val="Normal"/>
    <w:uiPriority w:val="99"/>
    <w:rsid w:val="00BD521C"/>
    <w:pPr>
      <w:keepNext/>
      <w:tabs>
        <w:tab w:val="left" w:pos="360"/>
      </w:tabs>
      <w:spacing w:before="60" w:after="120"/>
    </w:pPr>
    <w:rPr>
      <w:rFonts w:ascii="Arial" w:hAnsi="Arial"/>
      <w:b/>
      <w:color w:val="auto"/>
      <w:sz w:val="24"/>
      <w:szCs w:val="20"/>
    </w:rPr>
  </w:style>
  <w:style w:type="paragraph" w:customStyle="1" w:styleId="AppHead">
    <w:name w:val="AppHead"/>
    <w:basedOn w:val="Normal"/>
    <w:uiPriority w:val="99"/>
    <w:rsid w:val="00BD521C"/>
    <w:rPr>
      <w:rFonts w:ascii="Arial" w:hAnsi="Arial"/>
      <w:b/>
      <w:caps/>
      <w:color w:val="auto"/>
      <w:sz w:val="24"/>
      <w:szCs w:val="20"/>
    </w:rPr>
  </w:style>
  <w:style w:type="paragraph" w:customStyle="1" w:styleId="AppendixTitles">
    <w:name w:val="Appendix Titles"/>
    <w:basedOn w:val="Normal"/>
    <w:uiPriority w:val="99"/>
    <w:rsid w:val="00BD521C"/>
    <w:pPr>
      <w:keepLines/>
      <w:tabs>
        <w:tab w:val="left" w:pos="720"/>
        <w:tab w:val="right" w:leader="hyphen" w:pos="9360"/>
      </w:tabs>
      <w:ind w:left="274"/>
    </w:pPr>
    <w:rPr>
      <w:rFonts w:ascii="Arial" w:hAnsi="Arial"/>
      <w:color w:val="auto"/>
      <w:sz w:val="24"/>
      <w:szCs w:val="20"/>
    </w:rPr>
  </w:style>
  <w:style w:type="paragraph" w:customStyle="1" w:styleId="SOWHeaderOne">
    <w:name w:val="SOW Header One"/>
    <w:basedOn w:val="Normal"/>
    <w:uiPriority w:val="99"/>
    <w:rsid w:val="00BD521C"/>
    <w:pPr>
      <w:suppressAutoHyphens/>
      <w:spacing w:before="240"/>
    </w:pPr>
    <w:rPr>
      <w:rFonts w:ascii="Univers (W1)" w:hAnsi="Univers (W1)"/>
      <w:b/>
      <w:smallCaps/>
      <w:color w:val="auto"/>
      <w:sz w:val="28"/>
      <w:szCs w:val="20"/>
    </w:rPr>
  </w:style>
  <w:style w:type="paragraph" w:customStyle="1" w:styleId="SOWHeaderTwo">
    <w:name w:val="SOW Header Two"/>
    <w:basedOn w:val="Normal"/>
    <w:uiPriority w:val="99"/>
    <w:rsid w:val="00BD521C"/>
    <w:pPr>
      <w:suppressAutoHyphens/>
      <w:spacing w:before="120"/>
      <w:ind w:left="720"/>
    </w:pPr>
    <w:rPr>
      <w:rFonts w:ascii="Arial" w:hAnsi="Arial"/>
      <w:b/>
      <w:smallCaps/>
      <w:color w:val="auto"/>
      <w:sz w:val="24"/>
      <w:szCs w:val="20"/>
    </w:rPr>
  </w:style>
  <w:style w:type="paragraph" w:customStyle="1" w:styleId="SOWBodyTwo">
    <w:name w:val="SOW Body Two"/>
    <w:basedOn w:val="Normal"/>
    <w:uiPriority w:val="99"/>
    <w:rsid w:val="00BD521C"/>
    <w:pPr>
      <w:spacing w:before="120"/>
      <w:ind w:left="1440"/>
    </w:pPr>
    <w:rPr>
      <w:rFonts w:ascii="Arial" w:hAnsi="Arial"/>
      <w:color w:val="auto"/>
      <w:sz w:val="24"/>
      <w:szCs w:val="20"/>
    </w:rPr>
  </w:style>
  <w:style w:type="paragraph" w:customStyle="1" w:styleId="SOWBodyOne">
    <w:name w:val="SOW Body One"/>
    <w:basedOn w:val="Normal"/>
    <w:uiPriority w:val="99"/>
    <w:rsid w:val="00BD521C"/>
    <w:pPr>
      <w:spacing w:before="120"/>
      <w:ind w:left="720"/>
    </w:pPr>
    <w:rPr>
      <w:rFonts w:ascii="Arial" w:hAnsi="Arial"/>
      <w:color w:val="auto"/>
      <w:sz w:val="24"/>
      <w:szCs w:val="20"/>
    </w:rPr>
  </w:style>
  <w:style w:type="paragraph" w:customStyle="1" w:styleId="SOWBodyTwoBullet">
    <w:name w:val="SOW Body Two Bullet"/>
    <w:basedOn w:val="Normal"/>
    <w:uiPriority w:val="99"/>
    <w:rsid w:val="00BD521C"/>
    <w:pPr>
      <w:spacing w:before="60"/>
      <w:ind w:left="1800" w:hanging="360"/>
    </w:pPr>
    <w:rPr>
      <w:rFonts w:ascii="Arial" w:hAnsi="Arial"/>
      <w:color w:val="auto"/>
      <w:sz w:val="24"/>
      <w:szCs w:val="20"/>
    </w:rPr>
  </w:style>
  <w:style w:type="paragraph" w:customStyle="1" w:styleId="SOWBodyOneBullet">
    <w:name w:val="SOW Body One Bullet"/>
    <w:basedOn w:val="Normal"/>
    <w:uiPriority w:val="99"/>
    <w:rsid w:val="00BD521C"/>
    <w:pPr>
      <w:spacing w:before="60"/>
      <w:ind w:left="1080" w:hanging="360"/>
    </w:pPr>
    <w:rPr>
      <w:rFonts w:ascii="Arial" w:hAnsi="Arial"/>
      <w:color w:val="auto"/>
      <w:sz w:val="24"/>
      <w:szCs w:val="20"/>
    </w:rPr>
  </w:style>
  <w:style w:type="paragraph" w:customStyle="1" w:styleId="Narrative5">
    <w:name w:val="Narrative 5"/>
    <w:basedOn w:val="Narrative4"/>
    <w:uiPriority w:val="99"/>
    <w:rsid w:val="00BD521C"/>
    <w:pPr>
      <w:keepLines/>
      <w:ind w:left="2880"/>
    </w:pPr>
  </w:style>
  <w:style w:type="paragraph" w:customStyle="1" w:styleId="Bullet5">
    <w:name w:val="Bullet 5"/>
    <w:basedOn w:val="Bullet4"/>
    <w:uiPriority w:val="99"/>
    <w:rsid w:val="00BD521C"/>
  </w:style>
  <w:style w:type="paragraph" w:customStyle="1" w:styleId="Response3">
    <w:name w:val="Response 3"/>
    <w:basedOn w:val="Narrative3"/>
    <w:uiPriority w:val="99"/>
    <w:rsid w:val="00BD521C"/>
    <w:pPr>
      <w:keepLines/>
    </w:pPr>
    <w:rPr>
      <w:b/>
      <w:i/>
    </w:rPr>
  </w:style>
  <w:style w:type="paragraph" w:customStyle="1" w:styleId="Response2">
    <w:name w:val="Response2"/>
    <w:basedOn w:val="Narrative2"/>
    <w:uiPriority w:val="99"/>
    <w:rsid w:val="00BD521C"/>
    <w:rPr>
      <w:b/>
      <w:i/>
    </w:rPr>
  </w:style>
  <w:style w:type="paragraph" w:customStyle="1" w:styleId="Style1">
    <w:name w:val="Style1"/>
    <w:basedOn w:val="Narrative1"/>
    <w:uiPriority w:val="99"/>
    <w:rsid w:val="00BD521C"/>
  </w:style>
  <w:style w:type="paragraph" w:customStyle="1" w:styleId="Bullet1">
    <w:name w:val="Bullet 1"/>
    <w:basedOn w:val="Narrative1"/>
    <w:next w:val="Narrative2"/>
    <w:uiPriority w:val="99"/>
    <w:rsid w:val="00BD521C"/>
    <w:pPr>
      <w:keepLines/>
      <w:ind w:left="360" w:hanging="360"/>
    </w:pPr>
  </w:style>
  <w:style w:type="paragraph" w:customStyle="1" w:styleId="Response4">
    <w:name w:val="Response 4"/>
    <w:basedOn w:val="Narrative4"/>
    <w:uiPriority w:val="99"/>
    <w:rsid w:val="00BD521C"/>
    <w:pPr>
      <w:keepLines/>
      <w:ind w:left="2340"/>
    </w:pPr>
    <w:rPr>
      <w:b/>
      <w:i/>
    </w:rPr>
  </w:style>
  <w:style w:type="paragraph" w:customStyle="1" w:styleId="Bold3">
    <w:name w:val="Bold3"/>
    <w:basedOn w:val="Narrative3"/>
    <w:uiPriority w:val="99"/>
    <w:rsid w:val="00BD521C"/>
    <w:pPr>
      <w:keepNext/>
      <w:spacing w:before="120"/>
    </w:pPr>
    <w:rPr>
      <w:b/>
    </w:rPr>
  </w:style>
  <w:style w:type="paragraph" w:customStyle="1" w:styleId="List4">
    <w:name w:val="List4"/>
    <w:basedOn w:val="Score3"/>
    <w:uiPriority w:val="99"/>
    <w:rsid w:val="00BD521C"/>
    <w:pPr>
      <w:spacing w:after="0"/>
      <w:ind w:left="2880" w:hanging="720"/>
    </w:pPr>
  </w:style>
  <w:style w:type="paragraph" w:customStyle="1" w:styleId="List5">
    <w:name w:val="List5"/>
    <w:basedOn w:val="List4"/>
    <w:uiPriority w:val="99"/>
    <w:rsid w:val="00BD521C"/>
    <w:pPr>
      <w:ind w:left="3240" w:hanging="360"/>
    </w:pPr>
  </w:style>
  <w:style w:type="paragraph" w:customStyle="1" w:styleId="Bold4">
    <w:name w:val="Bold4"/>
    <w:basedOn w:val="Bold3"/>
    <w:uiPriority w:val="99"/>
    <w:rsid w:val="00BD521C"/>
    <w:pPr>
      <w:ind w:left="2160"/>
    </w:pPr>
  </w:style>
  <w:style w:type="paragraph" w:customStyle="1" w:styleId="List6">
    <w:name w:val="List6"/>
    <w:basedOn w:val="List5"/>
    <w:uiPriority w:val="99"/>
    <w:rsid w:val="00BD521C"/>
    <w:pPr>
      <w:ind w:left="3960"/>
    </w:pPr>
  </w:style>
  <w:style w:type="paragraph" w:styleId="Title">
    <w:name w:val="Title"/>
    <w:basedOn w:val="Normal"/>
    <w:link w:val="TitleChar"/>
    <w:uiPriority w:val="99"/>
    <w:qFormat/>
    <w:rsid w:val="00BD521C"/>
    <w:rPr>
      <w:rFonts w:ascii="Arial" w:hAnsi="Arial"/>
      <w:b/>
      <w:caps/>
      <w:color w:val="auto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BD521C"/>
    <w:rPr>
      <w:rFonts w:ascii="Arial" w:hAnsi="Arial" w:cs="Times New Roman"/>
      <w:b/>
      <w:caps/>
      <w:color w:val="auto"/>
      <w:sz w:val="20"/>
      <w:szCs w:val="20"/>
    </w:rPr>
  </w:style>
  <w:style w:type="paragraph" w:customStyle="1" w:styleId="Response20">
    <w:name w:val="Response 2"/>
    <w:basedOn w:val="Response3"/>
    <w:uiPriority w:val="99"/>
    <w:rsid w:val="00BD521C"/>
    <w:pPr>
      <w:ind w:left="720"/>
    </w:pPr>
  </w:style>
  <w:style w:type="paragraph" w:customStyle="1" w:styleId="Response1">
    <w:name w:val="Response 1"/>
    <w:basedOn w:val="Response20"/>
    <w:uiPriority w:val="99"/>
    <w:rsid w:val="00BD521C"/>
    <w:rPr>
      <w:b w:val="0"/>
      <w:i w:val="0"/>
    </w:rPr>
  </w:style>
  <w:style w:type="paragraph" w:customStyle="1" w:styleId="Narrative1a">
    <w:name w:val="Narrative 1a"/>
    <w:basedOn w:val="Narrative1"/>
    <w:uiPriority w:val="99"/>
    <w:rsid w:val="00BD521C"/>
    <w:pPr>
      <w:keepLines/>
      <w:ind w:left="360"/>
    </w:pPr>
  </w:style>
  <w:style w:type="paragraph" w:customStyle="1" w:styleId="Bullet2A">
    <w:name w:val="Bullet 2A"/>
    <w:basedOn w:val="Bullet2"/>
    <w:uiPriority w:val="99"/>
    <w:rsid w:val="00BD521C"/>
  </w:style>
  <w:style w:type="paragraph" w:customStyle="1" w:styleId="VendorQuestion">
    <w:name w:val="Vendor Question"/>
    <w:basedOn w:val="Normal"/>
    <w:next w:val="VendorAnswer"/>
    <w:uiPriority w:val="99"/>
    <w:rsid w:val="00BD521C"/>
    <w:pPr>
      <w:keepNext/>
      <w:spacing w:before="120" w:after="120"/>
    </w:pPr>
    <w:rPr>
      <w:rFonts w:ascii="Arial" w:hAnsi="Arial"/>
      <w:color w:val="auto"/>
      <w:sz w:val="24"/>
      <w:szCs w:val="20"/>
    </w:rPr>
  </w:style>
  <w:style w:type="paragraph" w:customStyle="1" w:styleId="VendorAnswer">
    <w:name w:val="Vendor Answer"/>
    <w:basedOn w:val="Normal"/>
    <w:next w:val="VendorTopic"/>
    <w:autoRedefine/>
    <w:uiPriority w:val="99"/>
    <w:rsid w:val="00BD521C"/>
    <w:pPr>
      <w:spacing w:after="240"/>
    </w:pPr>
    <w:rPr>
      <w:rFonts w:ascii="Arial" w:hAnsi="Arial"/>
      <w:b/>
      <w:i/>
      <w:color w:val="auto"/>
      <w:sz w:val="24"/>
      <w:szCs w:val="20"/>
    </w:rPr>
  </w:style>
  <w:style w:type="paragraph" w:customStyle="1" w:styleId="VendorTopic">
    <w:name w:val="Vendor Topic"/>
    <w:basedOn w:val="Normal"/>
    <w:next w:val="VendorQuestion"/>
    <w:autoRedefine/>
    <w:uiPriority w:val="99"/>
    <w:rsid w:val="00BD521C"/>
    <w:pPr>
      <w:keepNext/>
      <w:tabs>
        <w:tab w:val="num" w:pos="360"/>
        <w:tab w:val="left" w:pos="630"/>
      </w:tabs>
      <w:ind w:left="360" w:hanging="360"/>
    </w:pPr>
    <w:rPr>
      <w:rFonts w:ascii="Arial" w:hAnsi="Arial"/>
      <w:b/>
      <w:color w:val="auto"/>
      <w:sz w:val="24"/>
      <w:szCs w:val="20"/>
    </w:rPr>
  </w:style>
  <w:style w:type="paragraph" w:customStyle="1" w:styleId="Checklist1">
    <w:name w:val="Checklist 1"/>
    <w:basedOn w:val="Checklist3"/>
    <w:uiPriority w:val="99"/>
    <w:rsid w:val="00BD521C"/>
    <w:pPr>
      <w:framePr w:hSpace="0" w:vSpace="0" w:wrap="auto" w:vAnchor="margin" w:yAlign="inline"/>
      <w:tabs>
        <w:tab w:val="clear" w:pos="612"/>
        <w:tab w:val="left" w:pos="522"/>
      </w:tabs>
      <w:ind w:left="0"/>
    </w:pPr>
    <w:rPr>
      <w:b/>
    </w:rPr>
  </w:style>
  <w:style w:type="paragraph" w:customStyle="1" w:styleId="Checklist3">
    <w:name w:val="Checklist 3"/>
    <w:basedOn w:val="Table1"/>
    <w:uiPriority w:val="99"/>
    <w:rsid w:val="00BD521C"/>
    <w:pPr>
      <w:framePr w:hSpace="187" w:vSpace="187" w:wrap="around" w:vAnchor="text" w:hAnchor="text" w:y="1"/>
      <w:tabs>
        <w:tab w:val="left" w:pos="612"/>
      </w:tabs>
      <w:ind w:left="612"/>
    </w:pPr>
  </w:style>
  <w:style w:type="paragraph" w:customStyle="1" w:styleId="Table1">
    <w:name w:val="Table 1"/>
    <w:basedOn w:val="Normal"/>
    <w:uiPriority w:val="99"/>
    <w:rsid w:val="00BD521C"/>
    <w:rPr>
      <w:rFonts w:ascii="Arial" w:hAnsi="Arial"/>
      <w:color w:val="auto"/>
      <w:sz w:val="24"/>
      <w:szCs w:val="20"/>
    </w:rPr>
  </w:style>
  <w:style w:type="paragraph" w:customStyle="1" w:styleId="Bullet4a">
    <w:name w:val="Bullet 4a"/>
    <w:basedOn w:val="Bullet4"/>
    <w:uiPriority w:val="99"/>
    <w:rsid w:val="00BD521C"/>
    <w:pPr>
      <w:tabs>
        <w:tab w:val="clear" w:pos="360"/>
      </w:tabs>
    </w:pPr>
  </w:style>
  <w:style w:type="paragraph" w:customStyle="1" w:styleId="ChecklistLevel1">
    <w:name w:val="Checklist Level1"/>
    <w:basedOn w:val="Narrative1"/>
    <w:uiPriority w:val="99"/>
    <w:rsid w:val="00BD521C"/>
    <w:pPr>
      <w:tabs>
        <w:tab w:val="clear" w:pos="720"/>
        <w:tab w:val="clear" w:pos="1080"/>
        <w:tab w:val="clear" w:pos="1440"/>
        <w:tab w:val="clear" w:pos="2160"/>
      </w:tabs>
    </w:pPr>
    <w:rPr>
      <w:b/>
      <w:sz w:val="28"/>
    </w:rPr>
  </w:style>
  <w:style w:type="paragraph" w:customStyle="1" w:styleId="Checklist2">
    <w:name w:val="Checklist 2"/>
    <w:basedOn w:val="Checklist1"/>
    <w:uiPriority w:val="99"/>
    <w:rsid w:val="00BD521C"/>
    <w:pPr>
      <w:ind w:left="342"/>
    </w:pPr>
    <w:rPr>
      <w:b w:val="0"/>
      <w:i/>
    </w:rPr>
  </w:style>
  <w:style w:type="paragraph" w:customStyle="1" w:styleId="Bullet6">
    <w:name w:val="Bullet 6"/>
    <w:basedOn w:val="Bullet5"/>
    <w:uiPriority w:val="99"/>
    <w:rsid w:val="00BD521C"/>
    <w:rPr>
      <w:sz w:val="22"/>
    </w:rPr>
  </w:style>
  <w:style w:type="paragraph" w:customStyle="1" w:styleId="Bullet7">
    <w:name w:val="Bullet 7"/>
    <w:basedOn w:val="Bullet6"/>
    <w:uiPriority w:val="99"/>
    <w:rsid w:val="00BD521C"/>
  </w:style>
  <w:style w:type="paragraph" w:customStyle="1" w:styleId="Bullet3e">
    <w:name w:val="Bullet 3e"/>
    <w:basedOn w:val="Bullet3"/>
    <w:next w:val="Narrative3"/>
    <w:autoRedefine/>
    <w:uiPriority w:val="99"/>
    <w:rsid w:val="00BD521C"/>
  </w:style>
  <w:style w:type="paragraph" w:customStyle="1" w:styleId="Bullet4e">
    <w:name w:val="Bullet 4e"/>
    <w:basedOn w:val="Bullet4"/>
    <w:next w:val="Narrative1"/>
    <w:autoRedefine/>
    <w:uiPriority w:val="99"/>
    <w:rsid w:val="00BD521C"/>
    <w:pPr>
      <w:spacing w:after="120"/>
    </w:pPr>
  </w:style>
  <w:style w:type="paragraph" w:customStyle="1" w:styleId="Bullet5e">
    <w:name w:val="Bullet 5e"/>
    <w:basedOn w:val="Bullet5"/>
    <w:next w:val="Narrative5"/>
    <w:autoRedefine/>
    <w:uiPriority w:val="99"/>
    <w:rsid w:val="00BD521C"/>
    <w:pPr>
      <w:spacing w:after="120"/>
    </w:pPr>
  </w:style>
  <w:style w:type="paragraph" w:customStyle="1" w:styleId="Bullet4ae">
    <w:name w:val="Bullet 4ae"/>
    <w:basedOn w:val="Bullet4a"/>
    <w:autoRedefine/>
    <w:uiPriority w:val="99"/>
    <w:rsid w:val="00BD521C"/>
    <w:pPr>
      <w:spacing w:after="120"/>
    </w:pPr>
  </w:style>
  <w:style w:type="paragraph" w:customStyle="1" w:styleId="Question">
    <w:name w:val="Question"/>
    <w:basedOn w:val="Normal"/>
    <w:next w:val="Normal"/>
    <w:autoRedefine/>
    <w:uiPriority w:val="99"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paragraph" w:customStyle="1" w:styleId="Answer">
    <w:name w:val="Answer"/>
    <w:basedOn w:val="Normal"/>
    <w:next w:val="Question"/>
    <w:autoRedefine/>
    <w:uiPriority w:val="99"/>
    <w:rsid w:val="00BD521C"/>
    <w:pPr>
      <w:spacing w:after="120"/>
    </w:pPr>
    <w:rPr>
      <w:rFonts w:ascii="Arial" w:hAnsi="Arial"/>
      <w:b/>
      <w:i/>
      <w:color w:val="auto"/>
      <w:sz w:val="24"/>
      <w:szCs w:val="20"/>
    </w:rPr>
  </w:style>
  <w:style w:type="paragraph" w:customStyle="1" w:styleId="Topic">
    <w:name w:val="Topic"/>
    <w:basedOn w:val="Normal"/>
    <w:autoRedefine/>
    <w:uiPriority w:val="99"/>
    <w:rsid w:val="00BD521C"/>
    <w:rPr>
      <w:rFonts w:ascii="Arial" w:hAnsi="Arial"/>
      <w:b/>
      <w:color w:val="auto"/>
      <w:sz w:val="24"/>
      <w:szCs w:val="20"/>
    </w:rPr>
  </w:style>
  <w:style w:type="paragraph" w:customStyle="1" w:styleId="VendorAnswerBullet">
    <w:name w:val="Vendor Answer Bullet"/>
    <w:basedOn w:val="VendorAnswer"/>
    <w:next w:val="VendorTopic"/>
    <w:autoRedefine/>
    <w:uiPriority w:val="99"/>
    <w:rsid w:val="00BD521C"/>
    <w:pPr>
      <w:spacing w:after="0"/>
    </w:pPr>
  </w:style>
  <w:style w:type="paragraph" w:customStyle="1" w:styleId="VendorAnswerBulletLast">
    <w:name w:val="Vendor Answer Bullet(Last)"/>
    <w:basedOn w:val="VendorAnswerBullet"/>
    <w:autoRedefine/>
    <w:uiPriority w:val="99"/>
    <w:rsid w:val="00BD521C"/>
    <w:pPr>
      <w:tabs>
        <w:tab w:val="num" w:pos="360"/>
      </w:tabs>
      <w:spacing w:after="240"/>
      <w:ind w:left="360" w:hanging="360"/>
    </w:pPr>
  </w:style>
  <w:style w:type="paragraph" w:styleId="PlainText">
    <w:name w:val="Plain Text"/>
    <w:basedOn w:val="Normal"/>
    <w:link w:val="PlainTextChar"/>
    <w:uiPriority w:val="99"/>
    <w:semiHidden/>
    <w:rsid w:val="00BD521C"/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BD521C"/>
    <w:rPr>
      <w:rFonts w:ascii="Courier New" w:hAnsi="Courier New" w:cs="Times New Roman"/>
      <w:color w:val="auto"/>
      <w:sz w:val="20"/>
      <w:szCs w:val="20"/>
    </w:rPr>
  </w:style>
  <w:style w:type="character" w:customStyle="1" w:styleId="WW8Num84z0">
    <w:name w:val="WW8Num84z0"/>
    <w:uiPriority w:val="99"/>
    <w:rsid w:val="00BD521C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BD521C"/>
    <w:rPr>
      <w:rFonts w:ascii="Tahoma" w:hAnsi="Tahoma" w:cs="Verdana"/>
      <w:color w:val="auto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D521C"/>
    <w:rPr>
      <w:rFonts w:ascii="Tahoma" w:hAnsi="Tahoma" w:cs="Verdana"/>
      <w:color w:val="auto"/>
      <w:sz w:val="16"/>
      <w:szCs w:val="16"/>
    </w:rPr>
  </w:style>
  <w:style w:type="paragraph" w:customStyle="1" w:styleId="WarnHead">
    <w:name w:val="WarnHead"/>
    <w:basedOn w:val="Normal"/>
    <w:autoRedefine/>
    <w:uiPriority w:val="99"/>
    <w:rsid w:val="00BD521C"/>
    <w:rPr>
      <w:rFonts w:ascii="Garamond" w:hAnsi="Garamond"/>
      <w:kern w:val="28"/>
      <w:sz w:val="24"/>
      <w:szCs w:val="20"/>
    </w:rPr>
  </w:style>
  <w:style w:type="paragraph" w:customStyle="1" w:styleId="Body">
    <w:name w:val="Body"/>
    <w:aliases w:val="B"/>
    <w:autoRedefine/>
    <w:uiPriority w:val="99"/>
    <w:rsid w:val="00BD521C"/>
    <w:pPr>
      <w:overflowPunct w:val="0"/>
      <w:autoSpaceDE w:val="0"/>
      <w:autoSpaceDN w:val="0"/>
      <w:adjustRightInd w:val="0"/>
      <w:spacing w:line="260" w:lineRule="atLeast"/>
      <w:ind w:left="-7" w:firstLine="7"/>
      <w:textAlignment w:val="baseline"/>
    </w:pPr>
    <w:rPr>
      <w:rFonts w:ascii="Times New Roman" w:eastAsia="MS Mincho" w:hAnsi="Times New Roman"/>
      <w:sz w:val="20"/>
      <w:szCs w:val="18"/>
    </w:rPr>
  </w:style>
  <w:style w:type="paragraph" w:customStyle="1" w:styleId="Subhead2">
    <w:name w:val="*Subhead2"/>
    <w:basedOn w:val="Normal"/>
    <w:uiPriority w:val="99"/>
    <w:rsid w:val="00BD521C"/>
    <w:pPr>
      <w:keepNext/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center" w:pos="4680"/>
        <w:tab w:val="right" w:pos="9360"/>
      </w:tabs>
      <w:overflowPunct w:val="0"/>
      <w:autoSpaceDE w:val="0"/>
      <w:autoSpaceDN w:val="0"/>
      <w:adjustRightInd w:val="0"/>
      <w:spacing w:line="240" w:lineRule="exact"/>
      <w:ind w:left="288"/>
      <w:textAlignment w:val="baseline"/>
    </w:pPr>
    <w:rPr>
      <w:rFonts w:ascii="Times New Roman" w:hAnsi="Times New Roman"/>
      <w:bCs/>
      <w:sz w:val="24"/>
    </w:rPr>
  </w:style>
  <w:style w:type="paragraph" w:customStyle="1" w:styleId="CellBody-10pt">
    <w:name w:val="CellBody-10pt"/>
    <w:uiPriority w:val="99"/>
    <w:rsid w:val="00BD521C"/>
    <w:pPr>
      <w:spacing w:before="60" w:after="60" w:line="240" w:lineRule="exact"/>
    </w:pPr>
    <w:rPr>
      <w:rFonts w:ascii="Tms Rmn" w:hAnsi="Tms Rmn"/>
      <w:color w:val="000000"/>
      <w:sz w:val="20"/>
      <w:szCs w:val="20"/>
    </w:rPr>
  </w:style>
  <w:style w:type="paragraph" w:customStyle="1" w:styleId="Bodytext1">
    <w:name w:val="Bodytext1"/>
    <w:uiPriority w:val="99"/>
    <w:rsid w:val="00BD521C"/>
    <w:pPr>
      <w:tabs>
        <w:tab w:val="left" w:pos="0"/>
      </w:tabs>
      <w:outlineLvl w:val="1"/>
    </w:pPr>
    <w:rPr>
      <w:rFonts w:ascii="Times New Roman" w:hAnsi="Times New Roman"/>
      <w:sz w:val="20"/>
      <w:szCs w:val="20"/>
      <w:lang w:val="en-GB"/>
    </w:rPr>
  </w:style>
  <w:style w:type="paragraph" w:customStyle="1" w:styleId="Heading10">
    <w:name w:val="Heading1"/>
    <w:basedOn w:val="Normal"/>
    <w:uiPriority w:val="99"/>
    <w:rsid w:val="00BD521C"/>
    <w:pPr>
      <w:tabs>
        <w:tab w:val="left" w:pos="0"/>
        <w:tab w:val="num" w:pos="360"/>
      </w:tabs>
      <w:ind w:left="360" w:hanging="360"/>
      <w:outlineLvl w:val="0"/>
    </w:pPr>
    <w:rPr>
      <w:rFonts w:ascii="Times New Roman" w:hAnsi="Times New Roman"/>
      <w:b/>
      <w:caps/>
      <w:color w:val="auto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52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D521C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rsid w:val="00BD521C"/>
    <w:pPr>
      <w:spacing w:after="120"/>
      <w:ind w:left="360"/>
    </w:pPr>
    <w:rPr>
      <w:rFonts w:ascii="Arial" w:hAnsi="Arial"/>
      <w:color w:val="auto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BD521C"/>
    <w:pPr>
      <w:ind w:left="720"/>
      <w:jc w:val="both"/>
    </w:pPr>
    <w:rPr>
      <w:rFonts w:ascii="Arial" w:hAnsi="Arial"/>
      <w:color w:val="0000FF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BD521C"/>
    <w:pPr>
      <w:ind w:left="720"/>
    </w:pPr>
    <w:rPr>
      <w:rFonts w:ascii="Arial" w:hAnsi="Arial"/>
      <w:color w:val="0000FF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ListParagraph">
    <w:name w:val="List Paragraph"/>
    <w:basedOn w:val="Normal"/>
    <w:uiPriority w:val="99"/>
    <w:qFormat/>
    <w:rsid w:val="00622222"/>
    <w:pPr>
      <w:ind w:left="720"/>
      <w:contextualSpacing/>
    </w:pPr>
    <w:rPr>
      <w:rFonts w:ascii="Arial" w:hAnsi="Arial"/>
      <w:color w:val="auto"/>
      <w:sz w:val="24"/>
      <w:szCs w:val="20"/>
    </w:rPr>
  </w:style>
  <w:style w:type="character" w:styleId="FootnoteReference">
    <w:name w:val="footnote reference"/>
    <w:basedOn w:val="DefaultParagraphFont"/>
    <w:uiPriority w:val="99"/>
    <w:semiHidden/>
    <w:rsid w:val="004C738A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C738A"/>
    <w:pPr>
      <w:keepLines/>
      <w:spacing w:line="200" w:lineRule="atLeast"/>
      <w:ind w:left="1080"/>
    </w:pPr>
    <w:rPr>
      <w:rFonts w:ascii="Arial" w:hAnsi="Arial"/>
      <w:color w:val="auto"/>
      <w:spacing w:val="-5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C738A"/>
    <w:rPr>
      <w:rFonts w:ascii="Arial" w:hAnsi="Arial" w:cs="Times New Roman"/>
      <w:color w:val="auto"/>
      <w:spacing w:val="-5"/>
      <w:sz w:val="20"/>
      <w:szCs w:val="20"/>
    </w:rPr>
  </w:style>
  <w:style w:type="paragraph" w:customStyle="1" w:styleId="Heading1para">
    <w:name w:val="Heading 1 para"/>
    <w:basedOn w:val="Normal"/>
    <w:link w:val="Heading1paraChar"/>
    <w:autoRedefine/>
    <w:rsid w:val="004C738A"/>
    <w:pPr>
      <w:spacing w:after="120"/>
    </w:pPr>
    <w:rPr>
      <w:rFonts w:ascii="Arial" w:hAnsi="Arial"/>
      <w:color w:val="auto"/>
      <w:szCs w:val="22"/>
    </w:rPr>
  </w:style>
  <w:style w:type="character" w:customStyle="1" w:styleId="Heading1paraChar">
    <w:name w:val="Heading 1 para Char"/>
    <w:basedOn w:val="DefaultParagraphFont"/>
    <w:link w:val="Heading1para"/>
    <w:locked/>
    <w:rsid w:val="004C738A"/>
    <w:rPr>
      <w:rFonts w:ascii="Arial" w:hAnsi="Arial" w:cs="Times New Roman"/>
      <w:color w:val="auto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rsid w:val="003C1AE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3C1AED"/>
    <w:rPr>
      <w:rFonts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3C1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3C1AED"/>
    <w:rPr>
      <w:rFonts w:ascii="Courier New" w:eastAsia="Times New Roman" w:hAnsi="Courier New" w:cs="Courier New"/>
      <w:color w:val="auto"/>
      <w:sz w:val="20"/>
      <w:szCs w:val="20"/>
    </w:rPr>
  </w:style>
  <w:style w:type="paragraph" w:customStyle="1" w:styleId="Bulletlist1">
    <w:name w:val="Bullet_list1"/>
    <w:basedOn w:val="Normal"/>
    <w:uiPriority w:val="99"/>
    <w:rsid w:val="002F0A9C"/>
    <w:pPr>
      <w:numPr>
        <w:numId w:val="1"/>
      </w:numPr>
      <w:spacing w:after="120" w:line="300" w:lineRule="exact"/>
      <w:jc w:val="both"/>
    </w:pPr>
    <w:rPr>
      <w:rFonts w:ascii="Arial" w:hAnsi="Arial"/>
      <w:color w:val="auto"/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DB7D71"/>
    <w:pPr>
      <w:pBdr>
        <w:bottom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rsid w:val="00DB7D71"/>
    <w:pPr>
      <w:pBdr>
        <w:top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rsid w:val="00597735"/>
    <w:rPr>
      <w:rFonts w:cs="Times New Roman"/>
      <w:vertAlign w:val="superscript"/>
    </w:rPr>
  </w:style>
  <w:style w:type="table" w:styleId="TableGrid">
    <w:name w:val="Table Grid"/>
    <w:basedOn w:val="TableNormal"/>
    <w:uiPriority w:val="99"/>
    <w:rsid w:val="00DD3A76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D73032"/>
    <w:rPr>
      <w:color w:val="000000"/>
      <w:szCs w:val="24"/>
    </w:rPr>
  </w:style>
  <w:style w:type="paragraph" w:customStyle="1" w:styleId="bodytext0">
    <w:name w:val="body text"/>
    <w:rsid w:val="001D6032"/>
    <w:pPr>
      <w:keepLines/>
      <w:suppressAutoHyphens/>
      <w:spacing w:after="60" w:line="252" w:lineRule="auto"/>
      <w:ind w:left="432" w:firstLine="1"/>
      <w:jc w:val="both"/>
    </w:pPr>
    <w:rPr>
      <w:rFonts w:ascii="Times New Roman" w:hAnsi="Times New Roman"/>
      <w:lang w:val="en-GB"/>
    </w:rPr>
  </w:style>
  <w:style w:type="paragraph" w:customStyle="1" w:styleId="BulletedText">
    <w:name w:val="Bulleted Text"/>
    <w:basedOn w:val="Normal"/>
    <w:next w:val="Normal"/>
    <w:rsid w:val="001D6032"/>
    <w:pPr>
      <w:numPr>
        <w:numId w:val="5"/>
      </w:numPr>
      <w:tabs>
        <w:tab w:val="left" w:pos="432"/>
      </w:tabs>
      <w:spacing w:before="120" w:after="120" w:line="252" w:lineRule="auto"/>
      <w:jc w:val="both"/>
    </w:pPr>
    <w:rPr>
      <w:rFonts w:ascii="Futura Bk" w:hAnsi="Futura Bk"/>
      <w:b/>
      <w:color w:val="auto"/>
      <w:sz w:val="20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1D6032"/>
    <w:pPr>
      <w:spacing w:before="100" w:beforeAutospacing="1" w:after="100" w:afterAutospacing="1" w:line="252" w:lineRule="auto"/>
    </w:pPr>
    <w:rPr>
      <w:rFonts w:ascii="Tahoma" w:hAnsi="Tahoma" w:cs="Tahoma"/>
      <w:b/>
      <w:color w:val="auto"/>
      <w:sz w:val="20"/>
      <w:szCs w:val="22"/>
      <w:lang w:val="en-IN" w:eastAsia="en-IN" w:bidi="en-US"/>
    </w:rPr>
  </w:style>
  <w:style w:type="character" w:styleId="Strong">
    <w:name w:val="Strong"/>
    <w:uiPriority w:val="22"/>
    <w:qFormat/>
    <w:locked/>
    <w:rsid w:val="001D6032"/>
    <w:rPr>
      <w:b/>
      <w:bCs/>
      <w:color w:val="943634"/>
      <w:spacing w:val="5"/>
    </w:rPr>
  </w:style>
  <w:style w:type="character" w:styleId="Emphasis">
    <w:name w:val="Emphasis"/>
    <w:qFormat/>
    <w:locked/>
    <w:rsid w:val="001D6032"/>
    <w:rPr>
      <w:caps/>
      <w:spacing w:val="5"/>
      <w:sz w:val="20"/>
      <w:szCs w:val="20"/>
    </w:rPr>
  </w:style>
  <w:style w:type="character" w:styleId="FollowedHyperlink">
    <w:name w:val="FollowedHyperlink"/>
    <w:basedOn w:val="DefaultParagraphFont"/>
    <w:locked/>
    <w:rsid w:val="00BB6C24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F4C6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F4C6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templates\Aithent-DOC-Template_15-Feb-2011_Office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D240-4E8F-4933-921A-2F4285FE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Aithent-DOC-Template_15-Feb-2011_Office2007.dotx</Template>
  <TotalTime>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Aithent Proposal</vt:lpstr>
    </vt:vector>
  </TitlesOfParts>
  <Company>Hewlett-Packard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Aithent Proposal</dc:title>
  <dc:creator>Hari Srinivasan</dc:creator>
  <cp:lastModifiedBy>Chinnappa</cp:lastModifiedBy>
  <cp:revision>2</cp:revision>
  <cp:lastPrinted>2009-10-01T23:25:00Z</cp:lastPrinted>
  <dcterms:created xsi:type="dcterms:W3CDTF">2012-02-28T11:55:00Z</dcterms:created>
  <dcterms:modified xsi:type="dcterms:W3CDTF">2012-02-28T11:55:00Z</dcterms:modified>
</cp:coreProperties>
</file>