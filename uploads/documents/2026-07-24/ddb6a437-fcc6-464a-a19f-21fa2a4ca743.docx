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53ED" w14:textId="00B6326B" w:rsidR="004C3344" w:rsidRDefault="00EF1D40" w:rsidP="00CB561C">
      <w:pPr>
        <w:rPr>
          <w:rFonts w:cs="Calibri"/>
        </w:rPr>
      </w:pPr>
      <w:r w:rsidRPr="00930CE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8208" behindDoc="0" locked="0" layoutInCell="1" allowOverlap="1" wp14:anchorId="130BC0D4" wp14:editId="1CB88573">
            <wp:simplePos x="0" y="0"/>
            <wp:positionH relativeFrom="page">
              <wp:posOffset>2456180</wp:posOffset>
            </wp:positionH>
            <wp:positionV relativeFrom="paragraph">
              <wp:posOffset>-943610</wp:posOffset>
            </wp:positionV>
            <wp:extent cx="5619145" cy="5105400"/>
            <wp:effectExtent l="0" t="0" r="635" b="0"/>
            <wp:wrapNone/>
            <wp:docPr id="61062743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6693311-2F6B-8074-A666-29FEC0B74F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>
                      <a:extLst>
                        <a:ext uri="{FF2B5EF4-FFF2-40B4-BE49-F238E27FC236}">
                          <a16:creationId xmlns:a16="http://schemas.microsoft.com/office/drawing/2014/main" id="{C6693311-2F6B-8074-A666-29FEC0B74FE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42" b="1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45" cy="510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256" behindDoc="1" locked="0" layoutInCell="1" allowOverlap="1" wp14:anchorId="04F31D1E" wp14:editId="2A91E928">
            <wp:simplePos x="0" y="0"/>
            <wp:positionH relativeFrom="column">
              <wp:posOffset>3341231</wp:posOffset>
            </wp:positionH>
            <wp:positionV relativeFrom="paragraph">
              <wp:posOffset>-821690</wp:posOffset>
            </wp:positionV>
            <wp:extent cx="3998099" cy="4785360"/>
            <wp:effectExtent l="0" t="0" r="2540" b="0"/>
            <wp:wrapNone/>
            <wp:docPr id="360518297" name="Picture 3" descr="A tall building with a cross on the to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ECC878-146B-70ED-0B52-F6762A1B3C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18297" name="Picture 3" descr="A tall building with a cross on the top&#10;&#10;AI-generated content may be incorrect.">
                      <a:extLst>
                        <a:ext uri="{FF2B5EF4-FFF2-40B4-BE49-F238E27FC236}">
                          <a16:creationId xmlns:a16="http://schemas.microsoft.com/office/drawing/2014/main" id="{DFECC878-146B-70ED-0B52-F6762A1B3C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040" cy="4792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28B89" w14:textId="13C3B495" w:rsidR="00CB561C" w:rsidRPr="00FB6112" w:rsidRDefault="00CB561C" w:rsidP="00CB561C">
      <w:pPr>
        <w:jc w:val="center"/>
        <w:rPr>
          <w:rFonts w:cs="Calibri"/>
        </w:rPr>
      </w:pPr>
    </w:p>
    <w:p w14:paraId="0A1FB17B" w14:textId="55F377F8" w:rsidR="000E7DBC" w:rsidRDefault="005506C0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rFonts w:cs="Calibri"/>
          <w:noProof/>
        </w:rPr>
        <w:drawing>
          <wp:anchor distT="0" distB="0" distL="114300" distR="114300" simplePos="0" relativeHeight="251648512" behindDoc="0" locked="0" layoutInCell="1" allowOverlap="1" wp14:anchorId="18441532" wp14:editId="1E6814A1">
            <wp:simplePos x="0" y="0"/>
            <wp:positionH relativeFrom="margin">
              <wp:align>left</wp:align>
            </wp:positionH>
            <wp:positionV relativeFrom="paragraph">
              <wp:posOffset>15009</wp:posOffset>
            </wp:positionV>
            <wp:extent cx="2153922" cy="720000"/>
            <wp:effectExtent l="0" t="0" r="0" b="4445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2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883B0" w14:textId="5AE1689D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7F10E621" w14:textId="00FDC1A2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46596F1B" w14:textId="47EBD7FF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70084708" w14:textId="7C2F73DA" w:rsidR="002C54DE" w:rsidRDefault="002C54DE" w:rsidP="002C54DE">
      <w:pPr>
        <w:jc w:val="center"/>
        <w:rPr>
          <w:rFonts w:cs="Calibri"/>
        </w:rPr>
      </w:pPr>
    </w:p>
    <w:p w14:paraId="0899F126" w14:textId="2B4CE7C0" w:rsidR="002C54DE" w:rsidRDefault="002C54DE" w:rsidP="002C54DE">
      <w:pPr>
        <w:jc w:val="center"/>
        <w:rPr>
          <w:rFonts w:cs="Calibri"/>
        </w:rPr>
      </w:pPr>
    </w:p>
    <w:p w14:paraId="14C5005F" w14:textId="11EF4E7C" w:rsidR="002C54DE" w:rsidRDefault="002C54DE" w:rsidP="002C54DE">
      <w:pPr>
        <w:jc w:val="center"/>
        <w:rPr>
          <w:rFonts w:cs="Calibri"/>
        </w:rPr>
      </w:pPr>
    </w:p>
    <w:p w14:paraId="64ABED83" w14:textId="76CA47D9" w:rsidR="002C54DE" w:rsidRDefault="002C54DE" w:rsidP="002C54DE">
      <w:pPr>
        <w:jc w:val="center"/>
        <w:rPr>
          <w:rFonts w:cs="Calibri"/>
        </w:rPr>
      </w:pPr>
    </w:p>
    <w:p w14:paraId="32C3B2DA" w14:textId="203576F2" w:rsidR="002C54DE" w:rsidRDefault="002C54DE" w:rsidP="002C54DE">
      <w:pPr>
        <w:jc w:val="center"/>
        <w:rPr>
          <w:rFonts w:cs="Calibri"/>
        </w:rPr>
      </w:pPr>
    </w:p>
    <w:p w14:paraId="18B11D21" w14:textId="436EC0D0" w:rsidR="002C54DE" w:rsidRDefault="002C54DE" w:rsidP="002C54DE">
      <w:pPr>
        <w:jc w:val="center"/>
        <w:rPr>
          <w:rFonts w:cs="Calibri"/>
        </w:rPr>
      </w:pPr>
    </w:p>
    <w:p w14:paraId="5DB73CD9" w14:textId="573CE9CE" w:rsidR="002C54DE" w:rsidRDefault="002C54DE" w:rsidP="002C54DE">
      <w:pPr>
        <w:jc w:val="center"/>
        <w:rPr>
          <w:rFonts w:cs="Calibri"/>
        </w:rPr>
      </w:pPr>
    </w:p>
    <w:p w14:paraId="59A64412" w14:textId="391BB013" w:rsidR="002C54DE" w:rsidRDefault="002C54DE" w:rsidP="002C54DE">
      <w:pPr>
        <w:jc w:val="center"/>
        <w:rPr>
          <w:rFonts w:cs="Calibri"/>
        </w:rPr>
      </w:pPr>
    </w:p>
    <w:p w14:paraId="5A8E4E50" w14:textId="56589D15" w:rsidR="002C54DE" w:rsidRPr="00FB6112" w:rsidRDefault="002C54DE" w:rsidP="002C54DE">
      <w:pPr>
        <w:jc w:val="center"/>
        <w:rPr>
          <w:rFonts w:cs="Calibri"/>
        </w:rPr>
      </w:pPr>
    </w:p>
    <w:p w14:paraId="205F42DC" w14:textId="018D38D5" w:rsidR="002C54DE" w:rsidRDefault="002C54DE" w:rsidP="002C54DE">
      <w:pPr>
        <w:jc w:val="center"/>
        <w:rPr>
          <w:color w:val="262626"/>
        </w:rPr>
      </w:pPr>
    </w:p>
    <w:p w14:paraId="0194A5B4" w14:textId="279B21D6" w:rsidR="002C54DE" w:rsidRDefault="00A57217" w:rsidP="00AA3C4A">
      <w:pPr>
        <w:rPr>
          <w:color w:val="262626"/>
        </w:rPr>
      </w:pPr>
      <w:r w:rsidRPr="00B2267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47487" behindDoc="0" locked="0" layoutInCell="1" allowOverlap="1" wp14:anchorId="5AAEFDC6" wp14:editId="2EAF5CF7">
                <wp:simplePos x="0" y="0"/>
                <wp:positionH relativeFrom="page">
                  <wp:posOffset>6350</wp:posOffset>
                </wp:positionH>
                <wp:positionV relativeFrom="paragraph">
                  <wp:posOffset>185632</wp:posOffset>
                </wp:positionV>
                <wp:extent cx="7808595" cy="5448300"/>
                <wp:effectExtent l="57150" t="19050" r="78105" b="1143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595" cy="5448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93E7D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593E7D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593E7D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>
                          <a:solidFill>
                            <a:srgbClr val="593E7D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3DEE3" id="Rectangle 25" o:spid="_x0000_s1026" style="position:absolute;margin-left:.5pt;margin-top:14.6pt;width:614.85pt;height:429pt;z-index:251647487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" fillcolor="#301d49" strokecolor="#593e7d" strokeweight="1pt">
                <v:fill color2="#583982" rotate="t" angle="315" colors="0 #301d49;.5 #492e6c;1 #583982" focus="100%" type="gradient"/>
                <v:shadow on="t" color="black" opacity="26214f" origin=",-.5" offset="0,3pt"/>
                <w10:wrap anchorx="page"/>
              </v:rect>
            </w:pict>
          </mc:Fallback>
        </mc:AlternateContent>
      </w:r>
    </w:p>
    <w:p w14:paraId="3EA58B36" w14:textId="7E2CC160" w:rsidR="000E7DBC" w:rsidRDefault="000E7DBC" w:rsidP="000E7DBC">
      <w:pPr>
        <w:rPr>
          <w:color w:val="404040"/>
        </w:rPr>
      </w:pPr>
    </w:p>
    <w:p w14:paraId="6FDA5F85" w14:textId="1B4B5306" w:rsidR="000E7DBC" w:rsidRDefault="000E7DBC" w:rsidP="000E7DBC">
      <w:pPr>
        <w:rPr>
          <w:color w:val="404040"/>
        </w:rPr>
      </w:pPr>
    </w:p>
    <w:p w14:paraId="278F72DF" w14:textId="50AB44C1" w:rsidR="00CB561C" w:rsidRPr="00D46E9D" w:rsidRDefault="00EF1D40" w:rsidP="00D46E9D">
      <w:pPr>
        <w:ind w:left="0"/>
        <w:rPr>
          <w:color w:val="404040"/>
        </w:rPr>
        <w:sectPr w:rsidR="00CB561C" w:rsidRPr="00D46E9D" w:rsidSect="004B728A">
          <w:headerReference w:type="default" r:id="rId11"/>
          <w:pgSz w:w="12242" w:h="15842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 w:rsidRPr="00B2267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1A6AA8CE" wp14:editId="0310DB22">
                <wp:simplePos x="0" y="0"/>
                <wp:positionH relativeFrom="margin">
                  <wp:align>center</wp:align>
                </wp:positionH>
                <wp:positionV relativeFrom="margin">
                  <wp:posOffset>5086004</wp:posOffset>
                </wp:positionV>
                <wp:extent cx="3816350" cy="695960"/>
                <wp:effectExtent l="0" t="0" r="0" b="190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635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FCF71" w14:textId="41821BDD" w:rsidR="00EF1D40" w:rsidRPr="009350DC" w:rsidRDefault="0063453C" w:rsidP="00EF1D40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IN"/>
                              </w:rPr>
                              <w:t>Aithent Word Template - 2026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6AA8CE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margin-left:0;margin-top:400.45pt;width:300.5pt;height:54.8pt;z-index:2516843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" filled="f" stroked="f">
                <v:textbox style="mso-fit-shape-to-text:t">
                  <w:txbxContent>
                    <w:p w14:paraId="0F5FCF71" w14:textId="41821BDD" w:rsidR="00EF1D40" w:rsidRPr="009350DC" w:rsidRDefault="0063453C" w:rsidP="00EF1D40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  <w:lang w:val="en-IN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  <w:lang w:val="en-IN"/>
                        </w:rPr>
                        <w:t>Aithent Word Template - 2026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47278"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755C58E" wp14:editId="6253822E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591175" cy="494665"/>
                <wp:effectExtent l="0" t="0" r="0" b="0"/>
                <wp:wrapThrough wrapText="bothSides">
                  <wp:wrapPolygon edited="0">
                    <wp:start x="147" y="0"/>
                    <wp:lineTo x="147" y="21372"/>
                    <wp:lineTo x="21342" y="21372"/>
                    <wp:lineTo x="21342" y="0"/>
                    <wp:lineTo x="147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0A40D" w14:textId="77777777" w:rsidR="005F61BE" w:rsidRPr="00C203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19 Fulton Street, Suite 408</w:t>
                            </w:r>
                            <w:r w:rsidR="00EE0C0E"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New York, NY 10038</w:t>
                            </w:r>
                          </w:p>
                          <w:p w14:paraId="5C128460" w14:textId="77777777" w:rsidR="005F61BE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  <w:hyperlink r:id="rId12" w:history="1">
                              <w:r w:rsidRPr="00E47278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www.aithent.com</w:t>
                              </w:r>
                            </w:hyperlink>
                          </w:p>
                          <w:p w14:paraId="4D6D482B" w14:textId="77777777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7D275F55" w14:textId="77777777" w:rsidR="00E47278" w:rsidRDefault="00E47278" w:rsidP="00EF1D40">
                            <w:pPr>
                              <w:ind w:left="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6A8136CA" w14:textId="77777777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7A1FC769" w14:textId="77777777" w:rsidR="00E47278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3031F3CB" w14:textId="77777777" w:rsidR="00E47278" w:rsidRPr="00E44B6F" w:rsidRDefault="00E47278" w:rsidP="00E47278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4B6F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contains proprietary information of Aithent and is tendered subject to the condition that the information be retained in confidence.</w:t>
                            </w:r>
                          </w:p>
                          <w:p w14:paraId="076274E9" w14:textId="77777777" w:rsidR="00E47278" w:rsidRPr="00C203C3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55C58E" id="Text Box 2" o:spid="_x0000_s1027" type="#_x0000_t202" style="position:absolute;margin-left:0;margin-top:0;width:440.25pt;height:38.95pt;z-index:2516761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" filled="f" stroked="f">
                <v:textbox style="mso-fit-shape-to-text:t">
                  <w:txbxContent>
                    <w:p w14:paraId="6330A40D" w14:textId="77777777" w:rsidR="005F61BE" w:rsidRPr="00C203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  <w:r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>19 Fulton Street, Suite 408</w:t>
                      </w:r>
                      <w:r w:rsidR="00EE0C0E"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 xml:space="preserve">, </w:t>
                      </w:r>
                      <w:r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>New York, NY 10038</w:t>
                      </w:r>
                    </w:p>
                    <w:p w14:paraId="5C128460" w14:textId="77777777" w:rsidR="005F61BE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  <w:hyperlink r:id="rId13" w:history="1">
                        <w:r w:rsidRPr="00E47278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www.aithent.com</w:t>
                        </w:r>
                      </w:hyperlink>
                    </w:p>
                    <w:p w14:paraId="4D6D482B" w14:textId="77777777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7D275F55" w14:textId="77777777" w:rsidR="00E47278" w:rsidRDefault="00E47278" w:rsidP="00EF1D40">
                      <w:pPr>
                        <w:ind w:left="0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6A8136CA" w14:textId="77777777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7A1FC769" w14:textId="77777777" w:rsidR="00E47278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3031F3CB" w14:textId="77777777" w:rsidR="00E47278" w:rsidRPr="00E44B6F" w:rsidRDefault="00E47278" w:rsidP="00E47278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4B6F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This document contains proprietary information of Aithent and is tendered subject to the condition that the information be retained in confidence.</w:t>
                      </w:r>
                    </w:p>
                    <w:p w14:paraId="076274E9" w14:textId="77777777" w:rsidR="00E47278" w:rsidRPr="00C203C3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p w14:paraId="45368ABC" w14:textId="713CD01F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41BCB094" w14:textId="6AB349E1" w:rsidR="0090528F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18268678" w:history="1">
        <w:r w:rsidR="0090528F" w:rsidRPr="003515C0">
          <w:rPr>
            <w:rStyle w:val="Hyperlink"/>
            <w:noProof/>
          </w:rPr>
          <w:t>1</w:t>
        </w:r>
        <w:r w:rsidR="0090528F"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="0090528F" w:rsidRPr="003515C0">
          <w:rPr>
            <w:rStyle w:val="Hyperlink"/>
            <w:noProof/>
          </w:rPr>
          <w:t>Introduction</w:t>
        </w:r>
        <w:r w:rsidR="0090528F">
          <w:rPr>
            <w:noProof/>
            <w:webHidden/>
          </w:rPr>
          <w:tab/>
        </w:r>
        <w:r w:rsidR="0090528F">
          <w:rPr>
            <w:noProof/>
            <w:webHidden/>
          </w:rPr>
          <w:fldChar w:fldCharType="begin"/>
        </w:r>
        <w:r w:rsidR="0090528F">
          <w:rPr>
            <w:noProof/>
            <w:webHidden/>
          </w:rPr>
          <w:instrText xml:space="preserve"> PAGEREF _Toc218268678 \h </w:instrText>
        </w:r>
        <w:r w:rsidR="0090528F">
          <w:rPr>
            <w:noProof/>
            <w:webHidden/>
          </w:rPr>
        </w:r>
        <w:r w:rsidR="0090528F">
          <w:rPr>
            <w:noProof/>
            <w:webHidden/>
          </w:rPr>
          <w:fldChar w:fldCharType="separate"/>
        </w:r>
        <w:r w:rsidR="0090528F">
          <w:rPr>
            <w:noProof/>
            <w:webHidden/>
          </w:rPr>
          <w:t>2</w:t>
        </w:r>
        <w:r w:rsidR="0090528F">
          <w:rPr>
            <w:noProof/>
            <w:webHidden/>
          </w:rPr>
          <w:fldChar w:fldCharType="end"/>
        </w:r>
      </w:hyperlink>
    </w:p>
    <w:p w14:paraId="7ECF0876" w14:textId="03D1C8AD" w:rsidR="0090528F" w:rsidRDefault="0090528F">
      <w:pPr>
        <w:pStyle w:val="TOC2"/>
        <w:tabs>
          <w:tab w:val="left" w:pos="78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218268679" w:history="1">
        <w:r w:rsidRPr="003515C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3515C0">
          <w:rPr>
            <w:rStyle w:val="Hyperlink"/>
            <w:noProof/>
          </w:rPr>
          <w:t>Purpose of this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_Toc218268679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8489E1" w14:textId="4D30DEF6" w:rsidR="0090528F" w:rsidRDefault="0090528F">
      <w:pPr>
        <w:pStyle w:val="TOC3"/>
        <w:tabs>
          <w:tab w:val="left" w:pos="120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218268680" w:history="1">
        <w:r w:rsidRPr="003515C0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3515C0">
          <w:rPr>
            <w:rStyle w:val="Hyperlink"/>
            <w:noProof/>
          </w:rPr>
          <w:t>Third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_Toc218268680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AA760C" w14:textId="2E5ECE41" w:rsidR="0090528F" w:rsidRDefault="0090528F">
      <w:pPr>
        <w:pStyle w:val="TOC4"/>
        <w:tabs>
          <w:tab w:val="left" w:pos="192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218268681" w:history="1">
        <w:r w:rsidRPr="003515C0">
          <w:rPr>
            <w:rStyle w:val="Hyperlink"/>
            <w:noProof/>
          </w:rPr>
          <w:t>1.1.1.1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3515C0">
          <w:rPr>
            <w:rStyle w:val="Hyperlink"/>
            <w:noProof/>
          </w:rPr>
          <w:t>Fourth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_Toc218268681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7F871F" w14:textId="64CFD1FC" w:rsidR="0090528F" w:rsidRDefault="0090528F">
      <w:pPr>
        <w:pStyle w:val="TOC5"/>
        <w:tabs>
          <w:tab w:val="left" w:pos="2131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218268682" w:history="1">
        <w:r w:rsidRPr="003515C0">
          <w:rPr>
            <w:rStyle w:val="Hyperlink"/>
            <w:noProof/>
          </w:rPr>
          <w:t>1.1.1.1.1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3515C0">
          <w:rPr>
            <w:rStyle w:val="Hyperlink"/>
            <w:noProof/>
          </w:rPr>
          <w:t>Fifth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_Toc218268682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6B7116" w14:textId="776F8527" w:rsidR="00022D79" w:rsidRDefault="00CF221F">
      <w:r>
        <w:fldChar w:fldCharType="end"/>
      </w:r>
    </w:p>
    <w:p w14:paraId="54EC7FD1" w14:textId="77777777" w:rsidR="007B11B6" w:rsidRDefault="00311CCF" w:rsidP="007B11B6">
      <w:pPr>
        <w:pStyle w:val="Heading1"/>
      </w:pPr>
      <w:r>
        <w:br w:type="page"/>
      </w:r>
      <w:bookmarkStart w:id="0" w:name="_Toc29908432"/>
      <w:bookmarkStart w:id="1" w:name="_Toc218268678"/>
      <w:r w:rsidR="007B11B6" w:rsidRPr="00D31DF8">
        <w:lastRenderedPageBreak/>
        <w:t>Introduction</w:t>
      </w:r>
      <w:bookmarkEnd w:id="0"/>
      <w:bookmarkEnd w:id="1"/>
    </w:p>
    <w:p w14:paraId="0FF04FD1" w14:textId="77777777" w:rsidR="007B11B6" w:rsidRDefault="007B11B6" w:rsidP="007B11B6">
      <w:pPr>
        <w:pStyle w:val="Heading2"/>
      </w:pPr>
      <w:bookmarkStart w:id="2" w:name="_Toc29908433"/>
      <w:bookmarkStart w:id="3" w:name="_Toc218268679"/>
      <w:r>
        <w:t>Purpose of this document</w:t>
      </w:r>
      <w:bookmarkEnd w:id="2"/>
      <w:bookmarkEnd w:id="3"/>
    </w:p>
    <w:p w14:paraId="1132C511" w14:textId="77777777" w:rsidR="007B11B6" w:rsidRDefault="007B11B6" w:rsidP="007B11B6">
      <w:r w:rsidRPr="0031161B">
        <w:t>The purpose of this document is to define standard</w:t>
      </w:r>
      <w:r>
        <w:t xml:space="preserve"> template for word </w:t>
      </w:r>
      <w:proofErr w:type="gramStart"/>
      <w:r>
        <w:t>document</w:t>
      </w:r>
      <w:proofErr w:type="gramEnd"/>
      <w:r>
        <w:t xml:space="preserve"> </w:t>
      </w:r>
      <w:r w:rsidRPr="0031161B">
        <w:t xml:space="preserve">to maintain the consistency across the organization </w:t>
      </w:r>
    </w:p>
    <w:p w14:paraId="63BEE33B" w14:textId="77777777" w:rsidR="007B11B6" w:rsidRDefault="007B11B6" w:rsidP="007B11B6"/>
    <w:p w14:paraId="2D204845" w14:textId="77777777" w:rsidR="007B11B6" w:rsidRDefault="007B11B6" w:rsidP="007B11B6">
      <w:pPr>
        <w:pStyle w:val="Heading3"/>
      </w:pPr>
      <w:bookmarkStart w:id="4" w:name="_Toc29908434"/>
      <w:bookmarkStart w:id="5" w:name="_Toc218268680"/>
      <w:r>
        <w:t>Third level heading</w:t>
      </w:r>
      <w:bookmarkEnd w:id="4"/>
      <w:bookmarkEnd w:id="5"/>
    </w:p>
    <w:p w14:paraId="4A813FE1" w14:textId="77777777" w:rsidR="007B11B6" w:rsidRDefault="007B11B6" w:rsidP="007B11B6">
      <w:r w:rsidRPr="004845D0">
        <w:t xml:space="preserve">Lorem ipsum dolor </w:t>
      </w:r>
      <w:proofErr w:type="gramStart"/>
      <w:r w:rsidRPr="004845D0">
        <w:t>sit</w:t>
      </w:r>
      <w:proofErr w:type="gramEnd"/>
      <w:r w:rsidRPr="004845D0">
        <w:t xml:space="preserve">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nunc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5B7C7926" w14:textId="77777777" w:rsidR="007B11B6" w:rsidRDefault="007B11B6" w:rsidP="007B11B6"/>
    <w:p w14:paraId="51407B8C" w14:textId="77777777" w:rsidR="007B11B6" w:rsidRDefault="007B11B6" w:rsidP="007B11B6">
      <w:pPr>
        <w:pStyle w:val="Heading4"/>
      </w:pPr>
      <w:bookmarkStart w:id="6" w:name="_Toc29908435"/>
      <w:bookmarkStart w:id="7" w:name="_Toc218268681"/>
      <w:r>
        <w:t>Fourth level heading</w:t>
      </w:r>
      <w:bookmarkEnd w:id="6"/>
      <w:bookmarkEnd w:id="7"/>
    </w:p>
    <w:p w14:paraId="31D09469" w14:textId="77777777" w:rsidR="007B11B6" w:rsidRDefault="007B11B6" w:rsidP="007B11B6">
      <w:r w:rsidRPr="004845D0">
        <w:t xml:space="preserve">Lorem ipsum dolor </w:t>
      </w:r>
      <w:proofErr w:type="gramStart"/>
      <w:r w:rsidRPr="004845D0">
        <w:t>sit</w:t>
      </w:r>
      <w:proofErr w:type="gramEnd"/>
      <w:r w:rsidRPr="004845D0">
        <w:t xml:space="preserve">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nunc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29DA3EDC" w14:textId="77777777" w:rsidR="007B11B6" w:rsidRDefault="007B11B6" w:rsidP="007B11B6">
      <w:pPr>
        <w:pStyle w:val="Heading5"/>
      </w:pPr>
      <w:bookmarkStart w:id="8" w:name="_Toc29908436"/>
      <w:bookmarkStart w:id="9" w:name="_Toc218268682"/>
      <w:r>
        <w:t>Fifth level heading</w:t>
      </w:r>
      <w:bookmarkEnd w:id="8"/>
      <w:bookmarkEnd w:id="9"/>
    </w:p>
    <w:p w14:paraId="6ADE366D" w14:textId="0F221A2F" w:rsidR="00311CCF" w:rsidRPr="007B11B6" w:rsidRDefault="007B11B6" w:rsidP="007B11B6">
      <w:r w:rsidRPr="004845D0">
        <w:t xml:space="preserve">Lorem ipsum dolor </w:t>
      </w:r>
      <w:proofErr w:type="gramStart"/>
      <w:r w:rsidRPr="004845D0">
        <w:t>sit</w:t>
      </w:r>
      <w:proofErr w:type="gramEnd"/>
      <w:r w:rsidRPr="004845D0">
        <w:t xml:space="preserve">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nunc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sectPr w:rsidR="00311CCF" w:rsidRPr="007B11B6" w:rsidSect="004B728A">
      <w:headerReference w:type="default" r:id="rId14"/>
      <w:footerReference w:type="default" r:id="rId15"/>
      <w:pgSz w:w="12242" w:h="15842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4AE9" w14:textId="77777777" w:rsidR="003B60D6" w:rsidRDefault="003B60D6" w:rsidP="00631A31">
      <w:r>
        <w:separator/>
      </w:r>
    </w:p>
  </w:endnote>
  <w:endnote w:type="continuationSeparator" w:id="0">
    <w:p w14:paraId="4972DD11" w14:textId="77777777" w:rsidR="003B60D6" w:rsidRDefault="003B60D6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4D20" w14:textId="77777777" w:rsidR="00CB561C" w:rsidRPr="0031161B" w:rsidRDefault="000F026E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C554D0C" wp14:editId="6F79BCF1">
              <wp:simplePos x="0" y="0"/>
              <wp:positionH relativeFrom="page">
                <wp:posOffset>47625</wp:posOffset>
              </wp:positionH>
              <wp:positionV relativeFrom="paragraph">
                <wp:posOffset>337556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5E2A75" w14:textId="00BA52AE" w:rsidR="00994897" w:rsidRPr="00A57217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000000" w:themeColor="text1"/>
                              <w:spacing w:val="60"/>
                              <w:sz w:val="18"/>
                              <w:szCs w:val="18"/>
                            </w:rPr>
                          </w:pPr>
                          <w:r w:rsidRPr="00A57217">
                            <w:rPr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>Aithent</w:t>
                          </w:r>
                          <w:r w:rsidR="00B92BD2">
                            <w:rPr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57217">
                            <w:rPr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>- Confidential</w:t>
                          </w:r>
                        </w:p>
                        <w:p w14:paraId="0D8F968F" w14:textId="77777777" w:rsidR="00994897" w:rsidRPr="00A57217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588FAD6F" w14:textId="77777777" w:rsidR="0031161B" w:rsidRPr="00A57217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554D0C" id="Rectangle 22" o:spid="_x0000_s1028" style="position:absolute;left:0;text-align:left;margin-left:3.75pt;margin-top:26.6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" o:allowincell="f" filled="f" fillcolor="#d8d5e3" stroked="f" strokecolor="#943634">
              <v:textbox>
                <w:txbxContent>
                  <w:p w14:paraId="4E5E2A75" w14:textId="00BA52AE" w:rsidR="00994897" w:rsidRPr="00A57217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000000" w:themeColor="text1"/>
                        <w:spacing w:val="60"/>
                        <w:sz w:val="18"/>
                        <w:szCs w:val="18"/>
                      </w:rPr>
                    </w:pPr>
                    <w:r w:rsidRPr="00A57217">
                      <w:rPr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>Aithent</w:t>
                    </w:r>
                    <w:r w:rsidR="00B92BD2">
                      <w:rPr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Pr="00A57217">
                      <w:rPr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>- Confidential</w:t>
                    </w:r>
                  </w:p>
                  <w:p w14:paraId="0D8F968F" w14:textId="77777777" w:rsidR="00994897" w:rsidRPr="00A57217" w:rsidRDefault="00994897" w:rsidP="00994897">
                    <w:pPr>
                      <w:pStyle w:val="Header"/>
                      <w:rPr>
                        <w:i/>
                        <w:iCs/>
                        <w:color w:val="000000" w:themeColor="text1"/>
                        <w:sz w:val="18"/>
                        <w:szCs w:val="18"/>
                      </w:rPr>
                    </w:pPr>
                  </w:p>
                  <w:p w14:paraId="588FAD6F" w14:textId="77777777" w:rsidR="0031161B" w:rsidRPr="00A57217" w:rsidRDefault="0031161B" w:rsidP="0031161B">
                    <w:pPr>
                      <w:pStyle w:val="Header"/>
                      <w:rPr>
                        <w:i/>
                        <w:iCs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0F36A8">
      <w:rPr>
        <w:noProof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2C5265DC" wp14:editId="75132891">
              <wp:simplePos x="0" y="0"/>
              <wp:positionH relativeFrom="page">
                <wp:posOffset>0</wp:posOffset>
              </wp:positionH>
              <wp:positionV relativeFrom="paragraph">
                <wp:posOffset>269845</wp:posOffset>
              </wp:positionV>
              <wp:extent cx="7775575" cy="45719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45719"/>
                      </a:xfrm>
                      <a:prstGeom prst="rect">
                        <a:avLst/>
                      </a:prstGeom>
                      <a:solidFill>
                        <a:srgbClr val="5B40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761D72" id="Rectangle 4" o:spid="_x0000_s1026" style="position:absolute;margin-left:0;margin-top:21.25pt;width:612.25pt;height:3.6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" fillcolor="#5b407d" stroked="f" strokeweight="1pt">
              <w10:wrap anchorx="page"/>
            </v:rect>
          </w:pict>
        </mc:Fallback>
      </mc:AlternateContent>
    </w:r>
    <w:r w:rsidR="006920C1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40516FF7" wp14:editId="0F4133DF">
              <wp:simplePos x="0" y="0"/>
              <wp:positionH relativeFrom="page">
                <wp:posOffset>6388100</wp:posOffset>
              </wp:positionH>
              <wp:positionV relativeFrom="paragraph">
                <wp:posOffset>337658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0E8C03" w14:textId="77777777" w:rsidR="00F655D4" w:rsidRPr="00A57217" w:rsidRDefault="00F655D4" w:rsidP="00F655D4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A57217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A57217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57217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A57217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57217">
                            <w:rPr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A57217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516FF7" id="Rectangle 23" o:spid="_x0000_s1029" style="position:absolute;left:0;text-align:left;margin-left:503pt;margin-top:26.6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CAXW9F4QAAAAsBAAAPAAAAAAAAAAAAAAAAADcEAABkcnMvZG93bnJldi54bWxQSwUG&#10;AAAAAAQABADzAAAARQUAAAAA&#10;" o:allowincell="f" filled="f" fillcolor="#d8d5e3" stroked="f">
              <v:textbox>
                <w:txbxContent>
                  <w:p w14:paraId="080E8C03" w14:textId="77777777" w:rsidR="00F655D4" w:rsidRPr="00A57217" w:rsidRDefault="00F655D4" w:rsidP="00F655D4">
                    <w:pPr>
                      <w:pStyle w:val="Footer"/>
                      <w:jc w:val="right"/>
                      <w:rPr>
                        <w:color w:val="000000" w:themeColor="text1"/>
                        <w:sz w:val="20"/>
                        <w:szCs w:val="20"/>
                      </w:rPr>
                    </w:pPr>
                    <w:r w:rsidRPr="00A57217">
                      <w:rPr>
                        <w:color w:val="000000" w:themeColor="text1"/>
                        <w:sz w:val="20"/>
                        <w:szCs w:val="20"/>
                      </w:rPr>
                      <w:t xml:space="preserve">Page </w:t>
                    </w:r>
                    <w:r w:rsidRPr="00A57217">
                      <w:rPr>
                        <w:color w:val="000000" w:themeColor="text1"/>
                        <w:sz w:val="20"/>
                        <w:szCs w:val="20"/>
                      </w:rPr>
                      <w:fldChar w:fldCharType="begin"/>
                    </w:r>
                    <w:r w:rsidRPr="00A57217">
                      <w:rPr>
                        <w:color w:val="000000" w:themeColor="text1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A57217">
                      <w:rPr>
                        <w:color w:val="000000" w:themeColor="text1"/>
                        <w:sz w:val="20"/>
                        <w:szCs w:val="20"/>
                      </w:rPr>
                      <w:fldChar w:fldCharType="separate"/>
                    </w:r>
                    <w:r w:rsidRPr="00A57217">
                      <w:rPr>
                        <w:noProof/>
                        <w:color w:val="000000" w:themeColor="text1"/>
                        <w:sz w:val="20"/>
                        <w:szCs w:val="20"/>
                      </w:rPr>
                      <w:t>1</w:t>
                    </w:r>
                    <w:r w:rsidRPr="00A57217">
                      <w:rPr>
                        <w:color w:val="000000" w:themeColor="text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36F9D05" wp14:editId="7BE7ACB1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852234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009B2" w14:textId="77777777" w:rsidR="003B60D6" w:rsidRDefault="003B60D6" w:rsidP="00631A31">
      <w:r>
        <w:separator/>
      </w:r>
    </w:p>
  </w:footnote>
  <w:footnote w:type="continuationSeparator" w:id="0">
    <w:p w14:paraId="555F5CBD" w14:textId="77777777" w:rsidR="003B60D6" w:rsidRDefault="003B60D6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E7D6" w14:textId="7777777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C22F1B5" w14:textId="77777777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AA528" w14:textId="57C9C7B0" w:rsidR="00A2675C" w:rsidRPr="0031161B" w:rsidRDefault="000F36A8" w:rsidP="00B93A8D">
    <w:pPr>
      <w:pStyle w:val="Header"/>
      <w:ind w:left="0"/>
    </w:pPr>
    <w:r>
      <w:rPr>
        <w:noProof/>
      </w:rPr>
      <w:drawing>
        <wp:anchor distT="0" distB="0" distL="114300" distR="114300" simplePos="0" relativeHeight="251655168" behindDoc="0" locked="0" layoutInCell="1" allowOverlap="1" wp14:anchorId="33246BBF" wp14:editId="72FE8419">
          <wp:simplePos x="0" y="0"/>
          <wp:positionH relativeFrom="column">
            <wp:posOffset>5813263</wp:posOffset>
          </wp:positionH>
          <wp:positionV relativeFrom="paragraph">
            <wp:posOffset>-422275</wp:posOffset>
          </wp:positionV>
          <wp:extent cx="914400" cy="323850"/>
          <wp:effectExtent l="0" t="0" r="0" b="0"/>
          <wp:wrapSquare wrapText="bothSides"/>
          <wp:docPr id="1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0BC0D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532_"/>
      </v:shape>
    </w:pict>
  </w:numPicBullet>
  <w:numPicBullet w:numPicBulletId="1">
    <w:pict>
      <v:shape w14:anchorId="04F31D1E" id="_x0000_i1026" type="#_x0000_t75" style="width:9pt;height:9pt" o:bullet="t">
        <v:imagedata r:id="rId2" o:title="j0115867"/>
      </v:shape>
    </w:pict>
  </w:numPicBullet>
  <w:numPicBullet w:numPicBulletId="2">
    <w:pict>
      <v:shape id="_x0000_i1027" type="#_x0000_t75" style="width:12pt;height:8.25pt" o:bullet="t">
        <v:imagedata r:id="rId3" o:title="arrow"/>
      </v:shape>
    </w:pict>
  </w:numPicBullet>
  <w:numPicBullet w:numPicBulletId="3">
    <w:pict>
      <v:shape id="_x0000_i1028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2F3854"/>
    <w:multiLevelType w:val="hybridMultilevel"/>
    <w:tmpl w:val="6DBC1F0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0A11B2D"/>
    <w:multiLevelType w:val="hybridMultilevel"/>
    <w:tmpl w:val="917491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CA37AB"/>
    <w:multiLevelType w:val="hybridMultilevel"/>
    <w:tmpl w:val="D2824FF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BF1144C"/>
    <w:multiLevelType w:val="hybridMultilevel"/>
    <w:tmpl w:val="4816F65C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 w15:restartNumberingAfterBreak="0">
    <w:nsid w:val="1DAC0846"/>
    <w:multiLevelType w:val="hybridMultilevel"/>
    <w:tmpl w:val="14C41F7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253AAA"/>
    <w:multiLevelType w:val="hybridMultilevel"/>
    <w:tmpl w:val="8C7A9B3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43A5D3E"/>
    <w:multiLevelType w:val="hybridMultilevel"/>
    <w:tmpl w:val="C14C213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75270EC"/>
    <w:multiLevelType w:val="hybridMultilevel"/>
    <w:tmpl w:val="A756F6A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1E71FB"/>
    <w:multiLevelType w:val="hybridMultilevel"/>
    <w:tmpl w:val="F53EEB7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4536847"/>
    <w:multiLevelType w:val="hybridMultilevel"/>
    <w:tmpl w:val="83F6F62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C7F7BA3"/>
    <w:multiLevelType w:val="hybridMultilevel"/>
    <w:tmpl w:val="EDFECFF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AC36C2"/>
    <w:multiLevelType w:val="hybridMultilevel"/>
    <w:tmpl w:val="00C6014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4271AD1"/>
    <w:multiLevelType w:val="hybridMultilevel"/>
    <w:tmpl w:val="FC8060A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6857088"/>
    <w:multiLevelType w:val="hybridMultilevel"/>
    <w:tmpl w:val="3BA2080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BC97398"/>
    <w:multiLevelType w:val="hybridMultilevel"/>
    <w:tmpl w:val="B1EEACA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E4713B9"/>
    <w:multiLevelType w:val="hybridMultilevel"/>
    <w:tmpl w:val="979CA75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5D6961"/>
    <w:multiLevelType w:val="hybridMultilevel"/>
    <w:tmpl w:val="DA28C88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F137DD2"/>
    <w:multiLevelType w:val="hybridMultilevel"/>
    <w:tmpl w:val="4E66F9F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41E78D8"/>
    <w:multiLevelType w:val="hybridMultilevel"/>
    <w:tmpl w:val="B1A828D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AF25AD7"/>
    <w:multiLevelType w:val="hybridMultilevel"/>
    <w:tmpl w:val="83EECA9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619728331">
    <w:abstractNumId w:val="14"/>
  </w:num>
  <w:num w:numId="2" w16cid:durableId="385253085">
    <w:abstractNumId w:val="9"/>
  </w:num>
  <w:num w:numId="3" w16cid:durableId="2009092310">
    <w:abstractNumId w:val="25"/>
  </w:num>
  <w:num w:numId="4" w16cid:durableId="1812940204">
    <w:abstractNumId w:val="8"/>
  </w:num>
  <w:num w:numId="5" w16cid:durableId="1695644234">
    <w:abstractNumId w:val="0"/>
  </w:num>
  <w:num w:numId="6" w16cid:durableId="429930032">
    <w:abstractNumId w:val="12"/>
  </w:num>
  <w:num w:numId="7" w16cid:durableId="1304194693">
    <w:abstractNumId w:val="26"/>
  </w:num>
  <w:num w:numId="8" w16cid:durableId="86538611">
    <w:abstractNumId w:val="13"/>
  </w:num>
  <w:num w:numId="9" w16cid:durableId="1541481317">
    <w:abstractNumId w:val="19"/>
  </w:num>
  <w:num w:numId="10" w16cid:durableId="1591621326">
    <w:abstractNumId w:val="15"/>
  </w:num>
  <w:num w:numId="11" w16cid:durableId="235867861">
    <w:abstractNumId w:val="1"/>
  </w:num>
  <w:num w:numId="12" w16cid:durableId="1007052354">
    <w:abstractNumId w:val="11"/>
  </w:num>
  <w:num w:numId="13" w16cid:durableId="186648112">
    <w:abstractNumId w:val="3"/>
  </w:num>
  <w:num w:numId="14" w16cid:durableId="350572164">
    <w:abstractNumId w:val="24"/>
  </w:num>
  <w:num w:numId="15" w16cid:durableId="1646004067">
    <w:abstractNumId w:val="5"/>
  </w:num>
  <w:num w:numId="16" w16cid:durableId="654649453">
    <w:abstractNumId w:val="4"/>
  </w:num>
  <w:num w:numId="17" w16cid:durableId="110244678">
    <w:abstractNumId w:val="21"/>
  </w:num>
  <w:num w:numId="18" w16cid:durableId="966472747">
    <w:abstractNumId w:val="7"/>
  </w:num>
  <w:num w:numId="19" w16cid:durableId="903221374">
    <w:abstractNumId w:val="28"/>
  </w:num>
  <w:num w:numId="20" w16cid:durableId="955256817">
    <w:abstractNumId w:val="18"/>
  </w:num>
  <w:num w:numId="21" w16cid:durableId="1526751389">
    <w:abstractNumId w:val="16"/>
  </w:num>
  <w:num w:numId="22" w16cid:durableId="1677339622">
    <w:abstractNumId w:val="20"/>
  </w:num>
  <w:num w:numId="23" w16cid:durableId="1193689894">
    <w:abstractNumId w:val="17"/>
  </w:num>
  <w:num w:numId="24" w16cid:durableId="325868273">
    <w:abstractNumId w:val="2"/>
  </w:num>
  <w:num w:numId="25" w16cid:durableId="912541258">
    <w:abstractNumId w:val="22"/>
  </w:num>
  <w:num w:numId="26" w16cid:durableId="270549552">
    <w:abstractNumId w:val="27"/>
  </w:num>
  <w:num w:numId="27" w16cid:durableId="1657148561">
    <w:abstractNumId w:val="10"/>
  </w:num>
  <w:num w:numId="28" w16cid:durableId="141197247">
    <w:abstractNumId w:val="6"/>
  </w:num>
  <w:num w:numId="29" w16cid:durableId="420493715">
    <w:abstractNumId w:val="30"/>
  </w:num>
  <w:num w:numId="30" w16cid:durableId="915432863">
    <w:abstractNumId w:val="23"/>
  </w:num>
  <w:num w:numId="31" w16cid:durableId="1892645071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E8"/>
    <w:rsid w:val="00000778"/>
    <w:rsid w:val="00014426"/>
    <w:rsid w:val="00014DF7"/>
    <w:rsid w:val="0001796C"/>
    <w:rsid w:val="00017F22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40EB4"/>
    <w:rsid w:val="00051BF9"/>
    <w:rsid w:val="00054043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3C17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2DA5"/>
    <w:rsid w:val="000E3DE1"/>
    <w:rsid w:val="000E4A50"/>
    <w:rsid w:val="000E5528"/>
    <w:rsid w:val="000E62F6"/>
    <w:rsid w:val="000E7DBC"/>
    <w:rsid w:val="000E7EBA"/>
    <w:rsid w:val="000F026E"/>
    <w:rsid w:val="000F030A"/>
    <w:rsid w:val="000F36A8"/>
    <w:rsid w:val="000F46E6"/>
    <w:rsid w:val="000F470A"/>
    <w:rsid w:val="00102B4A"/>
    <w:rsid w:val="00103F10"/>
    <w:rsid w:val="00105A5A"/>
    <w:rsid w:val="00105EDC"/>
    <w:rsid w:val="001062F5"/>
    <w:rsid w:val="0010711B"/>
    <w:rsid w:val="00110B1D"/>
    <w:rsid w:val="00112E9F"/>
    <w:rsid w:val="0012237C"/>
    <w:rsid w:val="0012246C"/>
    <w:rsid w:val="00123671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B12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D71"/>
    <w:rsid w:val="00172FD1"/>
    <w:rsid w:val="001730BE"/>
    <w:rsid w:val="0017579C"/>
    <w:rsid w:val="00175C9F"/>
    <w:rsid w:val="001805E8"/>
    <w:rsid w:val="00181B8C"/>
    <w:rsid w:val="0018419E"/>
    <w:rsid w:val="00186374"/>
    <w:rsid w:val="00186697"/>
    <w:rsid w:val="001871BE"/>
    <w:rsid w:val="00187472"/>
    <w:rsid w:val="00194239"/>
    <w:rsid w:val="001954D3"/>
    <w:rsid w:val="001973AD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2EAD"/>
    <w:rsid w:val="00223EEF"/>
    <w:rsid w:val="00226C9C"/>
    <w:rsid w:val="00227F29"/>
    <w:rsid w:val="002303AB"/>
    <w:rsid w:val="002338BB"/>
    <w:rsid w:val="00234CBF"/>
    <w:rsid w:val="00234EB2"/>
    <w:rsid w:val="00242A17"/>
    <w:rsid w:val="002473F1"/>
    <w:rsid w:val="00250B79"/>
    <w:rsid w:val="00250C75"/>
    <w:rsid w:val="00255A6C"/>
    <w:rsid w:val="00256ECF"/>
    <w:rsid w:val="00257F8C"/>
    <w:rsid w:val="0026392C"/>
    <w:rsid w:val="002718A5"/>
    <w:rsid w:val="00272AEA"/>
    <w:rsid w:val="0027425B"/>
    <w:rsid w:val="00280776"/>
    <w:rsid w:val="0028101F"/>
    <w:rsid w:val="00281599"/>
    <w:rsid w:val="0028407D"/>
    <w:rsid w:val="0028455F"/>
    <w:rsid w:val="002878B7"/>
    <w:rsid w:val="0029228F"/>
    <w:rsid w:val="00296F41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5800"/>
    <w:rsid w:val="002D7B64"/>
    <w:rsid w:val="002E1DDD"/>
    <w:rsid w:val="002E3342"/>
    <w:rsid w:val="002E57BE"/>
    <w:rsid w:val="002E6EAD"/>
    <w:rsid w:val="002E7431"/>
    <w:rsid w:val="002F00A7"/>
    <w:rsid w:val="002F0900"/>
    <w:rsid w:val="002F1BD8"/>
    <w:rsid w:val="002F2304"/>
    <w:rsid w:val="002F30D2"/>
    <w:rsid w:val="002F75E1"/>
    <w:rsid w:val="00301F19"/>
    <w:rsid w:val="0031161B"/>
    <w:rsid w:val="00311CCF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26E0E"/>
    <w:rsid w:val="003311EC"/>
    <w:rsid w:val="00334AD5"/>
    <w:rsid w:val="0033629E"/>
    <w:rsid w:val="00345185"/>
    <w:rsid w:val="00345A71"/>
    <w:rsid w:val="003512E2"/>
    <w:rsid w:val="00352E80"/>
    <w:rsid w:val="00357AA2"/>
    <w:rsid w:val="0036336C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B60D6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D62D9"/>
    <w:rsid w:val="003D6D8A"/>
    <w:rsid w:val="003E1453"/>
    <w:rsid w:val="003E4679"/>
    <w:rsid w:val="003F0CCE"/>
    <w:rsid w:val="003F1011"/>
    <w:rsid w:val="003F319D"/>
    <w:rsid w:val="003F3463"/>
    <w:rsid w:val="003F3757"/>
    <w:rsid w:val="00401191"/>
    <w:rsid w:val="00411108"/>
    <w:rsid w:val="00412BE2"/>
    <w:rsid w:val="00417C7F"/>
    <w:rsid w:val="004204FB"/>
    <w:rsid w:val="00421044"/>
    <w:rsid w:val="00422B2C"/>
    <w:rsid w:val="00424C3F"/>
    <w:rsid w:val="004264C8"/>
    <w:rsid w:val="00426BA2"/>
    <w:rsid w:val="00431E21"/>
    <w:rsid w:val="00432B4D"/>
    <w:rsid w:val="00435E35"/>
    <w:rsid w:val="004409BB"/>
    <w:rsid w:val="00447ECD"/>
    <w:rsid w:val="0045086E"/>
    <w:rsid w:val="00450DA1"/>
    <w:rsid w:val="004574CA"/>
    <w:rsid w:val="00471060"/>
    <w:rsid w:val="00476449"/>
    <w:rsid w:val="00480037"/>
    <w:rsid w:val="004826ED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A05CA"/>
    <w:rsid w:val="004A2AF8"/>
    <w:rsid w:val="004B728A"/>
    <w:rsid w:val="004C0743"/>
    <w:rsid w:val="004C0CC1"/>
    <w:rsid w:val="004C3344"/>
    <w:rsid w:val="004C4F69"/>
    <w:rsid w:val="004D1A0C"/>
    <w:rsid w:val="004E10E8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869"/>
    <w:rsid w:val="005309CC"/>
    <w:rsid w:val="00536411"/>
    <w:rsid w:val="00542E1D"/>
    <w:rsid w:val="0054493A"/>
    <w:rsid w:val="005506C0"/>
    <w:rsid w:val="005508FD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C0F77"/>
    <w:rsid w:val="005C4F7C"/>
    <w:rsid w:val="005D1AE8"/>
    <w:rsid w:val="005D3C4F"/>
    <w:rsid w:val="005E0450"/>
    <w:rsid w:val="005E72DE"/>
    <w:rsid w:val="005F049E"/>
    <w:rsid w:val="005F61BE"/>
    <w:rsid w:val="005F75C9"/>
    <w:rsid w:val="006007DD"/>
    <w:rsid w:val="00600DDC"/>
    <w:rsid w:val="00603ED8"/>
    <w:rsid w:val="00605148"/>
    <w:rsid w:val="00613D87"/>
    <w:rsid w:val="0061563E"/>
    <w:rsid w:val="00616558"/>
    <w:rsid w:val="0061793A"/>
    <w:rsid w:val="006179C9"/>
    <w:rsid w:val="006211D4"/>
    <w:rsid w:val="006226DE"/>
    <w:rsid w:val="0062372D"/>
    <w:rsid w:val="00630B2C"/>
    <w:rsid w:val="00631A31"/>
    <w:rsid w:val="00631B16"/>
    <w:rsid w:val="0063453C"/>
    <w:rsid w:val="00636AAE"/>
    <w:rsid w:val="00637F1C"/>
    <w:rsid w:val="006408F8"/>
    <w:rsid w:val="006419DF"/>
    <w:rsid w:val="006453DF"/>
    <w:rsid w:val="00646D84"/>
    <w:rsid w:val="00650A78"/>
    <w:rsid w:val="00655898"/>
    <w:rsid w:val="00665681"/>
    <w:rsid w:val="006677E0"/>
    <w:rsid w:val="00667F44"/>
    <w:rsid w:val="006729EB"/>
    <w:rsid w:val="0067370F"/>
    <w:rsid w:val="00680477"/>
    <w:rsid w:val="00681321"/>
    <w:rsid w:val="00681AA0"/>
    <w:rsid w:val="00682AB1"/>
    <w:rsid w:val="00683271"/>
    <w:rsid w:val="0068372A"/>
    <w:rsid w:val="00684B12"/>
    <w:rsid w:val="00690322"/>
    <w:rsid w:val="006920C1"/>
    <w:rsid w:val="00692192"/>
    <w:rsid w:val="006A031A"/>
    <w:rsid w:val="006A0487"/>
    <w:rsid w:val="006A516A"/>
    <w:rsid w:val="006B11C3"/>
    <w:rsid w:val="006C177B"/>
    <w:rsid w:val="006C49D7"/>
    <w:rsid w:val="006C6E03"/>
    <w:rsid w:val="006D09FC"/>
    <w:rsid w:val="006D0AB5"/>
    <w:rsid w:val="006D14FE"/>
    <w:rsid w:val="006D4D84"/>
    <w:rsid w:val="006D7392"/>
    <w:rsid w:val="006E0CCE"/>
    <w:rsid w:val="006E5388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0DC2"/>
    <w:rsid w:val="007212A1"/>
    <w:rsid w:val="00722C61"/>
    <w:rsid w:val="00723F2F"/>
    <w:rsid w:val="00725B4F"/>
    <w:rsid w:val="00726FED"/>
    <w:rsid w:val="00727E02"/>
    <w:rsid w:val="0073541D"/>
    <w:rsid w:val="007373B0"/>
    <w:rsid w:val="007409C6"/>
    <w:rsid w:val="00743BDC"/>
    <w:rsid w:val="0074749C"/>
    <w:rsid w:val="00747742"/>
    <w:rsid w:val="00751D63"/>
    <w:rsid w:val="00751DA1"/>
    <w:rsid w:val="00751E04"/>
    <w:rsid w:val="00752196"/>
    <w:rsid w:val="00761EC7"/>
    <w:rsid w:val="00762B2B"/>
    <w:rsid w:val="00764794"/>
    <w:rsid w:val="00764885"/>
    <w:rsid w:val="00765D50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A7026"/>
    <w:rsid w:val="007A74BE"/>
    <w:rsid w:val="007B11B6"/>
    <w:rsid w:val="007B2E30"/>
    <w:rsid w:val="007B6809"/>
    <w:rsid w:val="007C01FC"/>
    <w:rsid w:val="007C3A19"/>
    <w:rsid w:val="007C47B9"/>
    <w:rsid w:val="007C5807"/>
    <w:rsid w:val="007D02A7"/>
    <w:rsid w:val="007D057F"/>
    <w:rsid w:val="007D6E62"/>
    <w:rsid w:val="007D7D07"/>
    <w:rsid w:val="007E3989"/>
    <w:rsid w:val="007F0921"/>
    <w:rsid w:val="007F0A53"/>
    <w:rsid w:val="007F7AE0"/>
    <w:rsid w:val="008022A1"/>
    <w:rsid w:val="00802BE7"/>
    <w:rsid w:val="00807ED0"/>
    <w:rsid w:val="00812DAC"/>
    <w:rsid w:val="00814E33"/>
    <w:rsid w:val="00814EF8"/>
    <w:rsid w:val="008159ED"/>
    <w:rsid w:val="00820A1C"/>
    <w:rsid w:val="00822E9B"/>
    <w:rsid w:val="00823073"/>
    <w:rsid w:val="008279B7"/>
    <w:rsid w:val="008311D9"/>
    <w:rsid w:val="00837959"/>
    <w:rsid w:val="008410BE"/>
    <w:rsid w:val="008423AD"/>
    <w:rsid w:val="008438BC"/>
    <w:rsid w:val="0084558D"/>
    <w:rsid w:val="008517A0"/>
    <w:rsid w:val="00853E72"/>
    <w:rsid w:val="00856825"/>
    <w:rsid w:val="008708B4"/>
    <w:rsid w:val="00872795"/>
    <w:rsid w:val="00881F39"/>
    <w:rsid w:val="008863DE"/>
    <w:rsid w:val="0089237E"/>
    <w:rsid w:val="0089271D"/>
    <w:rsid w:val="008937C1"/>
    <w:rsid w:val="00894EAC"/>
    <w:rsid w:val="008A1564"/>
    <w:rsid w:val="008B1A43"/>
    <w:rsid w:val="008B27C4"/>
    <w:rsid w:val="008C1F37"/>
    <w:rsid w:val="008C4BF6"/>
    <w:rsid w:val="008C58C2"/>
    <w:rsid w:val="008D45D6"/>
    <w:rsid w:val="008E124E"/>
    <w:rsid w:val="008E502E"/>
    <w:rsid w:val="008F469E"/>
    <w:rsid w:val="00900F8F"/>
    <w:rsid w:val="00905053"/>
    <w:rsid w:val="0090528F"/>
    <w:rsid w:val="009072D6"/>
    <w:rsid w:val="00907DD4"/>
    <w:rsid w:val="00910A5C"/>
    <w:rsid w:val="0091174A"/>
    <w:rsid w:val="009141D9"/>
    <w:rsid w:val="009154D4"/>
    <w:rsid w:val="00916638"/>
    <w:rsid w:val="009238D8"/>
    <w:rsid w:val="009253C4"/>
    <w:rsid w:val="00927209"/>
    <w:rsid w:val="00930DA0"/>
    <w:rsid w:val="0093142E"/>
    <w:rsid w:val="00933305"/>
    <w:rsid w:val="009341C0"/>
    <w:rsid w:val="0093745A"/>
    <w:rsid w:val="00937BC3"/>
    <w:rsid w:val="009418C3"/>
    <w:rsid w:val="00942241"/>
    <w:rsid w:val="00944A32"/>
    <w:rsid w:val="009471FE"/>
    <w:rsid w:val="00947A5E"/>
    <w:rsid w:val="00950AB0"/>
    <w:rsid w:val="00950EF8"/>
    <w:rsid w:val="0096026F"/>
    <w:rsid w:val="00963012"/>
    <w:rsid w:val="00974AA1"/>
    <w:rsid w:val="00975466"/>
    <w:rsid w:val="00975E74"/>
    <w:rsid w:val="0098181D"/>
    <w:rsid w:val="0098395C"/>
    <w:rsid w:val="009903D1"/>
    <w:rsid w:val="00994897"/>
    <w:rsid w:val="009A1E21"/>
    <w:rsid w:val="009A312D"/>
    <w:rsid w:val="009A5332"/>
    <w:rsid w:val="009A5FFB"/>
    <w:rsid w:val="009B0FD7"/>
    <w:rsid w:val="009B33FC"/>
    <w:rsid w:val="009B390E"/>
    <w:rsid w:val="009B42A4"/>
    <w:rsid w:val="009B52C7"/>
    <w:rsid w:val="009B6016"/>
    <w:rsid w:val="009C29AD"/>
    <w:rsid w:val="009D0CD3"/>
    <w:rsid w:val="009D0D88"/>
    <w:rsid w:val="009D2484"/>
    <w:rsid w:val="009D4866"/>
    <w:rsid w:val="009D639E"/>
    <w:rsid w:val="009E091E"/>
    <w:rsid w:val="009E0ACD"/>
    <w:rsid w:val="009E555E"/>
    <w:rsid w:val="009E6638"/>
    <w:rsid w:val="009F02E0"/>
    <w:rsid w:val="009F0C34"/>
    <w:rsid w:val="009F630E"/>
    <w:rsid w:val="009F7896"/>
    <w:rsid w:val="00A11CF1"/>
    <w:rsid w:val="00A15A55"/>
    <w:rsid w:val="00A171C9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57217"/>
    <w:rsid w:val="00A60743"/>
    <w:rsid w:val="00A73550"/>
    <w:rsid w:val="00A8459B"/>
    <w:rsid w:val="00A8482A"/>
    <w:rsid w:val="00A92CFA"/>
    <w:rsid w:val="00A933C1"/>
    <w:rsid w:val="00A93BC0"/>
    <w:rsid w:val="00A969DE"/>
    <w:rsid w:val="00AA3869"/>
    <w:rsid w:val="00AA3C4A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6919"/>
    <w:rsid w:val="00B17710"/>
    <w:rsid w:val="00B246B5"/>
    <w:rsid w:val="00B30159"/>
    <w:rsid w:val="00B376BE"/>
    <w:rsid w:val="00B37F7F"/>
    <w:rsid w:val="00B40A30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2BD2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E61E3"/>
    <w:rsid w:val="00BF1562"/>
    <w:rsid w:val="00BF2B46"/>
    <w:rsid w:val="00C00F9A"/>
    <w:rsid w:val="00C0182C"/>
    <w:rsid w:val="00C02DB1"/>
    <w:rsid w:val="00C04276"/>
    <w:rsid w:val="00C05E59"/>
    <w:rsid w:val="00C0697B"/>
    <w:rsid w:val="00C07760"/>
    <w:rsid w:val="00C1117E"/>
    <w:rsid w:val="00C11EF5"/>
    <w:rsid w:val="00C203C3"/>
    <w:rsid w:val="00C20EC4"/>
    <w:rsid w:val="00C2162D"/>
    <w:rsid w:val="00C24A0D"/>
    <w:rsid w:val="00C312DF"/>
    <w:rsid w:val="00C33974"/>
    <w:rsid w:val="00C36D75"/>
    <w:rsid w:val="00C37083"/>
    <w:rsid w:val="00C52AC4"/>
    <w:rsid w:val="00C5352D"/>
    <w:rsid w:val="00C53922"/>
    <w:rsid w:val="00C55477"/>
    <w:rsid w:val="00C640AD"/>
    <w:rsid w:val="00C70819"/>
    <w:rsid w:val="00C70D6F"/>
    <w:rsid w:val="00C71C1E"/>
    <w:rsid w:val="00C72767"/>
    <w:rsid w:val="00C72EB7"/>
    <w:rsid w:val="00C74B2C"/>
    <w:rsid w:val="00C752D6"/>
    <w:rsid w:val="00C8273B"/>
    <w:rsid w:val="00C8606E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44F0"/>
    <w:rsid w:val="00CD5061"/>
    <w:rsid w:val="00CD56F4"/>
    <w:rsid w:val="00CD633D"/>
    <w:rsid w:val="00CD7683"/>
    <w:rsid w:val="00CE1448"/>
    <w:rsid w:val="00CE1712"/>
    <w:rsid w:val="00CF221F"/>
    <w:rsid w:val="00D0074C"/>
    <w:rsid w:val="00D0496B"/>
    <w:rsid w:val="00D06700"/>
    <w:rsid w:val="00D146D8"/>
    <w:rsid w:val="00D14D62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3A55"/>
    <w:rsid w:val="00D452F9"/>
    <w:rsid w:val="00D46E9D"/>
    <w:rsid w:val="00D533BA"/>
    <w:rsid w:val="00D548B3"/>
    <w:rsid w:val="00D55E0D"/>
    <w:rsid w:val="00D60505"/>
    <w:rsid w:val="00D62850"/>
    <w:rsid w:val="00D63D31"/>
    <w:rsid w:val="00D71290"/>
    <w:rsid w:val="00D72D20"/>
    <w:rsid w:val="00D7320C"/>
    <w:rsid w:val="00D742F4"/>
    <w:rsid w:val="00D77956"/>
    <w:rsid w:val="00D814F3"/>
    <w:rsid w:val="00D86EE1"/>
    <w:rsid w:val="00D90AB9"/>
    <w:rsid w:val="00D933EB"/>
    <w:rsid w:val="00D93E0C"/>
    <w:rsid w:val="00D947E3"/>
    <w:rsid w:val="00DA183E"/>
    <w:rsid w:val="00DA3D6F"/>
    <w:rsid w:val="00DB048E"/>
    <w:rsid w:val="00DB0686"/>
    <w:rsid w:val="00DB2092"/>
    <w:rsid w:val="00DB312D"/>
    <w:rsid w:val="00DB368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A89"/>
    <w:rsid w:val="00DF4CAC"/>
    <w:rsid w:val="00DF4F20"/>
    <w:rsid w:val="00DF56E4"/>
    <w:rsid w:val="00DF71A5"/>
    <w:rsid w:val="00E031AB"/>
    <w:rsid w:val="00E05C58"/>
    <w:rsid w:val="00E16326"/>
    <w:rsid w:val="00E21C02"/>
    <w:rsid w:val="00E23CE8"/>
    <w:rsid w:val="00E24109"/>
    <w:rsid w:val="00E24721"/>
    <w:rsid w:val="00E24FD6"/>
    <w:rsid w:val="00E3190B"/>
    <w:rsid w:val="00E31C74"/>
    <w:rsid w:val="00E4119B"/>
    <w:rsid w:val="00E43DAF"/>
    <w:rsid w:val="00E440F5"/>
    <w:rsid w:val="00E4490C"/>
    <w:rsid w:val="00E44B6F"/>
    <w:rsid w:val="00E47278"/>
    <w:rsid w:val="00E56B3A"/>
    <w:rsid w:val="00E643B3"/>
    <w:rsid w:val="00E648BD"/>
    <w:rsid w:val="00E64CE9"/>
    <w:rsid w:val="00E67693"/>
    <w:rsid w:val="00E70432"/>
    <w:rsid w:val="00E7139C"/>
    <w:rsid w:val="00E72E12"/>
    <w:rsid w:val="00E73AAB"/>
    <w:rsid w:val="00E75E82"/>
    <w:rsid w:val="00E76B48"/>
    <w:rsid w:val="00E83E22"/>
    <w:rsid w:val="00E9216E"/>
    <w:rsid w:val="00E940F2"/>
    <w:rsid w:val="00E94504"/>
    <w:rsid w:val="00E94596"/>
    <w:rsid w:val="00EA0809"/>
    <w:rsid w:val="00EA15D2"/>
    <w:rsid w:val="00EA52DA"/>
    <w:rsid w:val="00EA6E02"/>
    <w:rsid w:val="00EC3C07"/>
    <w:rsid w:val="00EC51C7"/>
    <w:rsid w:val="00ED4538"/>
    <w:rsid w:val="00ED6563"/>
    <w:rsid w:val="00ED7287"/>
    <w:rsid w:val="00EE0C0E"/>
    <w:rsid w:val="00EE5DA9"/>
    <w:rsid w:val="00EE5F3C"/>
    <w:rsid w:val="00EE6E31"/>
    <w:rsid w:val="00EE7784"/>
    <w:rsid w:val="00EF1D40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0940"/>
    <w:rsid w:val="00F31F9C"/>
    <w:rsid w:val="00F32D6C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61085"/>
    <w:rsid w:val="00F655D4"/>
    <w:rsid w:val="00F67F56"/>
    <w:rsid w:val="00F735EE"/>
    <w:rsid w:val="00F74511"/>
    <w:rsid w:val="00F758BD"/>
    <w:rsid w:val="00F87272"/>
    <w:rsid w:val="00F87873"/>
    <w:rsid w:val="00F92DE0"/>
    <w:rsid w:val="00F9428B"/>
    <w:rsid w:val="00FA0AB1"/>
    <w:rsid w:val="00FA3722"/>
    <w:rsid w:val="00FA75EB"/>
    <w:rsid w:val="00FB0E40"/>
    <w:rsid w:val="00FB3D0E"/>
    <w:rsid w:val="00FB522F"/>
    <w:rsid w:val="00FB5598"/>
    <w:rsid w:val="00FC1E06"/>
    <w:rsid w:val="00FC5BA5"/>
    <w:rsid w:val="00FC5C0E"/>
    <w:rsid w:val="00FC648C"/>
    <w:rsid w:val="00FC6A9E"/>
    <w:rsid w:val="00FC7ED1"/>
    <w:rsid w:val="00FD30F7"/>
    <w:rsid w:val="00FD32F7"/>
    <w:rsid w:val="00FD4D3B"/>
    <w:rsid w:val="00FD605E"/>
    <w:rsid w:val="00FE09D3"/>
    <w:rsid w:val="00FE3BA9"/>
    <w:rsid w:val="00FF11B4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B2B86C7"/>
  <w15:chartTrackingRefBased/>
  <w15:docId w15:val="{43FC4DE2-C7BE-461A-A756-96523E5F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D0E"/>
    <w:pPr>
      <w:ind w:left="851"/>
    </w:pPr>
    <w:rPr>
      <w:rFonts w:eastAsia="Times New Roman"/>
      <w:color w:val="0D0D0D" w:themeColor="text1" w:themeTint="F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F026E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auto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026E"/>
    <w:rPr>
      <w:rFonts w:eastAsia="Times New Roman"/>
      <w:b/>
      <w:bCs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  <w:style w:type="paragraph" w:styleId="Revision">
    <w:name w:val="Revision"/>
    <w:hidden/>
    <w:uiPriority w:val="99"/>
    <w:semiHidden/>
    <w:rsid w:val="00E24109"/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57217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A5721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3">
    <w:name w:val="Grid Table 1 Light Accent 3"/>
    <w:basedOn w:val="TableNormal"/>
    <w:uiPriority w:val="46"/>
    <w:rsid w:val="00E64CE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9D0D8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www.aithen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ithen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avanya\Downloads\Aithent-Word-Template-20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Aithent-Word-Template-2024.dotx</Template>
  <TotalTime>209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thangadurai</dc:creator>
  <cp:keywords/>
  <cp:lastModifiedBy>Lavanya Thangadurai</cp:lastModifiedBy>
  <cp:revision>164</cp:revision>
  <cp:lastPrinted>2026-01-02T12:12:00Z</cp:lastPrinted>
  <dcterms:created xsi:type="dcterms:W3CDTF">2026-01-02T07:41:00Z</dcterms:created>
  <dcterms:modified xsi:type="dcterms:W3CDTF">2026-01-02T12:21:00Z</dcterms:modified>
</cp:coreProperties>
</file>