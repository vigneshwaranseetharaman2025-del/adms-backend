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026CE" w14:textId="2F1504CC" w:rsidR="004C3344" w:rsidRDefault="00937BC3" w:rsidP="00CB561C">
      <w:pPr>
        <w:rPr>
          <w:rFonts w:cs="Calibri"/>
        </w:rPr>
      </w:pPr>
      <w:r w:rsidRPr="00937BC3">
        <w:rPr>
          <w:rFonts w:cs="Calibri"/>
          <w:noProof/>
        </w:rPr>
        <w:drawing>
          <wp:anchor distT="0" distB="0" distL="114300" distR="114300" simplePos="0" relativeHeight="251684352" behindDoc="1" locked="0" layoutInCell="1" allowOverlap="1" wp14:anchorId="61F14401" wp14:editId="7EA27AFA">
            <wp:simplePos x="0" y="0"/>
            <wp:positionH relativeFrom="column">
              <wp:posOffset>2225675</wp:posOffset>
            </wp:positionH>
            <wp:positionV relativeFrom="paragraph">
              <wp:posOffset>-848995</wp:posOffset>
            </wp:positionV>
            <wp:extent cx="3367290" cy="5040000"/>
            <wp:effectExtent l="0" t="0" r="5080" b="8255"/>
            <wp:wrapNone/>
            <wp:docPr id="14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45D5C4A0-4FEB-7786-7DBC-AB6D168A77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>
                      <a:extLst>
                        <a:ext uri="{FF2B5EF4-FFF2-40B4-BE49-F238E27FC236}">
                          <a16:creationId xmlns:a16="http://schemas.microsoft.com/office/drawing/2014/main" id="{45D5C4A0-4FEB-7786-7DBC-AB6D168A77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5900"/>
                              </a14:imgEffect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729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3D98A9" w14:textId="6C7FB79B" w:rsidR="00CB561C" w:rsidRPr="00FB6112" w:rsidRDefault="00CB561C" w:rsidP="00CB561C">
      <w:pPr>
        <w:jc w:val="center"/>
        <w:rPr>
          <w:rFonts w:cs="Calibri"/>
        </w:rPr>
      </w:pPr>
    </w:p>
    <w:p w14:paraId="04164D7C" w14:textId="46987014" w:rsidR="000E7DBC" w:rsidRDefault="000E7DBC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66A74977" w14:textId="66DC4971" w:rsidR="000E7DBC" w:rsidRDefault="00937BC3" w:rsidP="000E7DBC">
      <w:pPr>
        <w:jc w:val="right"/>
        <w:rPr>
          <w:rFonts w:cs="Calibri"/>
          <w:b/>
          <w:color w:val="262626"/>
          <w:sz w:val="52"/>
          <w:szCs w:val="52"/>
        </w:rPr>
      </w:pPr>
      <w:r>
        <w:rPr>
          <w:rFonts w:cs="Calibri"/>
          <w:noProof/>
        </w:rPr>
        <w:drawing>
          <wp:anchor distT="0" distB="0" distL="114300" distR="114300" simplePos="0" relativeHeight="251652608" behindDoc="0" locked="0" layoutInCell="1" allowOverlap="1" wp14:anchorId="0ED05DD6" wp14:editId="08160587">
            <wp:simplePos x="0" y="0"/>
            <wp:positionH relativeFrom="column">
              <wp:posOffset>31115</wp:posOffset>
            </wp:positionH>
            <wp:positionV relativeFrom="paragraph">
              <wp:posOffset>66344</wp:posOffset>
            </wp:positionV>
            <wp:extent cx="1701165" cy="568960"/>
            <wp:effectExtent l="0" t="0" r="0" b="2540"/>
            <wp:wrapNone/>
            <wp:docPr id="125" name="Picture 1" descr="Aithent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thentLogo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165" cy="56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BA35A5" w14:textId="42B0DB7B" w:rsidR="00000778" w:rsidRDefault="00000778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14A8C57F" w14:textId="1C1607E8" w:rsidR="00000778" w:rsidRDefault="00000778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29AD68B6" w14:textId="78B8C094" w:rsidR="002C54DE" w:rsidRDefault="002C54DE" w:rsidP="002C54DE">
      <w:pPr>
        <w:jc w:val="center"/>
        <w:rPr>
          <w:rFonts w:cs="Calibri"/>
        </w:rPr>
      </w:pPr>
    </w:p>
    <w:p w14:paraId="7C96E435" w14:textId="62C0E832" w:rsidR="002C54DE" w:rsidRDefault="00EE0C0E" w:rsidP="002C54DE">
      <w:pPr>
        <w:jc w:val="center"/>
        <w:rPr>
          <w:rFonts w:cs="Calibri"/>
        </w:rPr>
      </w:pPr>
      <w:r w:rsidRPr="00937BC3">
        <w:rPr>
          <w:rFonts w:cs="Calibri"/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7274D365" wp14:editId="29D33670">
                <wp:simplePos x="0" y="0"/>
                <wp:positionH relativeFrom="column">
                  <wp:posOffset>4137080</wp:posOffset>
                </wp:positionH>
                <wp:positionV relativeFrom="paragraph">
                  <wp:posOffset>117310</wp:posOffset>
                </wp:positionV>
                <wp:extent cx="2880000" cy="3600000"/>
                <wp:effectExtent l="0" t="0" r="0" b="635"/>
                <wp:wrapNone/>
                <wp:docPr id="15" name="Freeform: Shape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F6BD0105-2C5D-A2D7-4909-B991CE5F0A8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0" cy="3600000"/>
                        </a:xfrm>
                        <a:custGeom>
                          <a:avLst/>
                          <a:gdLst>
                            <a:gd name="connsiteX0" fmla="*/ 0 w 4217767"/>
                            <a:gd name="connsiteY0" fmla="*/ 0 h 4005650"/>
                            <a:gd name="connsiteX1" fmla="*/ 4217768 w 4217767"/>
                            <a:gd name="connsiteY1" fmla="*/ 0 h 4005650"/>
                            <a:gd name="connsiteX2" fmla="*/ 4217768 w 4217767"/>
                            <a:gd name="connsiteY2" fmla="*/ 4005651 h 4005650"/>
                            <a:gd name="connsiteX3" fmla="*/ 0 w 4217767"/>
                            <a:gd name="connsiteY3" fmla="*/ 4005651 h 40056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217767" h="4005650">
                              <a:moveTo>
                                <a:pt x="0" y="0"/>
                              </a:moveTo>
                              <a:lnTo>
                                <a:pt x="4217768" y="0"/>
                              </a:lnTo>
                              <a:lnTo>
                                <a:pt x="4217768" y="4005651"/>
                              </a:lnTo>
                              <a:lnTo>
                                <a:pt x="0" y="40056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3B934">
                            <a:alpha val="95000"/>
                          </a:srgbClr>
                        </a:solidFill>
                        <a:ln w="13718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B8DDD" id="Freeform: Shape 14" o:spid="_x0000_s1026" style="position:absolute;margin-left:325.75pt;margin-top:9.25pt;width:226.75pt;height:283.4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17767,4005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mt9qQIAABUHAAAOAAAAZHJzL2Uyb0RvYy54bWysVVFr2zAQfh/sPwg9DlbbSZqkoUlhDd3L&#10;2ArtoHu8yHJskCUhqXH673eS7ETNBlnL/GDL1t13d993Pl3f7FtBdtzYRsklLS5ySrhkqmzkdkl/&#10;Pt59nlNiHcgShJJ8SV+4pTerjx+uO73gI1UrUXJDEETaRaeXtHZOL7LMspq3YC+U5hI3K2VacPhq&#10;tllpoEP0VmSjPJ9mnTKlNopxa/HrOm7SVcCvKs7cj6qy3BGxpJibC3cT7ht/z1bXsNga0HXD+jTg&#10;HVm00EgMeoBagwPybJo/oNqGGWVV5S6YajNVVQ3joQaspshPqnmoQfNQC5Jj9YEm+/9g2ffdg743&#10;SEOn7cLi0lexr0zrn5gf2QeyXg5k8b0jDD+O5vMcL0oY7o2nfh3ozI7u7Nm6r1wFKNh9sy6yXeIq&#10;cFUSCS02BVNS2sbxJ0SrWoECfMpITjoyGRWz2XTWq3Rq/uu1eU0meX45vRxEPTV/KhL0iDw/HyN1&#10;ysnZGKP3xHjlFGoozkcaJ5H+gavUPPJ0EgN12w7KQD2IxfayVwtXBPxfnYdG18r61kilwz4YXlEa&#10;1Boh0ctLfcYZSU6dizc5I3up8+hNzkhL6jxOnWP6ffkGR4kfIiIMEUcJDhFDCQ6RjfeBhQbnWRuW&#10;pFvSoX1Jjeu+N/1+q3b8UQVLd/J/YczjrpCpVd+yIeGB3sFieOqAl1r2Wvd1DXbDM9rjf4Qk/N2S&#10;CWV51NJXGEQ9lOoZSv5xq0RT3jVC+NKs2W5uhSE7QNam4y9X40loHBC6hvj16vI4M3rzgP8KR0hP&#10;ZTGeFXiUMMAzohLgApRUPlhk31i3BltH4AAQZWlxrpiYv8BWzI5jzq82qny5N8Q4caviCQGS1Qq1&#10;Zc4EzrwVzt6QV39O+OGevgfU42m2+g0AAP//AwBQSwMEFAAGAAgAAAAhAPlmRVrfAAAACwEAAA8A&#10;AABkcnMvZG93bnJldi54bWxMj81OwzAQhO9IvIO1SFwQtQ0kikKcCiG48CNB6AO48ZJExOsQu214&#10;e7YnOK1WM5r5plovfhR7nOMQyIBeKRBIbXADdQY2H4+XBYiYLDk7BkIDPxhhXZ+eVLZ04UDvuG9S&#10;JziEYmkN9ClNpZSx7dHbuAoTEmufYfY28Tt30s32wOF+lFdK5dLbgbihtxPe99h+NTvPJdQs+cOG&#10;3tRLc/Et5bV+fXrWxpyfLXe3IBIu6c8MR3xGh5qZtmFHLorRQJ7pjK0sFHyPBq0yXrc1kBXZDci6&#10;kv831L8AAAD//wMAUEsBAi0AFAAGAAgAAAAhALaDOJL+AAAA4QEAABMAAAAAAAAAAAAAAAAAAAAA&#10;AFtDb250ZW50X1R5cGVzXS54bWxQSwECLQAUAAYACAAAACEAOP0h/9YAAACUAQAACwAAAAAAAAAA&#10;AAAAAAAvAQAAX3JlbHMvLnJlbHNQSwECLQAUAAYACAAAACEAPBJrfakCAAAVBwAADgAAAAAAAAAA&#10;AAAAAAAuAgAAZHJzL2Uyb0RvYy54bWxQSwECLQAUAAYACAAAACEA+WZFWt8AAAALAQAADwAAAAAA&#10;AAAAAAAAAAADBQAAZHJzL2Rvd25yZXYueG1sUEsFBgAAAAAEAAQA8wAAAA8GAAAAAA==&#10;" path="m,l4217768,r,4005651l,4005651,,xe" fillcolor="#63b934" stroked="f" strokeweight=".38106mm">
                <v:fill opacity="62194f"/>
                <v:stroke joinstyle="miter"/>
                <v:path arrowok="t" o:connecttype="custom" o:connectlocs="0,0;2880001,0;2880001,3600001;0,3600001" o:connectangles="0,0,0,0"/>
              </v:shape>
            </w:pict>
          </mc:Fallback>
        </mc:AlternateContent>
      </w:r>
    </w:p>
    <w:p w14:paraId="43BDBA24" w14:textId="50965BE0" w:rsidR="002C54DE" w:rsidRDefault="002C54DE" w:rsidP="002C54DE">
      <w:pPr>
        <w:jc w:val="center"/>
        <w:rPr>
          <w:rFonts w:cs="Calibri"/>
        </w:rPr>
      </w:pPr>
    </w:p>
    <w:p w14:paraId="609ADEB4" w14:textId="62F09285" w:rsidR="002C54DE" w:rsidRDefault="002C54DE" w:rsidP="002C54DE">
      <w:pPr>
        <w:jc w:val="center"/>
        <w:rPr>
          <w:rFonts w:cs="Calibri"/>
        </w:rPr>
      </w:pPr>
    </w:p>
    <w:p w14:paraId="305E8140" w14:textId="0CC7DDC9" w:rsidR="002C54DE" w:rsidRDefault="002C54DE" w:rsidP="002C54DE">
      <w:pPr>
        <w:jc w:val="center"/>
        <w:rPr>
          <w:rFonts w:cs="Calibri"/>
        </w:rPr>
      </w:pPr>
    </w:p>
    <w:p w14:paraId="34913045" w14:textId="7909BA72" w:rsidR="002C54DE" w:rsidRDefault="002C54DE" w:rsidP="002C54DE">
      <w:pPr>
        <w:jc w:val="center"/>
        <w:rPr>
          <w:rFonts w:cs="Calibri"/>
        </w:rPr>
      </w:pPr>
    </w:p>
    <w:p w14:paraId="40F58D80" w14:textId="0DCB971D" w:rsidR="002C54DE" w:rsidRDefault="002C54DE" w:rsidP="002C54DE">
      <w:pPr>
        <w:jc w:val="center"/>
        <w:rPr>
          <w:rFonts w:cs="Calibri"/>
        </w:rPr>
      </w:pPr>
    </w:p>
    <w:p w14:paraId="27423773" w14:textId="5670EF2D" w:rsidR="002C54DE" w:rsidRDefault="00EE0C0E" w:rsidP="002C54DE">
      <w:pPr>
        <w:jc w:val="center"/>
        <w:rPr>
          <w:rFonts w:cs="Calibri"/>
        </w:rPr>
      </w:pPr>
      <w:r w:rsidRPr="00937BC3">
        <w:rPr>
          <w:rFonts w:cs="Calibri"/>
          <w:b/>
          <w:noProof/>
          <w:color w:val="262626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455B0104" wp14:editId="4F4E8BD6">
                <wp:simplePos x="0" y="0"/>
                <wp:positionH relativeFrom="column">
                  <wp:posOffset>4567763</wp:posOffset>
                </wp:positionH>
                <wp:positionV relativeFrom="paragraph">
                  <wp:posOffset>153987</wp:posOffset>
                </wp:positionV>
                <wp:extent cx="2016000" cy="3528000"/>
                <wp:effectExtent l="82232" t="0" r="9843" b="86042"/>
                <wp:wrapNone/>
                <wp:docPr id="9" name="Freeform: 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016000" cy="3528000"/>
                        </a:xfrm>
                        <a:custGeom>
                          <a:avLst/>
                          <a:gdLst>
                            <a:gd name="connsiteX0" fmla="*/ 0 w 5999626"/>
                            <a:gd name="connsiteY0" fmla="*/ 4637884 h 4637883"/>
                            <a:gd name="connsiteX1" fmla="*/ 0 w 5999626"/>
                            <a:gd name="connsiteY1" fmla="*/ 0 h 4637883"/>
                            <a:gd name="connsiteX2" fmla="*/ 5999627 w 5999626"/>
                            <a:gd name="connsiteY2" fmla="*/ 0 h 46378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5999626" h="4637883">
                              <a:moveTo>
                                <a:pt x="0" y="4637884"/>
                              </a:moveTo>
                              <a:lnTo>
                                <a:pt x="0" y="0"/>
                              </a:lnTo>
                              <a:lnTo>
                                <a:pt x="5999627" y="0"/>
                              </a:lnTo>
                            </a:path>
                          </a:pathLst>
                        </a:custGeom>
                        <a:noFill/>
                        <a:ln w="164613" cap="flat">
                          <a:solidFill>
                            <a:srgbClr val="63B934">
                              <a:alpha val="75000"/>
                            </a:srgbClr>
                          </a:solidFill>
                          <a:prstDash val="solid"/>
                          <a:miter/>
                        </a:ln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0DB83" id="Freeform: Shape 15" o:spid="_x0000_s1026" style="position:absolute;margin-left:359.65pt;margin-top:12.1pt;width:158.75pt;height:277.8pt;rotation:-90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999626,4637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qYOjAIAAEQGAAAOAAAAZHJzL2Uyb0RvYy54bWysVMlu2zAQvRfoPxA8FqgleZEXWA7QGOml&#10;aAMkBdIjTVGWAG4gGcv++w5JyZYTtEGK+iAPxZmneW+W9c1RcHRgxjZKFjgbpRgxSVXZyH2Bfz7e&#10;fV5gZB2RJeFKsgKfmMU3m48f1q1esbGqFS+ZQQAi7arVBa6d06sksbRmgtiR0kzCZaWMIA6OZp+U&#10;hrSALngyTtM8aZUptVGUWQtvt/ESbwJ+VTHqflSVZQ7xAkNuLjxNeO78M9msyWpviK4b2qVB/iEL&#10;QRoJHz1DbYkj6Nk0r6BEQ42yqnIjqkSiqqqhLHAANln6gs1DTTQLXEAcq88y2f8HS78fHvS9ARla&#10;bVcWTM/iWBmBjAK1shxUhl8gB+miY9DudNaOHR2i8BLSz70fonA3mY0X/gCwSUTzqPTZuq9MCW+T&#10;wzfrovglWEG6EkkioEeoktI2jj0BWiU41ONTglLUotlyuczHeVe0l+6/hu7TfDJfLKaoRtGa/CHo&#10;KXvfN67d30QfD9Bj9vO3eQyD0msGoOa+14vUvYT0KDsNwULEj14smFbWF2woKFSnP4JgsUAQFerz&#10;92CgPgzO3hUMnIbB42EwkLowMDCyflh5GFaHEQyrwQiGdRdLqInzxH3C3kRtgfu+QHWB+3L7e6EO&#10;7FEFT3dp3K41ugwuPly+9u0V6u/6fx3wuooGateeQMknF9r/nLDnORgBqe4azsMMcOlpZPk0zyYw&#10;QQQWYcWJC0NnFW9K7+l5WLPf3XKDDgQkyidflpNpcCJc1yS+nc8uk9e5hzSucLSxbktsHUPCVVRX&#10;wNyZ2BUcmiK5bAVv7VR5ujfIOH6r4kIlktYKSkSdCYJ6L1hV4YvdWvW7cHgOqJflv/kNAAD//wMA&#10;UEsDBBQABgAIAAAAIQCUoJTl4QAAAAwBAAAPAAAAZHJzL2Rvd25yZXYueG1sTI/LTsMwEEX3SPyD&#10;NUjsqN02CTTEqXiIVdUFparUnRsPcSAeR7HThL/HXcFydI/uPVOsJ9uyM/a+cSRhPhPAkCqnG6ol&#10;7D/e7h6A+aBIq9YRSvhBD+vy+qpQuXYjveN5F2oWS8jnSoIJocs595VBq/zMdUgx+3S9VSGefc11&#10;r8ZYblu+ECLjVjUUF4zq8MVg9b0brIStS6bnzWr42hzT8agsHdyrsVLe3kxPj8ACTuEPhot+VIcy&#10;Op3cQNqzVkImxDKiMUiWC2AXYp6mK2AnCUkm7oGXBf//RPkLAAD//wMAUEsBAi0AFAAGAAgAAAAh&#10;ALaDOJL+AAAA4QEAABMAAAAAAAAAAAAAAAAAAAAAAFtDb250ZW50X1R5cGVzXS54bWxQSwECLQAU&#10;AAYACAAAACEAOP0h/9YAAACUAQAACwAAAAAAAAAAAAAAAAAvAQAAX3JlbHMvLnJlbHNQSwECLQAU&#10;AAYACAAAACEAuXKmDowCAABEBgAADgAAAAAAAAAAAAAAAAAuAgAAZHJzL2Uyb0RvYy54bWxQSwEC&#10;LQAUAAYACAAAACEAlKCU5eEAAAAMAQAADwAAAAAAAAAAAAAAAADmBAAAZHJzL2Rvd25yZXYueG1s&#10;UEsFBgAAAAAEAAQA8wAAAPQFAAAAAA==&#10;" path="m,4637884l,,5999627,e" filled="f" strokecolor="#63b934" strokeweight="4.57258mm">
                <v:stroke opacity="49087f" joinstyle="miter"/>
                <v:path arrowok="t" o:connecttype="custom" o:connectlocs="0,3528001;0,0;2016000,0" o:connectangles="0,0,0"/>
              </v:shape>
            </w:pict>
          </mc:Fallback>
        </mc:AlternateContent>
      </w:r>
    </w:p>
    <w:p w14:paraId="32560959" w14:textId="6A4673C9" w:rsidR="002C54DE" w:rsidRPr="00FB6112" w:rsidRDefault="002C54DE" w:rsidP="002C54DE">
      <w:pPr>
        <w:jc w:val="center"/>
        <w:rPr>
          <w:rFonts w:cs="Calibri"/>
        </w:rPr>
      </w:pPr>
    </w:p>
    <w:p w14:paraId="29B17B9E" w14:textId="0D086A58" w:rsidR="002C54DE" w:rsidRDefault="002C54DE" w:rsidP="002C54DE">
      <w:pPr>
        <w:jc w:val="center"/>
        <w:rPr>
          <w:color w:val="262626"/>
        </w:rPr>
      </w:pPr>
    </w:p>
    <w:p w14:paraId="18E01F89" w14:textId="4F4306F5" w:rsidR="002C54DE" w:rsidRDefault="002C54DE" w:rsidP="002C54DE">
      <w:pPr>
        <w:jc w:val="center"/>
        <w:rPr>
          <w:color w:val="262626"/>
        </w:rPr>
      </w:pPr>
    </w:p>
    <w:p w14:paraId="69269B04" w14:textId="76E97743" w:rsidR="000E7DBC" w:rsidRDefault="000E7DBC" w:rsidP="000E7DBC">
      <w:pPr>
        <w:rPr>
          <w:color w:val="404040"/>
        </w:rPr>
      </w:pPr>
    </w:p>
    <w:p w14:paraId="0915D6E7" w14:textId="5F4CE667" w:rsidR="000E7DBC" w:rsidRDefault="00937BC3" w:rsidP="000E7DBC">
      <w:pPr>
        <w:rPr>
          <w:color w:val="40404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184" behindDoc="0" locked="0" layoutInCell="1" allowOverlap="1" wp14:anchorId="48A462F9" wp14:editId="35156D8B">
                <wp:simplePos x="0" y="0"/>
                <wp:positionH relativeFrom="column">
                  <wp:posOffset>-91440</wp:posOffset>
                </wp:positionH>
                <wp:positionV relativeFrom="paragraph">
                  <wp:posOffset>106045</wp:posOffset>
                </wp:positionV>
                <wp:extent cx="3271520" cy="695960"/>
                <wp:effectExtent l="0" t="0" r="0" b="0"/>
                <wp:wrapSquare wrapText="bothSides"/>
                <wp:docPr id="8" name="Text 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1520" cy="695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51ED37" w14:textId="288AA70A" w:rsidR="005F61BE" w:rsidRPr="00EE0C0E" w:rsidRDefault="005F61BE" w:rsidP="005F61B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bCs/>
                                <w:color w:val="63B934"/>
                                <w:sz w:val="64"/>
                                <w:szCs w:val="64"/>
                              </w:rPr>
                            </w:pPr>
                            <w:r w:rsidRPr="00EE0C0E">
                              <w:rPr>
                                <w:rFonts w:asciiTheme="majorHAnsi" w:hAnsiTheme="majorHAnsi" w:cstheme="majorHAnsi"/>
                                <w:bCs/>
                                <w:color w:val="63B934"/>
                                <w:sz w:val="64"/>
                                <w:szCs w:val="64"/>
                              </w:rPr>
                              <w:t xml:space="preserve">Aithent Word Template </w:t>
                            </w:r>
                            <w:r w:rsidR="00115038">
                              <w:rPr>
                                <w:rFonts w:asciiTheme="majorHAnsi" w:hAnsiTheme="majorHAnsi" w:cstheme="majorHAnsi"/>
                                <w:bCs/>
                                <w:color w:val="63B934"/>
                                <w:sz w:val="64"/>
                                <w:szCs w:val="64"/>
                              </w:rPr>
                              <w:t xml:space="preserve">Installation Guide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8A462F9" id="_x0000_t202" coordsize="21600,21600" o:spt="202" path="m,l,21600r21600,l21600,xe">
                <v:stroke joinstyle="miter"/>
                <v:path gradientshapeok="t" o:connecttype="rect"/>
              </v:shapetype>
              <v:shape id="Text Box 143" o:spid="_x0000_s1026" type="#_x0000_t202" style="position:absolute;left:0;text-align:left;margin-left:-7.2pt;margin-top:8.35pt;width:257.6pt;height:54.8pt;z-index:2516771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+Y73wEAAKEDAAAOAAAAZHJzL2Uyb0RvYy54bWysU8GO0zAQvSPxD5bvNE1puzRqulp2VYS0&#10;LEgLH+A4ThOReMyM26R8PWOn7Ra4IS6WPTN5896byfp26FpxMEgN2Fymk6kUxmooG7vL5bev2zfv&#10;pCCvbKlasCaXR0PydvP61bp3mZlBDW1pUDCIpax3uay9d1mSkK5Np2gCzlhOVoCd8vzEXVKi6hm9&#10;a5PZdLpMesDSIWhDxNGHMSk3Eb+qjPafq4qMF20umZuPJ8azCGeyWatsh8rVjT7RUP/AolON5aYX&#10;qAflldhj8xdU12gEgspPNHQJVFWjTdTAatLpH2qea+VM1MLmkLvYRP8PVj8dnt0XFH54DwMPMIog&#10;9wj6OwkL97WyO3OHCH1tVMmN02BZ0jvKTp8GqymjAFL0n6DkIau9hwg0VNgFV1inYHQewPFiuhm8&#10;0Bx8O7tJFzNOac4tV4vVMk4lUdn5a4fkPxjoRLjkEnmoEV0dHskHNio7l4RmFrZN28bBtva3ABeG&#10;SGQfCI/U/VAMXB1UFFAeWQfCuCe813ypAX9K0fOO5JJ+7BUaKdqPlr1YpfN5WKr4mC9uggq8zhTX&#10;GWU1Q+XSSzFe7/24iHuHza7mTmf379i/bROlvbA68eY9iIpPOxsW7fodq17+rM0vAAAA//8DAFBL&#10;AwQUAAYACAAAACEAOtE3Qd4AAAAKAQAADwAAAGRycy9kb3ducmV2LnhtbEyPzU7DMBCE70i8g7VI&#10;3Fq7oaRVGqeqUFuOQIk4u/GSRMQ/st00vD3LCY4782l2ptxOZmAjhtg7K2ExF8DQNk73tpVQvx9m&#10;a2AxKavV4CxK+MYI2+r2plSFdlf7huMptYxCbCyUhC4lX3Aemw6NinPn0ZL36YJRic7Qch3UlcLN&#10;wDMhcm5Ub+lDpzw+ddh8nS5Ggk/+uHoOL6+7/WEU9cexzvp2L+X93bTbAEs4pT8YfutTdaio09ld&#10;rI5skDBbLJeEkpGvgBHwKARtOZOQ5Q/Aq5L/n1D9AAAA//8DAFBLAQItABQABgAIAAAAIQC2gziS&#10;/gAAAOEBAAATAAAAAAAAAAAAAAAAAAAAAABbQ29udGVudF9UeXBlc10ueG1sUEsBAi0AFAAGAAgA&#10;AAAhADj9If/WAAAAlAEAAAsAAAAAAAAAAAAAAAAALwEAAF9yZWxzLy5yZWxzUEsBAi0AFAAGAAgA&#10;AAAhAPUD5jvfAQAAoQMAAA4AAAAAAAAAAAAAAAAALgIAAGRycy9lMm9Eb2MueG1sUEsBAi0AFAAG&#10;AAgAAAAhADrRN0HeAAAACgEAAA8AAAAAAAAAAAAAAAAAOQQAAGRycy9kb3ducmV2LnhtbFBLBQYA&#10;AAAABAAEAPMAAABEBQAAAAA=&#10;" filled="f" stroked="f">
                <v:textbox style="mso-fit-shape-to-text:t">
                  <w:txbxContent>
                    <w:p w14:paraId="0051ED37" w14:textId="288AA70A" w:rsidR="005F61BE" w:rsidRPr="00EE0C0E" w:rsidRDefault="005F61BE" w:rsidP="005F61B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bCs/>
                          <w:color w:val="63B934"/>
                          <w:sz w:val="64"/>
                          <w:szCs w:val="64"/>
                        </w:rPr>
                      </w:pPr>
                      <w:r w:rsidRPr="00EE0C0E">
                        <w:rPr>
                          <w:rFonts w:asciiTheme="majorHAnsi" w:hAnsiTheme="majorHAnsi" w:cstheme="majorHAnsi"/>
                          <w:bCs/>
                          <w:color w:val="63B934"/>
                          <w:sz w:val="64"/>
                          <w:szCs w:val="64"/>
                        </w:rPr>
                        <w:t xml:space="preserve">Aithent Word Template </w:t>
                      </w:r>
                      <w:r w:rsidR="00115038">
                        <w:rPr>
                          <w:rFonts w:asciiTheme="majorHAnsi" w:hAnsiTheme="majorHAnsi" w:cstheme="majorHAnsi"/>
                          <w:bCs/>
                          <w:color w:val="63B934"/>
                          <w:sz w:val="64"/>
                          <w:szCs w:val="64"/>
                        </w:rPr>
                        <w:t xml:space="preserve">Installation Guide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AF438B1" w14:textId="36CBBD34" w:rsidR="00CB561C" w:rsidRPr="00D46E9D" w:rsidRDefault="00EE0C0E" w:rsidP="00D46E9D">
      <w:pPr>
        <w:ind w:left="0"/>
        <w:rPr>
          <w:color w:val="404040"/>
        </w:rPr>
        <w:sectPr w:rsidR="00CB561C" w:rsidRPr="00D46E9D" w:rsidSect="00FE3BA9">
          <w:headerReference w:type="default" r:id="rId11"/>
          <w:pgSz w:w="12242" w:h="15842" w:code="1"/>
          <w:pgMar w:top="720" w:right="720" w:bottom="720" w:left="720" w:header="720" w:footer="720" w:gutter="0"/>
          <w:pgNumType w:start="0"/>
          <w:cols w:space="720"/>
          <w:docGrid w:linePitch="360"/>
        </w:sectPr>
      </w:pPr>
      <w:r>
        <w:rPr>
          <w:noProof/>
          <w:color w:val="404040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38221BDA" wp14:editId="1AFE4364">
                <wp:simplePos x="0" y="0"/>
                <wp:positionH relativeFrom="column">
                  <wp:posOffset>1550477</wp:posOffset>
                </wp:positionH>
                <wp:positionV relativeFrom="page">
                  <wp:posOffset>8917305</wp:posOffset>
                </wp:positionV>
                <wp:extent cx="3828415" cy="494665"/>
                <wp:effectExtent l="0" t="0" r="0" b="635"/>
                <wp:wrapThrough wrapText="bothSides">
                  <wp:wrapPolygon edited="0">
                    <wp:start x="215" y="0"/>
                    <wp:lineTo x="215" y="20796"/>
                    <wp:lineTo x="21281" y="20796"/>
                    <wp:lineTo x="21281" y="0"/>
                    <wp:lineTo x="215" y="0"/>
                  </wp:wrapPolygon>
                </wp:wrapThrough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8415" cy="49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791E3B" w14:textId="5FBA4F9F" w:rsidR="005F61BE" w:rsidRPr="00937BC3" w:rsidRDefault="005F61BE" w:rsidP="00EE0C0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 w:rsidRPr="00937BC3">
                              <w:rPr>
                                <w:rFonts w:asciiTheme="majorHAnsi" w:hAnsiTheme="majorHAnsi" w:cstheme="majorHAnsi"/>
                                <w:color w:val="262626" w:themeColor="text1" w:themeTint="D9"/>
                                <w:sz w:val="26"/>
                                <w:szCs w:val="26"/>
                              </w:rPr>
                              <w:t>19 Fulton Street, Suite 408</w:t>
                            </w:r>
                            <w:r w:rsidR="00EE0C0E">
                              <w:rPr>
                                <w:rFonts w:asciiTheme="majorHAnsi" w:hAnsiTheme="majorHAnsi" w:cstheme="majorHAnsi"/>
                                <w:color w:val="262626" w:themeColor="text1" w:themeTint="D9"/>
                                <w:sz w:val="26"/>
                                <w:szCs w:val="26"/>
                              </w:rPr>
                              <w:t xml:space="preserve">, </w:t>
                            </w:r>
                            <w:r w:rsidRPr="00937BC3">
                              <w:rPr>
                                <w:rFonts w:asciiTheme="majorHAnsi" w:hAnsiTheme="majorHAnsi" w:cstheme="majorHAnsi"/>
                                <w:color w:val="262626" w:themeColor="text1" w:themeTint="D9"/>
                                <w:sz w:val="26"/>
                                <w:szCs w:val="26"/>
                              </w:rPr>
                              <w:t>New York, NY 10038</w:t>
                            </w:r>
                          </w:p>
                          <w:p w14:paraId="2F89A775" w14:textId="77777777" w:rsidR="005F61BE" w:rsidRPr="00937BC3" w:rsidRDefault="005F61BE" w:rsidP="00EE0C0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 w:rsidRPr="00937BC3">
                              <w:rPr>
                                <w:rFonts w:asciiTheme="majorHAnsi" w:hAnsiTheme="majorHAnsi" w:cstheme="majorHAnsi"/>
                                <w:color w:val="262626" w:themeColor="text1" w:themeTint="D9"/>
                                <w:sz w:val="26"/>
                                <w:szCs w:val="26"/>
                                <w:u w:val="single"/>
                              </w:rPr>
                              <w:t>www.aithent.com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221BDA" id="Text Box 2" o:spid="_x0000_s1027" type="#_x0000_t202" style="position:absolute;margin-left:122.1pt;margin-top:702.15pt;width:301.45pt;height:38.95pt;z-index:251680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xpI4gEAAKgDAAAOAAAAZHJzL2Uyb0RvYy54bWysU8GO0zAQvSPxD5bvNE1JSzdqulp2VYS0&#10;LEgLH+A4TmOReMzYbVK+nrGTdgvcEBfLM+O8ee/NZHM7dC07KnQaTMHT2ZwzZSRU2uwL/u3r7s2a&#10;M+eFqUQLRhX8pBy/3b5+teltrhbQQFspZARiXN7bgjfe2zxJnGxUJ9wMrDJUrAE74SnEfVKh6Am9&#10;a5PFfL5KesDKIkjlHGUfxiLfRvy6VtJ/rmunPGsLTtx8PDGeZTiT7UbkexS20XKiIf6BRSe0oaYX&#10;qAfhBTug/guq0xLBQe1nEroE6lpLFTWQmnT+h5rnRlgVtZA5zl5scv8PVj4dn+0XZH54DwMNMIpw&#10;9hHkd8cM3DfC7NUdIvSNEhU1ToNlSW9dPn0arHa5CyBl/wkqGrI4eIhAQ41dcIV0MkKnAZwupqvB&#10;M0nJt+vFOkuXnEmqZTfZarWMLUR+/tqi8x8UdCxcCo401Igujo/OBzYiPz8JzQzsdNvGwbbmtwQ9&#10;DJnIPhAeqfuhHJiuJmlBTAnVieQgjOtC602XBvAnZz2tSsHdj4NAxVn70ZAlN2mWhd2KQbZ8t6AA&#10;ryvldUUYSVAF95yN13s/7uPBot431Ok8hDuycaejwhdWE31ahyh8Wt2wb9dxfPXyg21/AQAA//8D&#10;AFBLAwQUAAYACAAAACEAxn95vN8AAAANAQAADwAAAGRycy9kb3ducmV2LnhtbEyPy07DMBBF90j8&#10;gzVI7KgdEyBK41QVD4kFG0q6n8YmjojHUew26d/jrmA5c4/unKk2ixvYyUyh96QgWwlghlqve+oU&#10;NF9vdwWwEJE0Dp6MgrMJsKmvryostZ/p05x2sWOphEKJCmyMY8l5aK1xGFZ+NJSybz85jGmcOq4n&#10;nFO5G7gU4pE77CldsDiaZ2van93RKYhRb7Nz8+rC+375eJmtaB+wUer2ZtmugUWzxD8YLvpJHerk&#10;dPBH0oENCmSey4SmIBf5PbCEFPlTBuxwWRVSAq8r/v+L+hcAAP//AwBQSwECLQAUAAYACAAAACEA&#10;toM4kv4AAADhAQAAEwAAAAAAAAAAAAAAAAAAAAAAW0NvbnRlbnRfVHlwZXNdLnhtbFBLAQItABQA&#10;BgAIAAAAIQA4/SH/1gAAAJQBAAALAAAAAAAAAAAAAAAAAC8BAABfcmVscy8ucmVsc1BLAQItABQA&#10;BgAIAAAAIQABAxpI4gEAAKgDAAAOAAAAAAAAAAAAAAAAAC4CAABkcnMvZTJvRG9jLnhtbFBLAQIt&#10;ABQABgAIAAAAIQDGf3m83wAAAA0BAAAPAAAAAAAAAAAAAAAAADwEAABkcnMvZG93bnJldi54bWxQ&#10;SwUGAAAAAAQABADzAAAASAUAAAAA&#10;" filled="f" stroked="f">
                <v:textbox style="mso-fit-shape-to-text:t">
                  <w:txbxContent>
                    <w:p w14:paraId="46791E3B" w14:textId="5FBA4F9F" w:rsidR="005F61BE" w:rsidRPr="00937BC3" w:rsidRDefault="005F61BE" w:rsidP="00EE0C0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262626" w:themeColor="text1" w:themeTint="D9"/>
                          <w:sz w:val="26"/>
                          <w:szCs w:val="26"/>
                        </w:rPr>
                      </w:pPr>
                      <w:r w:rsidRPr="00937BC3">
                        <w:rPr>
                          <w:rFonts w:asciiTheme="majorHAnsi" w:hAnsiTheme="majorHAnsi" w:cstheme="majorHAnsi"/>
                          <w:color w:val="262626" w:themeColor="text1" w:themeTint="D9"/>
                          <w:sz w:val="26"/>
                          <w:szCs w:val="26"/>
                        </w:rPr>
                        <w:t>19 Fulton Street, Suite 408</w:t>
                      </w:r>
                      <w:r w:rsidR="00EE0C0E">
                        <w:rPr>
                          <w:rFonts w:asciiTheme="majorHAnsi" w:hAnsiTheme="majorHAnsi" w:cstheme="majorHAnsi"/>
                          <w:color w:val="262626" w:themeColor="text1" w:themeTint="D9"/>
                          <w:sz w:val="26"/>
                          <w:szCs w:val="26"/>
                        </w:rPr>
                        <w:t xml:space="preserve">, </w:t>
                      </w:r>
                      <w:r w:rsidRPr="00937BC3">
                        <w:rPr>
                          <w:rFonts w:asciiTheme="majorHAnsi" w:hAnsiTheme="majorHAnsi" w:cstheme="majorHAnsi"/>
                          <w:color w:val="262626" w:themeColor="text1" w:themeTint="D9"/>
                          <w:sz w:val="26"/>
                          <w:szCs w:val="26"/>
                        </w:rPr>
                        <w:t>New York, NY 10038</w:t>
                      </w:r>
                    </w:p>
                    <w:p w14:paraId="2F89A775" w14:textId="77777777" w:rsidR="005F61BE" w:rsidRPr="00937BC3" w:rsidRDefault="005F61BE" w:rsidP="00EE0C0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262626" w:themeColor="text1" w:themeTint="D9"/>
                          <w:sz w:val="26"/>
                          <w:szCs w:val="26"/>
                        </w:rPr>
                      </w:pPr>
                      <w:r w:rsidRPr="00937BC3">
                        <w:rPr>
                          <w:rFonts w:asciiTheme="majorHAnsi" w:hAnsiTheme="majorHAnsi" w:cstheme="majorHAnsi"/>
                          <w:color w:val="262626" w:themeColor="text1" w:themeTint="D9"/>
                          <w:sz w:val="26"/>
                          <w:szCs w:val="26"/>
                          <w:u w:val="single"/>
                        </w:rPr>
                        <w:t>www.aithent.com</w:t>
                      </w:r>
                    </w:p>
                  </w:txbxContent>
                </v:textbox>
                <w10:wrap type="through" anchory="page"/>
              </v:shape>
            </w:pict>
          </mc:Fallback>
        </mc:AlternateContent>
      </w:r>
    </w:p>
    <w:p w14:paraId="2106A795" w14:textId="1C8564FB" w:rsidR="00022D79" w:rsidRPr="00D146D8" w:rsidRDefault="00022D79">
      <w:pPr>
        <w:pStyle w:val="TOCHeading"/>
        <w:rPr>
          <w:rFonts w:ascii="Calibri" w:hAnsi="Calibri"/>
        </w:rPr>
      </w:pPr>
      <w:r w:rsidRPr="00C2162D">
        <w:rPr>
          <w:rFonts w:ascii="Calibri" w:hAnsi="Calibri"/>
          <w:color w:val="262626" w:themeColor="text1" w:themeTint="D9"/>
        </w:rPr>
        <w:lastRenderedPageBreak/>
        <w:t>Table of Contents</w:t>
      </w:r>
    </w:p>
    <w:p w14:paraId="4282835C" w14:textId="0844503F" w:rsidR="003227B8" w:rsidRDefault="00CF221F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IN" w:eastAsia="en-IN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123552000" w:history="1">
        <w:r w:rsidR="003227B8" w:rsidRPr="007D4218">
          <w:rPr>
            <w:rStyle w:val="Hyperlink"/>
            <w:noProof/>
          </w:rPr>
          <w:t>1</w:t>
        </w:r>
        <w:r w:rsidR="003227B8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IN" w:eastAsia="en-IN"/>
          </w:rPr>
          <w:tab/>
        </w:r>
        <w:r w:rsidR="003227B8" w:rsidRPr="007D4218">
          <w:rPr>
            <w:rStyle w:val="Hyperlink"/>
            <w:noProof/>
          </w:rPr>
          <w:t>Load templates or add-ins</w:t>
        </w:r>
        <w:r w:rsidR="003227B8">
          <w:rPr>
            <w:noProof/>
            <w:webHidden/>
          </w:rPr>
          <w:tab/>
        </w:r>
        <w:r w:rsidR="003227B8">
          <w:rPr>
            <w:noProof/>
            <w:webHidden/>
          </w:rPr>
          <w:fldChar w:fldCharType="begin"/>
        </w:r>
        <w:r w:rsidR="003227B8">
          <w:rPr>
            <w:noProof/>
            <w:webHidden/>
          </w:rPr>
          <w:instrText xml:space="preserve"> PAGEREF _Toc123552000 \h </w:instrText>
        </w:r>
        <w:r w:rsidR="003227B8">
          <w:rPr>
            <w:noProof/>
            <w:webHidden/>
          </w:rPr>
        </w:r>
        <w:r w:rsidR="003227B8">
          <w:rPr>
            <w:noProof/>
            <w:webHidden/>
          </w:rPr>
          <w:fldChar w:fldCharType="separate"/>
        </w:r>
        <w:r w:rsidR="003227B8">
          <w:rPr>
            <w:noProof/>
            <w:webHidden/>
          </w:rPr>
          <w:t>2</w:t>
        </w:r>
        <w:r w:rsidR="003227B8">
          <w:rPr>
            <w:noProof/>
            <w:webHidden/>
          </w:rPr>
          <w:fldChar w:fldCharType="end"/>
        </w:r>
      </w:hyperlink>
    </w:p>
    <w:p w14:paraId="181F905D" w14:textId="23F6305F" w:rsidR="00022D79" w:rsidRDefault="00CF221F">
      <w:r>
        <w:fldChar w:fldCharType="end"/>
      </w:r>
    </w:p>
    <w:p w14:paraId="0DF2113C" w14:textId="4D91769A" w:rsidR="00311CCF" w:rsidRDefault="00311CCF">
      <w:pPr>
        <w:ind w:left="0"/>
      </w:pPr>
      <w:r>
        <w:br w:type="page"/>
      </w:r>
    </w:p>
    <w:p w14:paraId="056777C0" w14:textId="125A90C9" w:rsidR="00AB7AF6" w:rsidRDefault="00115038" w:rsidP="00311CCF">
      <w:pPr>
        <w:pStyle w:val="Heading1"/>
      </w:pPr>
      <w:bookmarkStart w:id="0" w:name="_Toc123552000"/>
      <w:r w:rsidRPr="00115038">
        <w:lastRenderedPageBreak/>
        <w:t>Load templates or add-ins</w:t>
      </w:r>
      <w:bookmarkEnd w:id="0"/>
    </w:p>
    <w:p w14:paraId="090B40DB" w14:textId="77777777" w:rsidR="00115038" w:rsidRDefault="00115038" w:rsidP="00115038">
      <w:r>
        <w:t>When you load a template or add-in, it remains loaded for the current Word session only. If you quit and then restart Word, the template or add-in is not automatically reloaded.</w:t>
      </w:r>
    </w:p>
    <w:p w14:paraId="0FC3C350" w14:textId="77777777" w:rsidR="00115038" w:rsidRDefault="00115038" w:rsidP="00115038">
      <w:pPr>
        <w:ind w:left="0"/>
      </w:pPr>
    </w:p>
    <w:p w14:paraId="64289EEA" w14:textId="77777777" w:rsidR="00115038" w:rsidRDefault="00115038" w:rsidP="00115038">
      <w:r>
        <w:t xml:space="preserve">In Word 2010, 2013, or 2016, select </w:t>
      </w:r>
      <w:r w:rsidRPr="007D7E8E">
        <w:rPr>
          <w:b/>
          <w:bCs/>
        </w:rPr>
        <w:t>File</w:t>
      </w:r>
      <w:r>
        <w:t xml:space="preserve"> &gt; </w:t>
      </w:r>
      <w:r w:rsidRPr="007D7E8E">
        <w:rPr>
          <w:b/>
          <w:bCs/>
        </w:rPr>
        <w:t>Options</w:t>
      </w:r>
      <w:r>
        <w:t xml:space="preserve"> &gt; </w:t>
      </w:r>
      <w:r w:rsidRPr="007D7E8E">
        <w:rPr>
          <w:b/>
          <w:bCs/>
        </w:rPr>
        <w:t>Add-Ins</w:t>
      </w:r>
      <w:r>
        <w:t>.</w:t>
      </w:r>
    </w:p>
    <w:p w14:paraId="05656275" w14:textId="77777777" w:rsidR="00115038" w:rsidRDefault="00115038" w:rsidP="00115038">
      <w:pPr>
        <w:ind w:left="0"/>
      </w:pPr>
    </w:p>
    <w:p w14:paraId="1D7EE81D" w14:textId="77777777" w:rsidR="00115038" w:rsidRDefault="00115038" w:rsidP="00115038">
      <w:r>
        <w:t xml:space="preserve">In Word 2007, click the </w:t>
      </w:r>
      <w:r w:rsidRPr="007D7E8E">
        <w:rPr>
          <w:b/>
          <w:bCs/>
        </w:rPr>
        <w:t>Microsoft Office Button image</w:t>
      </w:r>
      <w:r>
        <w:t xml:space="preserve">, and then select </w:t>
      </w:r>
      <w:r w:rsidRPr="007D7E8E">
        <w:rPr>
          <w:b/>
          <w:bCs/>
        </w:rPr>
        <w:t>Word Options &gt; Add-ins</w:t>
      </w:r>
      <w:r>
        <w:t>.</w:t>
      </w:r>
    </w:p>
    <w:p w14:paraId="37712485" w14:textId="27C11C8E" w:rsidR="00115038" w:rsidRDefault="00115038" w:rsidP="00115038">
      <w:r>
        <w:rPr>
          <w:noProof/>
        </w:rPr>
        <w:drawing>
          <wp:inline distT="0" distB="0" distL="0" distR="0" wp14:anchorId="79824C5C" wp14:editId="16B8518C">
            <wp:extent cx="5934075" cy="4819650"/>
            <wp:effectExtent l="19050" t="19050" r="28575" b="190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19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6712FC1" w14:textId="088B91EB" w:rsidR="00115038" w:rsidRDefault="00115038" w:rsidP="00115038"/>
    <w:p w14:paraId="77E5655D" w14:textId="77777777" w:rsidR="003227B8" w:rsidRDefault="003227B8" w:rsidP="00115038"/>
    <w:p w14:paraId="4EA9CA11" w14:textId="77777777" w:rsidR="003227B8" w:rsidRDefault="003227B8" w:rsidP="00115038"/>
    <w:p w14:paraId="0F740E03" w14:textId="77777777" w:rsidR="003227B8" w:rsidRDefault="003227B8" w:rsidP="00115038"/>
    <w:p w14:paraId="25EB2DE0" w14:textId="77777777" w:rsidR="003227B8" w:rsidRDefault="003227B8" w:rsidP="00115038"/>
    <w:p w14:paraId="539CF2BA" w14:textId="77777777" w:rsidR="003227B8" w:rsidRDefault="003227B8" w:rsidP="00115038"/>
    <w:p w14:paraId="4BB40E7B" w14:textId="77777777" w:rsidR="003227B8" w:rsidRDefault="003227B8" w:rsidP="00115038"/>
    <w:p w14:paraId="6CEE34D0" w14:textId="77777777" w:rsidR="003227B8" w:rsidRDefault="003227B8" w:rsidP="00115038"/>
    <w:p w14:paraId="6D69AACD" w14:textId="559C6C29" w:rsidR="00115038" w:rsidRDefault="00115038" w:rsidP="00115038">
      <w:r>
        <w:lastRenderedPageBreak/>
        <w:t xml:space="preserve">In the </w:t>
      </w:r>
      <w:r w:rsidRPr="007D7E8E">
        <w:rPr>
          <w:b/>
          <w:bCs/>
        </w:rPr>
        <w:t>Manage list</w:t>
      </w:r>
      <w:r>
        <w:t xml:space="preserve">, select </w:t>
      </w:r>
      <w:r w:rsidRPr="007D7E8E">
        <w:rPr>
          <w:b/>
          <w:bCs/>
        </w:rPr>
        <w:t>Word Add-ins</w:t>
      </w:r>
      <w:r>
        <w:t>, and then click Go.</w:t>
      </w:r>
    </w:p>
    <w:p w14:paraId="2D9B81C6" w14:textId="05E56232" w:rsidR="00115038" w:rsidRDefault="00115038" w:rsidP="00115038">
      <w:r>
        <w:rPr>
          <w:noProof/>
        </w:rPr>
        <w:drawing>
          <wp:inline distT="0" distB="0" distL="0" distR="0" wp14:anchorId="21DBBD57" wp14:editId="05FB7DD6">
            <wp:extent cx="5934075" cy="4819650"/>
            <wp:effectExtent l="19050" t="19050" r="28575" b="19050"/>
            <wp:docPr id="26" name="Picture 2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19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A302612" w14:textId="043161CD" w:rsidR="00115038" w:rsidRDefault="00115038" w:rsidP="00115038"/>
    <w:p w14:paraId="7581A01B" w14:textId="6536B4F8" w:rsidR="00115038" w:rsidRDefault="00115038" w:rsidP="00115038">
      <w:r>
        <w:t xml:space="preserve">Click the </w:t>
      </w:r>
      <w:r w:rsidRPr="007D7E8E">
        <w:rPr>
          <w:b/>
          <w:bCs/>
        </w:rPr>
        <w:t>Templates</w:t>
      </w:r>
      <w:r>
        <w:t xml:space="preserve"> tab.</w:t>
      </w:r>
    </w:p>
    <w:p w14:paraId="2977AE5F" w14:textId="6F693E90" w:rsidR="00115038" w:rsidRDefault="00115038" w:rsidP="00115038"/>
    <w:p w14:paraId="3392022A" w14:textId="26337E37" w:rsidR="00115038" w:rsidRDefault="00115038" w:rsidP="00115038">
      <w:r>
        <w:t xml:space="preserve">Under </w:t>
      </w:r>
      <w:r w:rsidRPr="007D7E8E">
        <w:rPr>
          <w:b/>
          <w:bCs/>
        </w:rPr>
        <w:t>Global templates</w:t>
      </w:r>
      <w:r>
        <w:t xml:space="preserve"> and </w:t>
      </w:r>
      <w:r w:rsidRPr="007D7E8E">
        <w:rPr>
          <w:b/>
          <w:bCs/>
        </w:rPr>
        <w:t>add-ins</w:t>
      </w:r>
      <w:r>
        <w:t>, select the check box next to the template or add-in that you want to load.</w:t>
      </w:r>
    </w:p>
    <w:p w14:paraId="54364CDC" w14:textId="1AAED035" w:rsidR="00115038" w:rsidRDefault="00115038" w:rsidP="00115038">
      <w:r>
        <w:rPr>
          <w:noProof/>
        </w:rPr>
        <w:lastRenderedPageBreak/>
        <w:drawing>
          <wp:inline distT="0" distB="0" distL="0" distR="0" wp14:anchorId="30678574" wp14:editId="0E777D9F">
            <wp:extent cx="4298671" cy="3816000"/>
            <wp:effectExtent l="19050" t="19050" r="26035" b="13335"/>
            <wp:docPr id="27" name="Picture 2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Graphical user interface, text, application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671" cy="3816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F764FB4" w14:textId="38DC8D0D" w:rsidR="00115038" w:rsidRDefault="00115038" w:rsidP="00115038"/>
    <w:p w14:paraId="001BEB57" w14:textId="4C61F667" w:rsidR="00115038" w:rsidRDefault="00115038" w:rsidP="00115038">
      <w:r>
        <w:t xml:space="preserve">If the template or add-in you want does not appear in the box, click </w:t>
      </w:r>
      <w:r w:rsidRPr="007D7E8E">
        <w:rPr>
          <w:b/>
          <w:bCs/>
        </w:rPr>
        <w:t>Add</w:t>
      </w:r>
      <w:r>
        <w:t xml:space="preserve">, switch to the folder that contains the template or add-in you want, click it, and then click </w:t>
      </w:r>
      <w:r w:rsidRPr="007D7E8E">
        <w:rPr>
          <w:b/>
          <w:bCs/>
        </w:rPr>
        <w:t>OK</w:t>
      </w:r>
      <w:r>
        <w:t>.</w:t>
      </w:r>
    </w:p>
    <w:p w14:paraId="2FB849F4" w14:textId="4BF9D4CE" w:rsidR="00115038" w:rsidRDefault="00115038" w:rsidP="00115038"/>
    <w:p w14:paraId="3CB9225F" w14:textId="77777777" w:rsidR="00115038" w:rsidRDefault="00115038" w:rsidP="00115038">
      <w:bookmarkStart w:id="1" w:name="_Hlk92299274"/>
      <w:r>
        <w:t xml:space="preserve">After adding the template go to </w:t>
      </w:r>
      <w:r w:rsidRPr="007D7E8E">
        <w:rPr>
          <w:b/>
          <w:bCs/>
        </w:rPr>
        <w:t>New</w:t>
      </w:r>
      <w:r>
        <w:t xml:space="preserve"> and click on </w:t>
      </w:r>
      <w:r w:rsidRPr="007D7E8E">
        <w:rPr>
          <w:b/>
          <w:bCs/>
        </w:rPr>
        <w:t>Personal</w:t>
      </w:r>
      <w:r>
        <w:t xml:space="preserve"> select the template from list.</w:t>
      </w:r>
    </w:p>
    <w:bookmarkEnd w:id="1"/>
    <w:p w14:paraId="08DD3B43" w14:textId="30A3947C" w:rsidR="00115038" w:rsidRDefault="00115038" w:rsidP="00115038">
      <w:pPr>
        <w:ind w:left="0"/>
      </w:pPr>
    </w:p>
    <w:p w14:paraId="0E841511" w14:textId="7C28F39B" w:rsidR="00115038" w:rsidRDefault="00115038" w:rsidP="00115038">
      <w:r>
        <w:rPr>
          <w:noProof/>
        </w:rPr>
        <w:drawing>
          <wp:inline distT="0" distB="0" distL="0" distR="0" wp14:anchorId="4A16779F" wp14:editId="5AF7E168">
            <wp:extent cx="4542155" cy="2952115"/>
            <wp:effectExtent l="0" t="0" r="0" b="635"/>
            <wp:docPr id="38" name="Picture 38" descr="Graphical user interface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Graphical user interface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155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5038" w:rsidSect="00FE3BA9">
      <w:headerReference w:type="default" r:id="rId16"/>
      <w:footerReference w:type="default" r:id="rId17"/>
      <w:pgSz w:w="12242" w:h="15842" w:code="1"/>
      <w:pgMar w:top="127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D3AA7C" w14:textId="77777777" w:rsidR="00734DEA" w:rsidRDefault="00734DEA" w:rsidP="00631A31">
      <w:r>
        <w:separator/>
      </w:r>
    </w:p>
  </w:endnote>
  <w:endnote w:type="continuationSeparator" w:id="0">
    <w:p w14:paraId="230BD1ED" w14:textId="77777777" w:rsidR="00734DEA" w:rsidRDefault="00734DEA" w:rsidP="00631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2C84A" w14:textId="458D61AF" w:rsidR="00CB561C" w:rsidRPr="0031161B" w:rsidRDefault="00DF71A5" w:rsidP="00CA5CE4">
    <w:pPr>
      <w:pStyle w:val="Footer"/>
      <w:tabs>
        <w:tab w:val="clear" w:pos="4320"/>
        <w:tab w:val="clear" w:pos="8640"/>
        <w:tab w:val="left" w:pos="8192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BE93F67" wp14:editId="6C5779C4">
              <wp:simplePos x="0" y="0"/>
              <wp:positionH relativeFrom="page">
                <wp:align>left</wp:align>
              </wp:positionH>
              <wp:positionV relativeFrom="paragraph">
                <wp:posOffset>565025</wp:posOffset>
              </wp:positionV>
              <wp:extent cx="7776000" cy="72000"/>
              <wp:effectExtent l="0" t="0" r="0" b="4445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6000" cy="72000"/>
                      </a:xfrm>
                      <a:prstGeom prst="rect">
                        <a:avLst/>
                      </a:prstGeom>
                      <a:solidFill>
                        <a:srgbClr val="63B93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B62D46" id="Rectangle 4" o:spid="_x0000_s1026" style="position:absolute;margin-left:0;margin-top:44.5pt;width:612.3pt;height:5.65pt;z-index:2516838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0IFwfgIAAF4FAAAOAAAAZHJzL2Uyb0RvYy54bWysVMFu2zAMvQ/YPwi6r3batFmDOkWWosOA&#10;oi3WDj0rshQbkEWNUuJkXz9KdpysLXYYdrElkXwknx51db1tDNso9DXYgo9Ocs6UlVDWdlXwH8+3&#10;nz5z5oOwpTBgVcF3yvPr2ccPV62bqlOowJQKGYFYP21dwasQ3DTLvKxUI/wJOGXJqAEbEWiLq6xE&#10;0RJ6Y7LTPL/IWsDSIUjlPZ3edEY+S/haKxketPYqMFNwqi2kL6bvMn6z2ZWYrlC4qpZ9GeIfqmhE&#10;bSnpAHUjgmBrrN9ANbVE8KDDiYQmA61rqVIP1M0of9XNUyWcSr0QOd4NNPn/ByvvN0/uEYmG1vmp&#10;p2XsYquxiX+qj20TWbuBLLUNTNLhZDK5yHPiVJJtQneRyMwOwQ59+KqgYXFRcKS7SBSJzZ0PlJBc&#10;9y4xlwdTl7e1MWmDq+XCINsIureLsy+XZ+N4VRTyh5ux0dlCDOvM8SQ7tJJWYWdU9DP2u9KsLqn4&#10;01RJUpka8ggplQ2jzlSJUnXpz6m1fW9DRKolAUZkTfkH7B4gKvgtdldl7x9DVRLpEJz/rbAueIhI&#10;mcGGIbipLeB7AIa66jN3/nuSOmoiS0sod4/IELoR8U7e1nRvd8KHR4E0E3TTNOfhgT7aQFtw6Fec&#10;VYC/3juP/iRVsnLW0owV3P9cC1ScmW+WRHw5Go/jUKbN+JxExBkeW5bHFrtuFkByGNGL4mRaRv9g&#10;9kuN0LzQczCPWckkrKTcBZcB95tF6GafHhSp5vPkRoPoRLizT05G8Mhq1OXz9kWg68UbSPX3sJ9H&#10;MX2l4c43RlqYrwPoOgn8wGvPNw1xEk7/4MRX4nifvA7P4uw3AAAA//8DAFBLAwQUAAYACAAAACEA&#10;s6x73d8AAAAIAQAADwAAAGRycy9kb3ducmV2LnhtbEyPQU/DMAyF70j8h8hI3FhKqaqtNJ0YEoJd&#10;gG1IXL3GNIUmKU22lf16vBOcbOs9PX+vnI+2E3saQuudgutJAoJc7XXrGgVvm4erKYgQ0WnsvCMF&#10;PxRgXp2flVhof3Ar2q9jIzjEhQIVmBj7QspQG7IYJr4nx9qHHyxGPodG6gEPHG47mSZJLi22jj8Y&#10;7OneUP213lkFq+wJl8fX8fslf14+Lsxndly8e6UuL8a7WxCRxvhnhhM+o0PFTFu/czqITgEXiQqm&#10;M54nNU2zHMSWtyS5AVmV8n+B6hcAAP//AwBQSwECLQAUAAYACAAAACEAtoM4kv4AAADhAQAAEwAA&#10;AAAAAAAAAAAAAAAAAAAAW0NvbnRlbnRfVHlwZXNdLnhtbFBLAQItABQABgAIAAAAIQA4/SH/1gAA&#10;AJQBAAALAAAAAAAAAAAAAAAAAC8BAABfcmVscy8ucmVsc1BLAQItABQABgAIAAAAIQC40IFwfgIA&#10;AF4FAAAOAAAAAAAAAAAAAAAAAC4CAABkcnMvZTJvRG9jLnhtbFBLAQItABQABgAIAAAAIQCzrHvd&#10;3wAAAAgBAAAPAAAAAAAAAAAAAAAAANgEAABkcnMvZG93bnJldi54bWxQSwUGAAAAAAQABADzAAAA&#10;5AUAAAAA&#10;" fillcolor="#63b934" stroked="f" strokeweight="1pt">
              <w10:wrap anchorx="page"/>
            </v:rect>
          </w:pict>
        </mc:Fallback>
      </mc:AlternateContent>
    </w:r>
    <w:r w:rsidR="002F00A7">
      <w:rPr>
        <w:noProof/>
        <w:color w:val="262626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16C8A0F4" wp14:editId="1AB4DFB4">
              <wp:simplePos x="0" y="0"/>
              <wp:positionH relativeFrom="page">
                <wp:posOffset>47625</wp:posOffset>
              </wp:positionH>
              <wp:positionV relativeFrom="paragraph">
                <wp:posOffset>290830</wp:posOffset>
              </wp:positionV>
              <wp:extent cx="3554730" cy="274320"/>
              <wp:effectExtent l="0" t="0" r="0" b="0"/>
              <wp:wrapNone/>
              <wp:docPr id="1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5473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943634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7D4AFF" w14:textId="77777777" w:rsidR="00994897" w:rsidRPr="005267EC" w:rsidRDefault="00994897" w:rsidP="00994897">
                          <w:pPr>
                            <w:pStyle w:val="Footer"/>
                            <w:ind w:left="0"/>
                            <w:rPr>
                              <w:i/>
                              <w:iCs/>
                              <w:color w:val="262626" w:themeColor="text1" w:themeTint="D9"/>
                              <w:spacing w:val="60"/>
                              <w:sz w:val="18"/>
                              <w:szCs w:val="18"/>
                            </w:rPr>
                          </w:pPr>
                          <w:r w:rsidRPr="005267EC">
                            <w:rPr>
                              <w:i/>
                              <w:iCs/>
                              <w:color w:val="262626" w:themeColor="text1" w:themeTint="D9"/>
                              <w:sz w:val="18"/>
                              <w:szCs w:val="18"/>
                            </w:rPr>
                            <w:t>Aithent</w:t>
                          </w:r>
                          <w:r>
                            <w:rPr>
                              <w:i/>
                              <w:iCs/>
                              <w:color w:val="262626" w:themeColor="text1" w:themeTint="D9"/>
                              <w:sz w:val="18"/>
                              <w:szCs w:val="18"/>
                            </w:rPr>
                            <w:t xml:space="preserve"> Inc.</w:t>
                          </w:r>
                          <w:r w:rsidRPr="005267EC">
                            <w:rPr>
                              <w:i/>
                              <w:iCs/>
                              <w:color w:val="262626" w:themeColor="text1" w:themeTint="D9"/>
                              <w:sz w:val="18"/>
                              <w:szCs w:val="18"/>
                            </w:rPr>
                            <w:t xml:space="preserve"> - Confidential</w:t>
                          </w:r>
                        </w:p>
                        <w:p w14:paraId="37B30476" w14:textId="77777777" w:rsidR="00994897" w:rsidRPr="005267EC" w:rsidRDefault="00994897" w:rsidP="00994897">
                          <w:pPr>
                            <w:pStyle w:val="Header"/>
                            <w:rPr>
                              <w:i/>
                              <w:iCs/>
                              <w:color w:val="262626" w:themeColor="text1" w:themeTint="D9"/>
                              <w:sz w:val="18"/>
                              <w:szCs w:val="18"/>
                            </w:rPr>
                          </w:pPr>
                        </w:p>
                        <w:p w14:paraId="5012D895" w14:textId="77777777" w:rsidR="0031161B" w:rsidRPr="00950EF8" w:rsidRDefault="0031161B" w:rsidP="0031161B">
                          <w:pPr>
                            <w:pStyle w:val="Header"/>
                            <w:rPr>
                              <w:i/>
                              <w:iCs/>
                              <w:color w:val="262626" w:themeColor="text1" w:themeTint="D9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C8A0F4" id="Rectangle 22" o:spid="_x0000_s1029" style="position:absolute;left:0;text-align:left;margin-left:3.75pt;margin-top:22.9pt;width:279.9pt;height:21.6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FRZ2gEAAJcDAAAOAAAAZHJzL2Uyb0RvYy54bWysU8Fu2zAMvQ/YPwi6L44TZ9mMOEXRosOA&#10;bh3Q9QNkWbKF2aJGKbGzrx+lpGm23oZdBIqkHt8jqc3VNPRsr9AbsBXPZ3POlJXQGNtW/On73bsP&#10;nPkgbCN6sKriB+X51fbtm83oSrWADvpGISMQ68vRVbwLwZVZ5mWnBuFn4JSloAYcRKArtlmDYiT0&#10;oc8W8/n7bARsHIJU3pP39hjk24SvtZLhQWuvAusrTtxCOjGddTyz7UaULQrXGXmiIf6BxSCMpaJn&#10;qFsRBNuheQU1GIngQYeZhCEDrY1USQOpyed/qXnshFNJCzXHu3Ob/P+DlV/3j+4bRure3YP84ZmF&#10;m07YVl0jwtgp0VC5PDYqG50vzw/ixdNTVo9foKHRil2A1INJ4xABSR2bUqsP51arKTBJzuVqVayX&#10;NBFJscW6WC7SLDJRPr926MMnBQOLRsWRRpnQxf7eh8hGlM8psZiFO9P3aZy9/cNBidGT2EfCcTd8&#10;GaZ6ouxo1tAcSAfCcTtom8noAH9xNtJmVNz/3AlUnPWfLfXiY14UcZXSpVitiTnDy0h9GRFWElTF&#10;A2dH8yYc12/n0LQdVcqTLAvX1D9tkrQXVifeNP2k+LSpcb0u7ynr5T9tfwMAAP//AwBQSwMEFAAG&#10;AAgAAAAhAIHCSBfgAAAABwEAAA8AAABkcnMvZG93bnJldi54bWxMj8FOwzAQRO9I/IO1SNyo09K0&#10;TYhTISQqcSGitAhubrwkofE6it00/D3LCY6jGc28ydajbcWAvW8cKZhOIhBIpTMNVQp2r483KxA+&#10;aDK6dYQKvtHDOr+8yHRq3JlecNiGSnAJ+VQrqEPoUil9WaPVfuI6JPY+XW91YNlX0vT6zOW2lbMo&#10;WkirG+KFWnf4UGN53J6sguJrSIrnae8/klmBb+/7zdNxvlHq+mq8vwMRcAx/YfjFZ3TImengTmS8&#10;aBUsYw4qmMd8gO14sbwFcVCwSiKQeSb/8+c/AAAA//8DAFBLAQItABQABgAIAAAAIQC2gziS/gAA&#10;AOEBAAATAAAAAAAAAAAAAAAAAAAAAABbQ29udGVudF9UeXBlc10ueG1sUEsBAi0AFAAGAAgAAAAh&#10;ADj9If/WAAAAlAEAAAsAAAAAAAAAAAAAAAAALwEAAF9yZWxzLy5yZWxzUEsBAi0AFAAGAAgAAAAh&#10;AKvUVFnaAQAAlwMAAA4AAAAAAAAAAAAAAAAALgIAAGRycy9lMm9Eb2MueG1sUEsBAi0AFAAGAAgA&#10;AAAhAIHCSBfgAAAABwEAAA8AAAAAAAAAAAAAAAAANAQAAGRycy9kb3ducmV2LnhtbFBLBQYAAAAA&#10;BAAEAPMAAABBBQAAAAA=&#10;" o:allowincell="f" filled="f" fillcolor="#d8d5e3" stroked="f" strokecolor="#943634">
              <v:textbox>
                <w:txbxContent>
                  <w:p w14:paraId="4E7D4AFF" w14:textId="77777777" w:rsidR="00994897" w:rsidRPr="005267EC" w:rsidRDefault="00994897" w:rsidP="00994897">
                    <w:pPr>
                      <w:pStyle w:val="Footer"/>
                      <w:ind w:left="0"/>
                      <w:rPr>
                        <w:i/>
                        <w:iCs/>
                        <w:color w:val="262626" w:themeColor="text1" w:themeTint="D9"/>
                        <w:spacing w:val="60"/>
                        <w:sz w:val="18"/>
                        <w:szCs w:val="18"/>
                      </w:rPr>
                    </w:pPr>
                    <w:r w:rsidRPr="005267EC">
                      <w:rPr>
                        <w:i/>
                        <w:iCs/>
                        <w:color w:val="262626" w:themeColor="text1" w:themeTint="D9"/>
                        <w:sz w:val="18"/>
                        <w:szCs w:val="18"/>
                      </w:rPr>
                      <w:t>Aithent</w:t>
                    </w:r>
                    <w:r>
                      <w:rPr>
                        <w:i/>
                        <w:iCs/>
                        <w:color w:val="262626" w:themeColor="text1" w:themeTint="D9"/>
                        <w:sz w:val="18"/>
                        <w:szCs w:val="18"/>
                      </w:rPr>
                      <w:t xml:space="preserve"> Inc.</w:t>
                    </w:r>
                    <w:r w:rsidRPr="005267EC">
                      <w:rPr>
                        <w:i/>
                        <w:iCs/>
                        <w:color w:val="262626" w:themeColor="text1" w:themeTint="D9"/>
                        <w:sz w:val="18"/>
                        <w:szCs w:val="18"/>
                      </w:rPr>
                      <w:t xml:space="preserve"> - Confidential</w:t>
                    </w:r>
                  </w:p>
                  <w:p w14:paraId="37B30476" w14:textId="77777777" w:rsidR="00994897" w:rsidRPr="005267EC" w:rsidRDefault="00994897" w:rsidP="00994897">
                    <w:pPr>
                      <w:pStyle w:val="Header"/>
                      <w:rPr>
                        <w:i/>
                        <w:iCs/>
                        <w:color w:val="262626" w:themeColor="text1" w:themeTint="D9"/>
                        <w:sz w:val="18"/>
                        <w:szCs w:val="18"/>
                      </w:rPr>
                    </w:pPr>
                  </w:p>
                  <w:p w14:paraId="5012D895" w14:textId="77777777" w:rsidR="0031161B" w:rsidRPr="00950EF8" w:rsidRDefault="0031161B" w:rsidP="0031161B">
                    <w:pPr>
                      <w:pStyle w:val="Header"/>
                      <w:rPr>
                        <w:i/>
                        <w:iCs/>
                        <w:color w:val="262626" w:themeColor="text1" w:themeTint="D9"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 w:rsidR="00950EF8" w:rsidRPr="005D3C4F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0" allowOverlap="1" wp14:anchorId="6D1C667E" wp14:editId="2F81C88B">
              <wp:simplePos x="0" y="0"/>
              <wp:positionH relativeFrom="page">
                <wp:posOffset>6388100</wp:posOffset>
              </wp:positionH>
              <wp:positionV relativeFrom="paragraph">
                <wp:posOffset>306705</wp:posOffset>
              </wp:positionV>
              <wp:extent cx="1334770" cy="274320"/>
              <wp:effectExtent l="0" t="0" r="0" b="0"/>
              <wp:wrapThrough wrapText="bothSides">
                <wp:wrapPolygon edited="0">
                  <wp:start x="617" y="0"/>
                  <wp:lineTo x="617" y="19500"/>
                  <wp:lineTo x="20655" y="19500"/>
                  <wp:lineTo x="20655" y="0"/>
                  <wp:lineTo x="617" y="0"/>
                </wp:wrapPolygon>
              </wp:wrapThrough>
              <wp:docPr id="11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3477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C92D8C" w14:textId="77777777" w:rsidR="00F655D4" w:rsidRPr="0074749C" w:rsidRDefault="00F655D4" w:rsidP="00F655D4">
                          <w:pPr>
                            <w:pStyle w:val="Footer"/>
                            <w:jc w:val="right"/>
                            <w:rPr>
                              <w:color w:val="262626"/>
                              <w:sz w:val="20"/>
                              <w:szCs w:val="20"/>
                            </w:rPr>
                          </w:pP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74749C">
                            <w:rPr>
                              <w:noProof/>
                              <w:color w:val="262626"/>
                              <w:sz w:val="20"/>
                              <w:szCs w:val="20"/>
                            </w:rPr>
                            <w:t>1</w: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1C667E" id="Rectangle 23" o:spid="_x0000_s1030" style="position:absolute;left:0;text-align:left;margin-left:503pt;margin-top:24.15pt;width:105.1pt;height:21.6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SQ63QEAAJ4DAAAOAAAAZHJzL2Uyb0RvYy54bWysU9tu2zAMfR+wfxD0vjhOsmUz4hRFiw4D&#10;ugvQ7QNoWbaF2aJGKbGzrx+lpGm2vhV7ESRSOjyHPNpcTUMv9pq8QVvKfDaXQluFtbFtKX98v3vz&#10;XgofwNbQo9WlPGgvr7avX21GV+gFdtjXmgSDWF+MrpRdCK7IMq86PYCfodOWkw3SAIGP1GY1wcjo&#10;Q58t5vN32YhUO0Klvefo7TEptwm/abQKX5vG6yD6UjK3kFZKaxXXbLuBoiVwnVEnGvACFgMYy0XP&#10;ULcQQOzIPIMajCL02ISZwiHDpjFKJw2sJp//o+ahA6eTFm6Od+c2+f8Hq77sH9w3itS9u0f10wuL&#10;Nx3YVl8T4dhpqLlcHhuVjc4X5wfx4PmpqMbPWPNoYRcw9WBqaIiArE5MqdWHc6v1FITiYL5crtZr&#10;noji3GK9Wi7SLDIoHl878uGjxkHETSmJR5nQYX/vQ2QDxeOVWMzinen7NM7e/hXgizGS2EfC0Ru+&#10;CFM1CVOfpMVIhfWB5RAeTcKm5k2H9FuKkQ1SSv9rB6Sl6D9ZbsmHfLWKjkqH1ds1CxB0makuM2AV&#10;Q5UySHHc3oSjC3eOTNtxpTyps3jNbWxMUvjE6kSfTZCEnwwbXXZ5TreevtX2DwAAAP//AwBQSwME&#10;FAAGAAgAAAAhAAydOUfhAAAACwEAAA8AAABkcnMvZG93bnJldi54bWxMj91Kw0AQhe8LvsMygjfF&#10;bpL+0MZsighSiopYfYBpMk2i2dmQ3bbp2zu90svDHL75TrYebKtO1PvGsYF4EoEiLlzZcGXg6/P5&#10;fgnKB+QSW8dk4EIe1vnNKMO0dGf+oNMuVEog7FM0UIfQpVr7oiaLfuI6YrkdXG8xSOwrXfZ4Frht&#10;dRJFC22xYflQY0dPNRU/u6M18L7afr9e3Gwztc0LHmw037yNt8bc3Q6PD6ACDeGvDFd9UYdcnPbu&#10;yKVXrWShy5hgYLacgro2kniRgNobWMVz0Hmm/2/IfwEAAP//AwBQSwECLQAUAAYACAAAACEAtoM4&#10;kv4AAADhAQAAEwAAAAAAAAAAAAAAAAAAAAAAW0NvbnRlbnRfVHlwZXNdLnhtbFBLAQItABQABgAI&#10;AAAAIQA4/SH/1gAAAJQBAAALAAAAAAAAAAAAAAAAAC8BAABfcmVscy8ucmVsc1BLAQItABQABgAI&#10;AAAAIQDpLSQ63QEAAJ4DAAAOAAAAAAAAAAAAAAAAAC4CAABkcnMvZTJvRG9jLnhtbFBLAQItABQA&#10;BgAIAAAAIQAMnTlH4QAAAAsBAAAPAAAAAAAAAAAAAAAAADcEAABkcnMvZG93bnJldi54bWxQSwUG&#10;AAAAAAQABADzAAAARQUAAAAA&#10;" o:allowincell="f" filled="f" fillcolor="#d8d5e3" stroked="f">
              <v:textbox>
                <w:txbxContent>
                  <w:p w14:paraId="78C92D8C" w14:textId="77777777" w:rsidR="00F655D4" w:rsidRPr="0074749C" w:rsidRDefault="00F655D4" w:rsidP="00F655D4">
                    <w:pPr>
                      <w:pStyle w:val="Footer"/>
                      <w:jc w:val="right"/>
                      <w:rPr>
                        <w:color w:val="262626"/>
                        <w:sz w:val="20"/>
                        <w:szCs w:val="20"/>
                      </w:rPr>
                    </w:pPr>
                    <w:r w:rsidRPr="0074749C">
                      <w:rPr>
                        <w:color w:val="262626"/>
                        <w:sz w:val="20"/>
                        <w:szCs w:val="20"/>
                      </w:rPr>
                      <w:t xml:space="preserve">Page </w: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begin"/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instrText xml:space="preserve"> PAGE   \* MERGEFORMAT </w:instrTex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separate"/>
                    </w:r>
                    <w:r w:rsidRPr="0074749C">
                      <w:rPr>
                        <w:noProof/>
                        <w:color w:val="262626"/>
                        <w:sz w:val="20"/>
                        <w:szCs w:val="20"/>
                      </w:rPr>
                      <w:t>1</w: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hrough" anchorx="page"/>
            </v:rect>
          </w:pict>
        </mc:Fallback>
      </mc:AlternateContent>
    </w:r>
    <w:r w:rsidR="009238D8">
      <w:rPr>
        <w:noProof/>
        <w:color w:val="262626"/>
      </w:rPr>
      <mc:AlternateContent>
        <mc:Choice Requires="wps">
          <w:drawing>
            <wp:anchor distT="0" distB="0" distL="114300" distR="114300" simplePos="0" relativeHeight="251672576" behindDoc="0" locked="0" layoutInCell="0" allowOverlap="1" wp14:anchorId="52651AB5" wp14:editId="5C91A095">
              <wp:simplePos x="0" y="0"/>
              <wp:positionH relativeFrom="page">
                <wp:posOffset>8325856</wp:posOffset>
              </wp:positionH>
              <wp:positionV relativeFrom="page">
                <wp:posOffset>7445375</wp:posOffset>
              </wp:positionV>
              <wp:extent cx="1334770" cy="274320"/>
              <wp:effectExtent l="0" t="0" r="0" b="0"/>
              <wp:wrapNone/>
              <wp:docPr id="17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3477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333D4D" w14:textId="77777777" w:rsidR="009238D8" w:rsidRPr="0074749C" w:rsidRDefault="009238D8" w:rsidP="009238D8">
                          <w:pPr>
                            <w:pStyle w:val="Footer"/>
                            <w:jc w:val="right"/>
                            <w:rPr>
                              <w:color w:val="262626"/>
                              <w:sz w:val="20"/>
                              <w:szCs w:val="20"/>
                            </w:rPr>
                          </w:pP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74749C">
                            <w:rPr>
                              <w:noProof/>
                              <w:color w:val="262626"/>
                              <w:sz w:val="20"/>
                              <w:szCs w:val="20"/>
                            </w:rPr>
                            <w:t>1</w: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651AB5" id="_x0000_s1031" style="position:absolute;left:0;text-align:left;margin-left:655.6pt;margin-top:586.25pt;width:105.1pt;height:21.6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ErU3gEAAJ4DAAAOAAAAZHJzL2Uyb0RvYy54bWysU9tu2zAMfR+wfxD0vjhOsmUz4hRFiw4D&#10;ugvQ7QNoWbaF2aJGKbGzrx+lpGm2vhV7ESRSOjyHPNpcTUMv9pq8QVvKfDaXQluFtbFtKX98v3vz&#10;XgofwNbQo9WlPGgvr7avX21GV+gFdtjXmgSDWF+MrpRdCK7IMq86PYCfodOWkw3SAIGP1GY1wcjo&#10;Q58t5vN32YhUO0Klvefo7TEptwm/abQKX5vG6yD6UjK3kFZKaxXXbLuBoiVwnVEnGvACFgMYy0XP&#10;ULcQQOzIPIMajCL02ISZwiHDpjFKJw2sJp//o+ahA6eTFm6Od+c2+f8Hq77sH9w3itS9u0f10wuL&#10;Nx3YVl8T4dhpqLlcHhuVjc4X5wfx4PmpqMbPWPNoYRcw9WBqaIiArE5MqdWHc6v1FITiYL5crtZr&#10;noji3GK9Wi7SLDIoHl878uGjxkHETSmJR5nQYX/vQ2QDxeOVWMzinen7NM7e/hXgizGS2EfC0Ru+&#10;CFM1CVNz8SgtRiqsDyyH8GgSNjVvOqTfUoxskFL6XzsgLUX/yXJLPuSrVXRUOqzerlmAoMtMdZkB&#10;qxiqlEGK4/YmHF24c2TajivlSZ3Fa25jY5LCJ1Yn+myCJPxk2Oiyy3O69fSttn8AAAD//wMAUEsD&#10;BBQABgAIAAAAIQDSMIQf5AAAAA8BAAAPAAAAZHJzL2Rvd25yZXYueG1sTI/BTsMwEETvSPyDtUhc&#10;EHWcNhRCnAohoaoqCFH4gG3sJoF4HcVum/492xPcZrRPszPFYnSdONghtJ40qEkCwlLlTUu1hq/P&#10;l9t7ECEiGew8WQ0nG2BRXl4UmBt/pA972MRacAiFHDU0Mfa5lKFqrMMw8b0lvu384DCyHWppBjxy&#10;uOtkmiR30mFL/KHB3j43tvrZ7J2G94fV9+vJz5ZT165x55Js+Xaz0vr6anx6BBHtGP9gONfn6lBy&#10;p63fkwmiYz9VKmWWlZqnGYgzk6VqBmLLKlXZHGRZyP87yl8AAAD//wMAUEsBAi0AFAAGAAgAAAAh&#10;ALaDOJL+AAAA4QEAABMAAAAAAAAAAAAAAAAAAAAAAFtDb250ZW50X1R5cGVzXS54bWxQSwECLQAU&#10;AAYACAAAACEAOP0h/9YAAACUAQAACwAAAAAAAAAAAAAAAAAvAQAAX3JlbHMvLnJlbHNQSwECLQAU&#10;AAYACAAAACEASPhK1N4BAACeAwAADgAAAAAAAAAAAAAAAAAuAgAAZHJzL2Uyb0RvYy54bWxQSwEC&#10;LQAUAAYACAAAACEA0jCEH+QAAAAPAQAADwAAAAAAAAAAAAAAAAA4BAAAZHJzL2Rvd25yZXYueG1s&#10;UEsFBgAAAAAEAAQA8wAAAEkFAAAAAA==&#10;" o:allowincell="f" filled="f" fillcolor="#d8d5e3" stroked="f">
              <v:textbox>
                <w:txbxContent>
                  <w:p w14:paraId="3A333D4D" w14:textId="77777777" w:rsidR="009238D8" w:rsidRPr="0074749C" w:rsidRDefault="009238D8" w:rsidP="009238D8">
                    <w:pPr>
                      <w:pStyle w:val="Footer"/>
                      <w:jc w:val="right"/>
                      <w:rPr>
                        <w:color w:val="262626"/>
                        <w:sz w:val="20"/>
                        <w:szCs w:val="20"/>
                      </w:rPr>
                    </w:pPr>
                    <w:r w:rsidRPr="0074749C">
                      <w:rPr>
                        <w:color w:val="262626"/>
                        <w:sz w:val="20"/>
                        <w:szCs w:val="20"/>
                      </w:rPr>
                      <w:t xml:space="preserve">Page </w: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begin"/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instrText xml:space="preserve"> PAGE   \* MERGEFORMAT </w:instrTex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separate"/>
                    </w:r>
                    <w:r w:rsidRPr="0074749C">
                      <w:rPr>
                        <w:noProof/>
                        <w:color w:val="262626"/>
                        <w:sz w:val="20"/>
                        <w:szCs w:val="20"/>
                      </w:rPr>
                      <w:t>1</w: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8D8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345302E" wp14:editId="57BE1ECD">
              <wp:simplePos x="0" y="0"/>
              <wp:positionH relativeFrom="column">
                <wp:posOffset>8807253</wp:posOffset>
              </wp:positionH>
              <wp:positionV relativeFrom="page">
                <wp:posOffset>7413501</wp:posOffset>
              </wp:positionV>
              <wp:extent cx="374015" cy="323850"/>
              <wp:effectExtent l="6033" t="0" r="0" b="0"/>
              <wp:wrapNone/>
              <wp:docPr id="18" name="Isosceles Triangle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374015" cy="323850"/>
                      </a:xfrm>
                      <a:prstGeom prst="triangle">
                        <a:avLst/>
                      </a:prstGeom>
                      <a:gradFill>
                        <a:gsLst>
                          <a:gs pos="0">
                            <a:srgbClr val="BAD228"/>
                          </a:gs>
                          <a:gs pos="100000">
                            <a:srgbClr val="149940"/>
                          </a:gs>
                        </a:gsLst>
                        <a:lin ang="18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87818D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Isosceles Triangle 33" o:spid="_x0000_s1026" type="#_x0000_t5" style="position:absolute;margin-left:693.5pt;margin-top:583.75pt;width:29.45pt;height:25.5pt;rotation:-9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nOeIQIAAKwEAAAOAAAAZHJzL2Uyb0RvYy54bWysVE2P2yAUvFfqf0DcG8dOss1acVbtRttL&#10;1a522x9AMNhIGNCD5uPf9wGOs+1WPVTNAWHzZt7MkOfN3WnQ5CDAK2saWs7mlAjDbatM19Dv3x7e&#10;rSnxgZmWaWtEQ8/C07vt2zebo6tFZXurWwEESYyvj66hfQiuLgrPezEwP7NOGDyUFgYW8BG6ogV2&#10;RPZBF9V8flMcLbQOLBfe49tdPqTbxC+l4OGrlF4EohuK2kJaIa37uBbbDas7YK5XfJTB/kHFwJTB&#10;phPVjgVGfoB6RTUoDtZbGWbcDoWVUnGRPKCbcv6bm+eeOZG8YDjeTTH5/0fLvxye3SNgDEfna4/b&#10;6OIkYSBgMa3yBlPGXzKHcskpZXeeshOnQDi+XLxfzssVJRyPFtVivUrZFpkrcjrw4ZOwA4mbhgZQ&#10;zHQ62mM1O3z2ATVg+aVsDLN9UFqnvceSvCHOYgJZkoduf6+BHBhe8McPu6paxztFos6/rC6vLn6B&#10;lMvb2+VFaoQk5NhKK0NQJKawznDiOdOiHc3HUmCTQm1iQ2Oj4iwhvimuuaZdOGsR67R5EpKoFqOr&#10;UgbpLy8mL4xzYUKZj3rWimxxlS4j00+IpDoRRmaJ/SfukSCO02vuTDPWR6hIEzOBx4j/Bp4QqbM1&#10;YQIPylj4kzONrsbOuf4SUo4mprS37fkRCAR9b/PgMsN7i3PLAyRwrMKRyPeVxzfO3MvnRHv9yGx/&#10;AgAA//8DAFBLAwQUAAYACAAAACEADi/RieEAAAAPAQAADwAAAGRycy9kb3ducmV2LnhtbExPQU7D&#10;MBC8I/EHa5G4oNaJGyoIcaqIilOFgBTubrJNAvE6it02/T3bE9xmdkazM9lqsr044ug7RxrieQQC&#10;qXJ1R42Gz+3L7AGED4Zq0ztCDWf0sMqvrzKT1u5EH3gsQyM4hHxqNLQhDKmUvmrRGj93AxJrezda&#10;E5iOjaxHc+Jw20sVRUtpTUf8oTUDPrdY/ZQHq2GzLjav+/X7nSzPX29SfqvCNUrr25upeAIRcAp/&#10;ZrjU5+qQc6edO1DtRc988RjzmMAoXi7uQVw8SaL4tmOklEpA5pn8vyP/BQAA//8DAFBLAQItABQA&#10;BgAIAAAAIQC2gziS/gAAAOEBAAATAAAAAAAAAAAAAAAAAAAAAABbQ29udGVudF9UeXBlc10ueG1s&#10;UEsBAi0AFAAGAAgAAAAhADj9If/WAAAAlAEAAAsAAAAAAAAAAAAAAAAALwEAAF9yZWxzLy5yZWxz&#10;UEsBAi0AFAAGAAgAAAAhAKfic54hAgAArAQAAA4AAAAAAAAAAAAAAAAALgIAAGRycy9lMm9Eb2Mu&#10;eG1sUEsBAi0AFAAGAAgAAAAhAA4v0YnhAAAADwEAAA8AAAAAAAAAAAAAAAAAewQAAGRycy9kb3du&#10;cmV2LnhtbFBLBQYAAAAABAAEAPMAAACJBQAAAAA=&#10;" fillcolor="#bad228" stroked="f" strokeweight="1pt">
              <v:fill color2="#149940" angle="60" focus="100%" type="gradient">
                <o:fill v:ext="view" type="gradientUnscaled"/>
              </v:fill>
              <w10:wrap anchory="page"/>
            </v:shape>
          </w:pict>
        </mc:Fallback>
      </mc:AlternateContent>
    </w:r>
    <w:r w:rsidR="00E6769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C2B1BCB" wp14:editId="6A36168C">
              <wp:simplePos x="0" y="0"/>
              <wp:positionH relativeFrom="column">
                <wp:posOffset>0</wp:posOffset>
              </wp:positionH>
              <wp:positionV relativeFrom="paragraph">
                <wp:posOffset>194310</wp:posOffset>
              </wp:positionV>
              <wp:extent cx="376555" cy="6633845"/>
              <wp:effectExtent l="0" t="4445" r="0" b="0"/>
              <wp:wrapThrough wrapText="bothSides">
                <wp:wrapPolygon edited="0">
                  <wp:start x="-255" y="21586"/>
                  <wp:lineTo x="20507" y="21586"/>
                  <wp:lineTo x="20507" y="62"/>
                  <wp:lineTo x="-255" y="62"/>
                  <wp:lineTo x="-255" y="21586"/>
                </wp:wrapPolygon>
              </wp:wrapThrough>
              <wp:docPr id="16" name="Isosceles Triangle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76555" cy="6633845"/>
                      </a:xfrm>
                      <a:prstGeom prst="rect">
                        <a:avLst/>
                      </a:prstGeom>
                      <a:pattFill prst="ltHorz">
                        <a:fgClr>
                          <a:srgbClr val="149940"/>
                        </a:fgClr>
                        <a:bgClr>
                          <a:schemeClr val="bg1"/>
                        </a:bgClr>
                      </a:pattFill>
                      <a:ln w="317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lIns="180000" tIns="612000" bIns="468000"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F9F45FD" id="Isosceles Triangle 34" o:spid="_x0000_s1026" style="position:absolute;margin-left:0;margin-top:15.3pt;width:29.65pt;height:522.35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BrhKwIAAKwEAAAOAAAAZHJzL2Uyb0RvYy54bWysVMGO2yAQvVfqPyDfG8dJ7M1Gcfawq20r&#10;Ve1qt/0AjMG2hAEBjZN+fYfBId22p6o5IPDMvHnvwWR/dxolOXLrBq3qrFgsM8IV0+2gujr79vXx&#10;3TYjzlPVUqkVr7Mzd9nd4e2b/WR2fKV7LVtuCYAot5tMnfXem12eO9bzkbqFNlxBUGg7Ug9H2+Wt&#10;pROgjzJfLZdVPmnbGqsZdw6+PsRgdkB8ITjzX4Rw3BNZZ8DN42pxbcKaH/Z011lq+oHNNOg/sBjp&#10;oKBpgnqgnpLvdvgDahyY1U4Lv2B6zLUQA+OoAdQUy9/UvPTUcNQC5jiTbHL/D5Z9Pr6YJws2TMbt&#10;HGyDipOwI7Ea3Co3y/BDbcCWnNC6c7KOnzxh8HF9U5VlmREGoapar7ebMnibR6yAaazz77keSdjU&#10;mYWrQVR6/OR8TL2kYDr1/nGQck6X/oO2P7BAdPcSWTrbNbAlRwqXW2xubzd4n9AzpTQpNzwonrKb&#10;rpjpzRlQZOaOobtUZAJRxU0ZpSsduESWUoGuq1u482fJY90zF2RowZEVksWHfO1LGePKFzHU05ZH&#10;8iV6HOFTBbonFQAGZAH9E/YM8FrTBTvCzPmhlOMcpOKoKLWJDF4XpwrsrJVPxeOgtP2bMgmq5s4x&#10;/2JStCa41Oj2/GSJ/KjgARdb1Ew8nqoChhnms8HTpgrBjFgv73UcXKpYr2FumbfYJuDBSKBH8/iG&#10;mfv1jASufzKHnwAAAP//AwBQSwMEFAAGAAgAAAAhAGMgpOvgAAAADAEAAA8AAABkcnMvZG93bnJl&#10;di54bWxMj8tOwzAQRfdI/IM1SOxaB7cpIcSpCqgSSwh8gBObOKofUewmpl/PsILdjObozrnVPllD&#10;ZjWFwTsOd+sMiHKdl4PrOXx+HFcFkBCFk8J4pzh8qwD7+vqqEqX0i3tXcxN7giEulIKDjnEsKQ2d&#10;VlaEtR+Vw9uXn6yIuE49lZNYMNwayrJsR60YHH7QYlTPWnWn5mw5POnXU17Iy+Xl2Gzn1Jq3g0wL&#10;57c36fAIJKoU/2D41Ud1qNGp9WcnAzEcVtsHdo8sh5xtNkAQyXOG9VocCrYDWlf0f4n6BwAA//8D&#10;AFBLAQItABQABgAIAAAAIQC2gziS/gAAAOEBAAATAAAAAAAAAAAAAAAAAAAAAABbQ29udGVudF9U&#10;eXBlc10ueG1sUEsBAi0AFAAGAAgAAAAhADj9If/WAAAAlAEAAAsAAAAAAAAAAAAAAAAALwEAAF9y&#10;ZWxzLy5yZWxzUEsBAi0AFAAGAAgAAAAhAGisGuErAgAArAQAAA4AAAAAAAAAAAAAAAAALgIAAGRy&#10;cy9lMm9Eb2MueG1sUEsBAi0AFAAGAAgAAAAhAGMgpOvgAAAADAEAAA8AAAAAAAAAAAAAAAAAhQQA&#10;AGRycy9kb3ducmV2LnhtbFBLBQYAAAAABAAEAPMAAACSBQAAAAA=&#10;" fillcolor="#149940" stroked="f" strokeweight="2.5pt">
              <v:fill r:id="rId1" o:title="" color2="white [3212]" type="pattern"/>
              <v:textbox inset="5mm,17mm,,13mm"/>
              <w10:wrap type="through"/>
            </v:rect>
          </w:pict>
        </mc:Fallback>
      </mc:AlternateContent>
    </w:r>
    <w:r w:rsidR="00CA5CE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B1162" w14:textId="77777777" w:rsidR="00734DEA" w:rsidRDefault="00734DEA" w:rsidP="00631A31">
      <w:r>
        <w:separator/>
      </w:r>
    </w:p>
  </w:footnote>
  <w:footnote w:type="continuationSeparator" w:id="0">
    <w:p w14:paraId="311DA4AC" w14:textId="77777777" w:rsidR="00734DEA" w:rsidRDefault="00734DEA" w:rsidP="00631A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B8BCD" w14:textId="693850B7" w:rsidR="00CB561C" w:rsidRDefault="00CB561C" w:rsidP="006E78C3">
    <w:pPr>
      <w:pStyle w:val="Header"/>
      <w:tabs>
        <w:tab w:val="clear" w:pos="4320"/>
        <w:tab w:val="clear" w:pos="8640"/>
        <w:tab w:val="right" w:pos="9000"/>
      </w:tabs>
    </w:pPr>
    <w:r>
      <w:tab/>
    </w:r>
  </w:p>
  <w:p w14:paraId="0D7F0A6C" w14:textId="1D80471E" w:rsidR="00CB561C" w:rsidRPr="00A756C3" w:rsidRDefault="00CB561C" w:rsidP="006E78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1AA56" w14:textId="3070E872" w:rsidR="00A2675C" w:rsidRPr="0031161B" w:rsidRDefault="00DF71A5" w:rsidP="00B93A8D">
    <w:pPr>
      <w:pStyle w:val="Header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69224AB" wp14:editId="7235C78A">
              <wp:simplePos x="0" y="0"/>
              <wp:positionH relativeFrom="column">
                <wp:posOffset>179705</wp:posOffset>
              </wp:positionH>
              <wp:positionV relativeFrom="paragraph">
                <wp:posOffset>-264160</wp:posOffset>
              </wp:positionV>
              <wp:extent cx="6696000" cy="144000"/>
              <wp:effectExtent l="0" t="0" r="0" b="889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96000" cy="144000"/>
                      </a:xfrm>
                      <a:prstGeom prst="rect">
                        <a:avLst/>
                      </a:prstGeom>
                      <a:solidFill>
                        <a:srgbClr val="63B93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6AD52A" id="Rectangle 6" o:spid="_x0000_s1026" style="position:absolute;margin-left:14.15pt;margin-top:-20.8pt;width:527.25pt;height:11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aO6egIAAF8FAAAOAAAAZHJzL2Uyb0RvYy54bWysVE1v2zAMvQ/YfxB0X+2kadYGdYqsRYcB&#10;RRusHXpWZCk2IIsapcTJfv0o2XG6tthh2EWmRPLxw4+8vNo1hm0V+hpswUcnOWfKSihruy74j6fb&#10;T+ec+SBsKQxYVfC98vxq/vHDZetmagwVmFIhIxDrZ60reBWCm2WZl5VqhD8BpywpNWAjAl1xnZUo&#10;WkJvTDbO82nWApYOQSrv6fWmU/J5wtdayfCgtVeBmYJTbiGdmM5VPLP5pZitUbiqln0a4h+yaERt&#10;KegAdSOCYBus30A1tUTwoMOJhCYDrWupUg1UzSh/Vc1jJZxKtVBzvBva5P8frLzfProlUhta52ee&#10;xFjFTmMTv5Qf26Vm7YdmqV1gkh6n04tpnlNPJelGk0mUCSY7ejv04auChkWh4Eg/I/VIbO986EwP&#10;JjGYB1OXt7Ux6YLr1bVBthX046anXy5OJz36H2bGRmML0a1DjC/ZsZYkhb1R0c7Y70qzuqTsxymT&#10;RDM1xBFSKhtGnaoSperCn1Fph9oGj1RpAozImuIP2D1ApPBb7C7L3j66qsTSwTn/W2Kd8+CRIoMN&#10;g3NTW8D3AAxV1Ufu7A9N6loTu7SCcr9EhtDNiHfytqb/did8WAqkoaBfTYMeHujQBtqCQy9xVgH+&#10;eu892hNXSctZS0NWcP9zI1BxZr5ZYvFF5A1NZbpMzj6P6YIvNauXGrtproHoMKKV4mQSo30wB1Ej&#10;NM+0DxYxKqmElRS74DLg4XIduuGnjSLVYpHMaBKdCHf20ckIHrsaefm0exboevIGov09HAZSzF5x&#10;uLONnhYWmwC6TgQ/9rXvN01xIk6/ceKaeHlPVse9OP8NAAD//wMAUEsDBBQABgAIAAAAIQBZ7UAT&#10;4gAAAAsBAAAPAAAAZHJzL2Rvd25yZXYueG1sTI/BTsMwDIbvSLxDZCRuW9pSVaU0nRgSgl2ADSSu&#10;XhuaQuOUJtvKnh7vBEfbn35/f7mYbC/2evSdIwXxPAKhqXZNR62Ct9f7WQ7CB6QGe0dawY/2sKjO&#10;z0osGnegtd5vQis4hHyBCkwIQyGlr4226Odu0MS3DzdaDDyOrWxGPHC47WUSRZm02BF/MDjoO6Pr&#10;r83OKlinj7g6vkzfz9nT6mFpPtPj8t0pdXkx3d6ACHoKfzCc9FkdKnbauh01XvQKkvyKSQWzNM5A&#10;nIAoT7jMlldxfg2yKuX/DtUvAAAA//8DAFBLAQItABQABgAIAAAAIQC2gziS/gAAAOEBAAATAAAA&#10;AAAAAAAAAAAAAAAAAABbQ29udGVudF9UeXBlc10ueG1sUEsBAi0AFAAGAAgAAAAhADj9If/WAAAA&#10;lAEAAAsAAAAAAAAAAAAAAAAALwEAAF9yZWxzLy5yZWxzUEsBAi0AFAAGAAgAAAAhADaho7p6AgAA&#10;XwUAAA4AAAAAAAAAAAAAAAAALgIAAGRycy9lMm9Eb2MueG1sUEsBAi0AFAAGAAgAAAAhAFntQBPi&#10;AAAACwEAAA8AAAAAAAAAAAAAAAAA1AQAAGRycy9kb3ducmV2LnhtbFBLBQYAAAAABAAEAPMAAADj&#10;BQAAAAA=&#10;" fillcolor="#63b934" stroked="f" strokeweight="1pt"/>
          </w:pict>
        </mc:Fallback>
      </mc:AlternateContent>
    </w:r>
    <w:r w:rsidR="006007DD">
      <w:rPr>
        <w:noProof/>
      </w:rPr>
      <w:drawing>
        <wp:anchor distT="0" distB="0" distL="114300" distR="114300" simplePos="0" relativeHeight="251655168" behindDoc="0" locked="0" layoutInCell="1" allowOverlap="1" wp14:anchorId="32EB2A97" wp14:editId="58D2F795">
          <wp:simplePos x="0" y="0"/>
          <wp:positionH relativeFrom="column">
            <wp:posOffset>-782265</wp:posOffset>
          </wp:positionH>
          <wp:positionV relativeFrom="paragraph">
            <wp:posOffset>-412115</wp:posOffset>
          </wp:positionV>
          <wp:extent cx="914400" cy="323850"/>
          <wp:effectExtent l="0" t="0" r="0" b="0"/>
          <wp:wrapSquare wrapText="bothSides"/>
          <wp:docPr id="10" name="Picture 2" descr="Aithent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ithentIco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23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18" type="#_x0000_t75" style="width:9pt;height:9pt" o:bullet="t">
        <v:imagedata r:id="rId1" o:title="BD14532_"/>
      </v:shape>
    </w:pict>
  </w:numPicBullet>
  <w:numPicBullet w:numPicBulletId="1">
    <w:pict>
      <v:shape id="_x0000_i1419" type="#_x0000_t75" style="width:9pt;height:9pt" o:bullet="t">
        <v:imagedata r:id="rId2" o:title="j0115867"/>
      </v:shape>
    </w:pict>
  </w:numPicBullet>
  <w:numPicBullet w:numPicBulletId="2">
    <w:pict>
      <v:shape id="_x0000_i1420" type="#_x0000_t75" style="width:12pt;height:8.25pt" o:bullet="t">
        <v:imagedata r:id="rId3" o:title="arrow"/>
      </v:shape>
    </w:pict>
  </w:numPicBullet>
  <w:numPicBullet w:numPicBulletId="3">
    <w:pict>
      <v:shape w14:anchorId="0ED05DD6" id="_x0000_i1421" type="#_x0000_t75" style="width:12pt;height:8.25pt" o:bullet="t">
        <v:imagedata r:id="rId4" o:title="arrow-bl"/>
      </v:shape>
    </w:pict>
  </w:numPicBullet>
  <w:abstractNum w:abstractNumId="0" w15:restartNumberingAfterBreak="0">
    <w:nsid w:val="009219C8"/>
    <w:multiLevelType w:val="multilevel"/>
    <w:tmpl w:val="86F00506"/>
    <w:lvl w:ilvl="0">
      <w:start w:val="1"/>
      <w:numFmt w:val="bullet"/>
      <w:lvlText w:val=""/>
      <w:lvlJc w:val="left"/>
      <w:pPr>
        <w:ind w:left="115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" w15:restartNumberingAfterBreak="0">
    <w:nsid w:val="02F04EF7"/>
    <w:multiLevelType w:val="hybridMultilevel"/>
    <w:tmpl w:val="54941E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B80110"/>
    <w:multiLevelType w:val="hybridMultilevel"/>
    <w:tmpl w:val="E37247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E0D7191"/>
    <w:multiLevelType w:val="hybridMultilevel"/>
    <w:tmpl w:val="6F06DA9A"/>
    <w:lvl w:ilvl="0" w:tplc="FFFFFFFF">
      <w:start w:val="1"/>
      <w:numFmt w:val="bullet"/>
      <w:lvlText w:val=""/>
      <w:lvlJc w:val="left"/>
      <w:pPr>
        <w:tabs>
          <w:tab w:val="num" w:pos="864"/>
        </w:tabs>
        <w:ind w:left="864" w:hanging="432"/>
      </w:pPr>
      <w:rPr>
        <w:rFonts w:ascii="Symbol" w:hAnsi="Symbol" w:hint="default"/>
        <w:color w:val="0000FF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81F34DD"/>
    <w:multiLevelType w:val="hybridMultilevel"/>
    <w:tmpl w:val="A6CA0D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AD955FB"/>
    <w:multiLevelType w:val="hybridMultilevel"/>
    <w:tmpl w:val="F47CB8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A53580"/>
    <w:multiLevelType w:val="multilevel"/>
    <w:tmpl w:val="9CC8496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851" w:hanging="68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134" w:hanging="79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3E5E5DB4"/>
    <w:multiLevelType w:val="hybridMultilevel"/>
    <w:tmpl w:val="FC5CE2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3A40FEF"/>
    <w:multiLevelType w:val="hybridMultilevel"/>
    <w:tmpl w:val="D346BE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90C2E4A"/>
    <w:multiLevelType w:val="hybridMultilevel"/>
    <w:tmpl w:val="3790100A"/>
    <w:lvl w:ilvl="0" w:tplc="341EF468">
      <w:start w:val="1"/>
      <w:numFmt w:val="bullet"/>
      <w:pStyle w:val="NoSpacing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221475"/>
    <w:multiLevelType w:val="hybridMultilevel"/>
    <w:tmpl w:val="F93C04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39126243">
    <w:abstractNumId w:val="6"/>
  </w:num>
  <w:num w:numId="2" w16cid:durableId="1989508219">
    <w:abstractNumId w:val="3"/>
  </w:num>
  <w:num w:numId="3" w16cid:durableId="1192451345">
    <w:abstractNumId w:val="9"/>
  </w:num>
  <w:num w:numId="4" w16cid:durableId="1149252051">
    <w:abstractNumId w:val="2"/>
  </w:num>
  <w:num w:numId="5" w16cid:durableId="766001894">
    <w:abstractNumId w:val="0"/>
  </w:num>
  <w:num w:numId="6" w16cid:durableId="832140502">
    <w:abstractNumId w:val="4"/>
  </w:num>
  <w:num w:numId="7" w16cid:durableId="348802339">
    <w:abstractNumId w:val="10"/>
  </w:num>
  <w:num w:numId="8" w16cid:durableId="475495596">
    <w:abstractNumId w:val="5"/>
  </w:num>
  <w:num w:numId="9" w16cid:durableId="955790558">
    <w:abstractNumId w:val="8"/>
  </w:num>
  <w:num w:numId="10" w16cid:durableId="504982866">
    <w:abstractNumId w:val="7"/>
  </w:num>
  <w:num w:numId="11" w16cid:durableId="88543871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AED"/>
    <w:rsid w:val="00000778"/>
    <w:rsid w:val="00014426"/>
    <w:rsid w:val="00014DF7"/>
    <w:rsid w:val="0001796C"/>
    <w:rsid w:val="000215AC"/>
    <w:rsid w:val="00022BB6"/>
    <w:rsid w:val="00022D79"/>
    <w:rsid w:val="000237D3"/>
    <w:rsid w:val="00025DA5"/>
    <w:rsid w:val="00026F9B"/>
    <w:rsid w:val="000270A3"/>
    <w:rsid w:val="00031862"/>
    <w:rsid w:val="00031ED9"/>
    <w:rsid w:val="00051BF9"/>
    <w:rsid w:val="000543F1"/>
    <w:rsid w:val="00054AF3"/>
    <w:rsid w:val="000561E2"/>
    <w:rsid w:val="0006497E"/>
    <w:rsid w:val="00065404"/>
    <w:rsid w:val="000709D0"/>
    <w:rsid w:val="000716F9"/>
    <w:rsid w:val="000735D2"/>
    <w:rsid w:val="000743A5"/>
    <w:rsid w:val="00074980"/>
    <w:rsid w:val="00076CE3"/>
    <w:rsid w:val="00084128"/>
    <w:rsid w:val="00084239"/>
    <w:rsid w:val="00084C28"/>
    <w:rsid w:val="00086758"/>
    <w:rsid w:val="00086F2E"/>
    <w:rsid w:val="00090927"/>
    <w:rsid w:val="00095837"/>
    <w:rsid w:val="00097647"/>
    <w:rsid w:val="000A06A6"/>
    <w:rsid w:val="000A5794"/>
    <w:rsid w:val="000B2FAC"/>
    <w:rsid w:val="000B41A6"/>
    <w:rsid w:val="000C25AC"/>
    <w:rsid w:val="000C6545"/>
    <w:rsid w:val="000D07B9"/>
    <w:rsid w:val="000D10B6"/>
    <w:rsid w:val="000D3EC9"/>
    <w:rsid w:val="000E4A50"/>
    <w:rsid w:val="000E5528"/>
    <w:rsid w:val="000E62F6"/>
    <w:rsid w:val="000E7DBC"/>
    <w:rsid w:val="000F46E6"/>
    <w:rsid w:val="000F470A"/>
    <w:rsid w:val="00102B4A"/>
    <w:rsid w:val="00103F10"/>
    <w:rsid w:val="00105A5A"/>
    <w:rsid w:val="0010711B"/>
    <w:rsid w:val="00110B1D"/>
    <w:rsid w:val="00112E9F"/>
    <w:rsid w:val="00115038"/>
    <w:rsid w:val="0012237C"/>
    <w:rsid w:val="001242AE"/>
    <w:rsid w:val="00127522"/>
    <w:rsid w:val="001311FB"/>
    <w:rsid w:val="001322AC"/>
    <w:rsid w:val="00134C14"/>
    <w:rsid w:val="00134F3E"/>
    <w:rsid w:val="00136467"/>
    <w:rsid w:val="00140818"/>
    <w:rsid w:val="0014105C"/>
    <w:rsid w:val="00143209"/>
    <w:rsid w:val="00143DA1"/>
    <w:rsid w:val="00150F7C"/>
    <w:rsid w:val="00151A87"/>
    <w:rsid w:val="00157C85"/>
    <w:rsid w:val="00160D2E"/>
    <w:rsid w:val="001619BA"/>
    <w:rsid w:val="00162381"/>
    <w:rsid w:val="00163AFC"/>
    <w:rsid w:val="001640E2"/>
    <w:rsid w:val="00164BCA"/>
    <w:rsid w:val="00165EF9"/>
    <w:rsid w:val="0017054D"/>
    <w:rsid w:val="00172028"/>
    <w:rsid w:val="0017205B"/>
    <w:rsid w:val="00172FD1"/>
    <w:rsid w:val="00175C9F"/>
    <w:rsid w:val="001805E8"/>
    <w:rsid w:val="00181B8C"/>
    <w:rsid w:val="0018419E"/>
    <w:rsid w:val="00186697"/>
    <w:rsid w:val="001871BE"/>
    <w:rsid w:val="00187472"/>
    <w:rsid w:val="00194239"/>
    <w:rsid w:val="001954D3"/>
    <w:rsid w:val="001A4DE5"/>
    <w:rsid w:val="001B13F7"/>
    <w:rsid w:val="001B38C0"/>
    <w:rsid w:val="001B4EC3"/>
    <w:rsid w:val="001C29E3"/>
    <w:rsid w:val="001C425A"/>
    <w:rsid w:val="001C4347"/>
    <w:rsid w:val="001C4F1B"/>
    <w:rsid w:val="001C5F8D"/>
    <w:rsid w:val="001D03F1"/>
    <w:rsid w:val="001D5E0A"/>
    <w:rsid w:val="001D60ED"/>
    <w:rsid w:val="001E2969"/>
    <w:rsid w:val="001F1AF4"/>
    <w:rsid w:val="001F1BD6"/>
    <w:rsid w:val="001F38A5"/>
    <w:rsid w:val="001F38FA"/>
    <w:rsid w:val="0020012E"/>
    <w:rsid w:val="00204391"/>
    <w:rsid w:val="00205119"/>
    <w:rsid w:val="00206CD8"/>
    <w:rsid w:val="0021242E"/>
    <w:rsid w:val="00212AE4"/>
    <w:rsid w:val="00223EEF"/>
    <w:rsid w:val="00226C9C"/>
    <w:rsid w:val="00227F29"/>
    <w:rsid w:val="002303AB"/>
    <w:rsid w:val="00234CBF"/>
    <w:rsid w:val="00234EB2"/>
    <w:rsid w:val="00242A17"/>
    <w:rsid w:val="002473F1"/>
    <w:rsid w:val="00250B79"/>
    <w:rsid w:val="00250C75"/>
    <w:rsid w:val="00255A6C"/>
    <w:rsid w:val="00256ECF"/>
    <w:rsid w:val="0026392C"/>
    <w:rsid w:val="00267A65"/>
    <w:rsid w:val="002718A5"/>
    <w:rsid w:val="0027425B"/>
    <w:rsid w:val="00280776"/>
    <w:rsid w:val="0028101F"/>
    <w:rsid w:val="00281599"/>
    <w:rsid w:val="0028407D"/>
    <w:rsid w:val="0028455F"/>
    <w:rsid w:val="002878B7"/>
    <w:rsid w:val="0029228F"/>
    <w:rsid w:val="002A1FA2"/>
    <w:rsid w:val="002A2C69"/>
    <w:rsid w:val="002A3AED"/>
    <w:rsid w:val="002A4415"/>
    <w:rsid w:val="002A7BCB"/>
    <w:rsid w:val="002B59C9"/>
    <w:rsid w:val="002B6F83"/>
    <w:rsid w:val="002C2679"/>
    <w:rsid w:val="002C3CAF"/>
    <w:rsid w:val="002C3DBC"/>
    <w:rsid w:val="002C54DE"/>
    <w:rsid w:val="002D1EFF"/>
    <w:rsid w:val="002D7B64"/>
    <w:rsid w:val="002E1DDD"/>
    <w:rsid w:val="002E3342"/>
    <w:rsid w:val="002E57BE"/>
    <w:rsid w:val="002E6EAD"/>
    <w:rsid w:val="002E7431"/>
    <w:rsid w:val="002F00A7"/>
    <w:rsid w:val="002F0900"/>
    <w:rsid w:val="002F1BD8"/>
    <w:rsid w:val="002F30D2"/>
    <w:rsid w:val="002F75E1"/>
    <w:rsid w:val="00301F19"/>
    <w:rsid w:val="0031161B"/>
    <w:rsid w:val="00311CCF"/>
    <w:rsid w:val="00313514"/>
    <w:rsid w:val="003137B3"/>
    <w:rsid w:val="003154DB"/>
    <w:rsid w:val="00315743"/>
    <w:rsid w:val="003159B3"/>
    <w:rsid w:val="0031729B"/>
    <w:rsid w:val="00320C4D"/>
    <w:rsid w:val="00320FEE"/>
    <w:rsid w:val="003227B8"/>
    <w:rsid w:val="00323F50"/>
    <w:rsid w:val="003257C0"/>
    <w:rsid w:val="00325831"/>
    <w:rsid w:val="0032673F"/>
    <w:rsid w:val="003311EC"/>
    <w:rsid w:val="00334AD5"/>
    <w:rsid w:val="00345185"/>
    <w:rsid w:val="003512E2"/>
    <w:rsid w:val="00352E80"/>
    <w:rsid w:val="00357AA2"/>
    <w:rsid w:val="00364911"/>
    <w:rsid w:val="00366BB5"/>
    <w:rsid w:val="00370FF5"/>
    <w:rsid w:val="00375118"/>
    <w:rsid w:val="00377C37"/>
    <w:rsid w:val="00381949"/>
    <w:rsid w:val="003851C1"/>
    <w:rsid w:val="003911C5"/>
    <w:rsid w:val="00392BAE"/>
    <w:rsid w:val="00393201"/>
    <w:rsid w:val="003948A2"/>
    <w:rsid w:val="00395297"/>
    <w:rsid w:val="003B2938"/>
    <w:rsid w:val="003C2BF6"/>
    <w:rsid w:val="003C36DD"/>
    <w:rsid w:val="003C55EF"/>
    <w:rsid w:val="003C583D"/>
    <w:rsid w:val="003C7207"/>
    <w:rsid w:val="003D0FAA"/>
    <w:rsid w:val="003D13CF"/>
    <w:rsid w:val="003D151F"/>
    <w:rsid w:val="003D4285"/>
    <w:rsid w:val="003E1453"/>
    <w:rsid w:val="003E4679"/>
    <w:rsid w:val="003F0CCE"/>
    <w:rsid w:val="003F1011"/>
    <w:rsid w:val="003F319D"/>
    <w:rsid w:val="003F3463"/>
    <w:rsid w:val="003F3757"/>
    <w:rsid w:val="00401191"/>
    <w:rsid w:val="00411108"/>
    <w:rsid w:val="00412BE2"/>
    <w:rsid w:val="00417C7F"/>
    <w:rsid w:val="00421044"/>
    <w:rsid w:val="00422B2C"/>
    <w:rsid w:val="004264C8"/>
    <w:rsid w:val="00426BA2"/>
    <w:rsid w:val="00431E21"/>
    <w:rsid w:val="00432B4D"/>
    <w:rsid w:val="00435E35"/>
    <w:rsid w:val="004409BB"/>
    <w:rsid w:val="0045086E"/>
    <w:rsid w:val="004574CA"/>
    <w:rsid w:val="00471060"/>
    <w:rsid w:val="00476449"/>
    <w:rsid w:val="00480037"/>
    <w:rsid w:val="00483997"/>
    <w:rsid w:val="004841BE"/>
    <w:rsid w:val="004845D0"/>
    <w:rsid w:val="0048481B"/>
    <w:rsid w:val="00485E88"/>
    <w:rsid w:val="00496314"/>
    <w:rsid w:val="00496CCD"/>
    <w:rsid w:val="00496EF1"/>
    <w:rsid w:val="00497D23"/>
    <w:rsid w:val="004C0CC1"/>
    <w:rsid w:val="004C3344"/>
    <w:rsid w:val="004C4F69"/>
    <w:rsid w:val="004D1A0C"/>
    <w:rsid w:val="004E4872"/>
    <w:rsid w:val="004E5A21"/>
    <w:rsid w:val="004F0D84"/>
    <w:rsid w:val="004F2E5D"/>
    <w:rsid w:val="004F4803"/>
    <w:rsid w:val="004F52F0"/>
    <w:rsid w:val="00500C1E"/>
    <w:rsid w:val="005012C4"/>
    <w:rsid w:val="0051048B"/>
    <w:rsid w:val="005107AD"/>
    <w:rsid w:val="005150DC"/>
    <w:rsid w:val="005211BF"/>
    <w:rsid w:val="00522C2F"/>
    <w:rsid w:val="00525189"/>
    <w:rsid w:val="0052590A"/>
    <w:rsid w:val="005266E8"/>
    <w:rsid w:val="00526869"/>
    <w:rsid w:val="005309CC"/>
    <w:rsid w:val="00536411"/>
    <w:rsid w:val="00542E1D"/>
    <w:rsid w:val="0054493A"/>
    <w:rsid w:val="00551A1A"/>
    <w:rsid w:val="00567D26"/>
    <w:rsid w:val="00572F17"/>
    <w:rsid w:val="005774FE"/>
    <w:rsid w:val="00577FC4"/>
    <w:rsid w:val="005843B6"/>
    <w:rsid w:val="0059126B"/>
    <w:rsid w:val="00591623"/>
    <w:rsid w:val="00595771"/>
    <w:rsid w:val="005959D1"/>
    <w:rsid w:val="005A0CDB"/>
    <w:rsid w:val="005A5525"/>
    <w:rsid w:val="005A69CD"/>
    <w:rsid w:val="005A72DB"/>
    <w:rsid w:val="005B60C6"/>
    <w:rsid w:val="005B6C62"/>
    <w:rsid w:val="005D3C4F"/>
    <w:rsid w:val="005E0450"/>
    <w:rsid w:val="005E72DE"/>
    <w:rsid w:val="005F049E"/>
    <w:rsid w:val="005F61BE"/>
    <w:rsid w:val="006007DD"/>
    <w:rsid w:val="00600DDC"/>
    <w:rsid w:val="00603ED8"/>
    <w:rsid w:val="00605148"/>
    <w:rsid w:val="00613D87"/>
    <w:rsid w:val="0061563E"/>
    <w:rsid w:val="006179C9"/>
    <w:rsid w:val="006226DE"/>
    <w:rsid w:val="00630B2C"/>
    <w:rsid w:val="00631A31"/>
    <w:rsid w:val="00631B16"/>
    <w:rsid w:val="00636AAE"/>
    <w:rsid w:val="00637F1C"/>
    <w:rsid w:val="006408F8"/>
    <w:rsid w:val="006419DF"/>
    <w:rsid w:val="006453DF"/>
    <w:rsid w:val="00646D84"/>
    <w:rsid w:val="00650A78"/>
    <w:rsid w:val="00655898"/>
    <w:rsid w:val="006677E0"/>
    <w:rsid w:val="00667F44"/>
    <w:rsid w:val="006729EB"/>
    <w:rsid w:val="0067370F"/>
    <w:rsid w:val="00681321"/>
    <w:rsid w:val="00681AA0"/>
    <w:rsid w:val="00682AB1"/>
    <w:rsid w:val="0068372A"/>
    <w:rsid w:val="00684B12"/>
    <w:rsid w:val="00690322"/>
    <w:rsid w:val="00692192"/>
    <w:rsid w:val="006A031A"/>
    <w:rsid w:val="006A0487"/>
    <w:rsid w:val="006A516A"/>
    <w:rsid w:val="006C177B"/>
    <w:rsid w:val="006C49D7"/>
    <w:rsid w:val="006D09FC"/>
    <w:rsid w:val="006D0AB5"/>
    <w:rsid w:val="006D14FE"/>
    <w:rsid w:val="006D4D84"/>
    <w:rsid w:val="006E0CCE"/>
    <w:rsid w:val="006E69BB"/>
    <w:rsid w:val="006E78C3"/>
    <w:rsid w:val="006F3776"/>
    <w:rsid w:val="006F5655"/>
    <w:rsid w:val="006F6747"/>
    <w:rsid w:val="0070321A"/>
    <w:rsid w:val="00705A39"/>
    <w:rsid w:val="00710C68"/>
    <w:rsid w:val="00711FE8"/>
    <w:rsid w:val="00713D8B"/>
    <w:rsid w:val="0071697E"/>
    <w:rsid w:val="007212A1"/>
    <w:rsid w:val="00722C61"/>
    <w:rsid w:val="00725B4F"/>
    <w:rsid w:val="00727E02"/>
    <w:rsid w:val="00734DEA"/>
    <w:rsid w:val="0073541D"/>
    <w:rsid w:val="007373B0"/>
    <w:rsid w:val="007409C6"/>
    <w:rsid w:val="00743BDC"/>
    <w:rsid w:val="0074749C"/>
    <w:rsid w:val="00747742"/>
    <w:rsid w:val="00751D63"/>
    <w:rsid w:val="00751DA1"/>
    <w:rsid w:val="00761EC7"/>
    <w:rsid w:val="00762B2B"/>
    <w:rsid w:val="00764794"/>
    <w:rsid w:val="00764885"/>
    <w:rsid w:val="00765D50"/>
    <w:rsid w:val="00774DC8"/>
    <w:rsid w:val="007822D1"/>
    <w:rsid w:val="00783A28"/>
    <w:rsid w:val="00783E8A"/>
    <w:rsid w:val="00784FC8"/>
    <w:rsid w:val="00787695"/>
    <w:rsid w:val="0079026A"/>
    <w:rsid w:val="00790302"/>
    <w:rsid w:val="00790CCA"/>
    <w:rsid w:val="007A1E3C"/>
    <w:rsid w:val="007A4D1D"/>
    <w:rsid w:val="007A61B4"/>
    <w:rsid w:val="007A6C54"/>
    <w:rsid w:val="007B2E30"/>
    <w:rsid w:val="007C3A19"/>
    <w:rsid w:val="007C47B9"/>
    <w:rsid w:val="007C5807"/>
    <w:rsid w:val="007D6E62"/>
    <w:rsid w:val="007D7D07"/>
    <w:rsid w:val="007F0921"/>
    <w:rsid w:val="007F0A53"/>
    <w:rsid w:val="00802BE7"/>
    <w:rsid w:val="00812DAC"/>
    <w:rsid w:val="00814EF8"/>
    <w:rsid w:val="008159ED"/>
    <w:rsid w:val="00820A1C"/>
    <w:rsid w:val="00822E9B"/>
    <w:rsid w:val="008279B7"/>
    <w:rsid w:val="00837959"/>
    <w:rsid w:val="008410BE"/>
    <w:rsid w:val="008423AD"/>
    <w:rsid w:val="0084558D"/>
    <w:rsid w:val="008517A0"/>
    <w:rsid w:val="00853E72"/>
    <w:rsid w:val="00856825"/>
    <w:rsid w:val="008708B4"/>
    <w:rsid w:val="008863DE"/>
    <w:rsid w:val="0089271D"/>
    <w:rsid w:val="008937C1"/>
    <w:rsid w:val="00894EAC"/>
    <w:rsid w:val="008A1564"/>
    <w:rsid w:val="008B1A43"/>
    <w:rsid w:val="008C1F37"/>
    <w:rsid w:val="008C4BF6"/>
    <w:rsid w:val="008C58C2"/>
    <w:rsid w:val="008E124E"/>
    <w:rsid w:val="008E502E"/>
    <w:rsid w:val="00900F8F"/>
    <w:rsid w:val="00905053"/>
    <w:rsid w:val="009072D6"/>
    <w:rsid w:val="00907DD4"/>
    <w:rsid w:val="0091174A"/>
    <w:rsid w:val="009141D9"/>
    <w:rsid w:val="009154D4"/>
    <w:rsid w:val="00916638"/>
    <w:rsid w:val="009238D8"/>
    <w:rsid w:val="009253C4"/>
    <w:rsid w:val="00927209"/>
    <w:rsid w:val="00930DA0"/>
    <w:rsid w:val="00933305"/>
    <w:rsid w:val="009341C0"/>
    <w:rsid w:val="00937BC3"/>
    <w:rsid w:val="009418C3"/>
    <w:rsid w:val="00942241"/>
    <w:rsid w:val="009471FE"/>
    <w:rsid w:val="00947A5E"/>
    <w:rsid w:val="00950AB0"/>
    <w:rsid w:val="00950EF8"/>
    <w:rsid w:val="0096026F"/>
    <w:rsid w:val="00963012"/>
    <w:rsid w:val="00974AA1"/>
    <w:rsid w:val="00975466"/>
    <w:rsid w:val="0098181D"/>
    <w:rsid w:val="0098395C"/>
    <w:rsid w:val="009903D1"/>
    <w:rsid w:val="00994897"/>
    <w:rsid w:val="009A1E21"/>
    <w:rsid w:val="009A312D"/>
    <w:rsid w:val="009A5332"/>
    <w:rsid w:val="009A5FFB"/>
    <w:rsid w:val="009B0FD7"/>
    <w:rsid w:val="009B42A4"/>
    <w:rsid w:val="009B52C7"/>
    <w:rsid w:val="009B6016"/>
    <w:rsid w:val="009C29AD"/>
    <w:rsid w:val="009D0CD3"/>
    <w:rsid w:val="009D2484"/>
    <w:rsid w:val="009D4866"/>
    <w:rsid w:val="009E091E"/>
    <w:rsid w:val="009E555E"/>
    <w:rsid w:val="009E6638"/>
    <w:rsid w:val="009F0C34"/>
    <w:rsid w:val="009F630E"/>
    <w:rsid w:val="009F7896"/>
    <w:rsid w:val="00A21311"/>
    <w:rsid w:val="00A23980"/>
    <w:rsid w:val="00A24A09"/>
    <w:rsid w:val="00A24A0B"/>
    <w:rsid w:val="00A25676"/>
    <w:rsid w:val="00A2675C"/>
    <w:rsid w:val="00A30153"/>
    <w:rsid w:val="00A305E3"/>
    <w:rsid w:val="00A326FD"/>
    <w:rsid w:val="00A369BD"/>
    <w:rsid w:val="00A45E68"/>
    <w:rsid w:val="00A4784B"/>
    <w:rsid w:val="00A60743"/>
    <w:rsid w:val="00A73550"/>
    <w:rsid w:val="00A8482A"/>
    <w:rsid w:val="00A92CFA"/>
    <w:rsid w:val="00A933C1"/>
    <w:rsid w:val="00A93BC0"/>
    <w:rsid w:val="00A969DE"/>
    <w:rsid w:val="00AB1B69"/>
    <w:rsid w:val="00AB22B7"/>
    <w:rsid w:val="00AB3EFF"/>
    <w:rsid w:val="00AB7AF6"/>
    <w:rsid w:val="00AC5B97"/>
    <w:rsid w:val="00AC5E3B"/>
    <w:rsid w:val="00AC5F96"/>
    <w:rsid w:val="00AD0F84"/>
    <w:rsid w:val="00AD356E"/>
    <w:rsid w:val="00AD5B94"/>
    <w:rsid w:val="00AD62A0"/>
    <w:rsid w:val="00AD698D"/>
    <w:rsid w:val="00AD6C9C"/>
    <w:rsid w:val="00AD7FD3"/>
    <w:rsid w:val="00AE4917"/>
    <w:rsid w:val="00AF062B"/>
    <w:rsid w:val="00AF0E8D"/>
    <w:rsid w:val="00AF30C4"/>
    <w:rsid w:val="00B001C3"/>
    <w:rsid w:val="00B03D73"/>
    <w:rsid w:val="00B054BE"/>
    <w:rsid w:val="00B07693"/>
    <w:rsid w:val="00B07A80"/>
    <w:rsid w:val="00B07E20"/>
    <w:rsid w:val="00B12EE0"/>
    <w:rsid w:val="00B148C2"/>
    <w:rsid w:val="00B15CB5"/>
    <w:rsid w:val="00B17710"/>
    <w:rsid w:val="00B30159"/>
    <w:rsid w:val="00B376BE"/>
    <w:rsid w:val="00B37F7F"/>
    <w:rsid w:val="00B51407"/>
    <w:rsid w:val="00B536F7"/>
    <w:rsid w:val="00B601C2"/>
    <w:rsid w:val="00B619C6"/>
    <w:rsid w:val="00B62649"/>
    <w:rsid w:val="00B669F1"/>
    <w:rsid w:val="00B67F62"/>
    <w:rsid w:val="00B724F4"/>
    <w:rsid w:val="00B72BE7"/>
    <w:rsid w:val="00B93A8D"/>
    <w:rsid w:val="00B95138"/>
    <w:rsid w:val="00BA1557"/>
    <w:rsid w:val="00BA329A"/>
    <w:rsid w:val="00BA3F26"/>
    <w:rsid w:val="00BA6E53"/>
    <w:rsid w:val="00BB43A2"/>
    <w:rsid w:val="00BC1604"/>
    <w:rsid w:val="00BC45CB"/>
    <w:rsid w:val="00BD5F74"/>
    <w:rsid w:val="00BE0857"/>
    <w:rsid w:val="00BE42A7"/>
    <w:rsid w:val="00BF1562"/>
    <w:rsid w:val="00BF2B46"/>
    <w:rsid w:val="00C00F9A"/>
    <w:rsid w:val="00C0182C"/>
    <w:rsid w:val="00C02DB1"/>
    <w:rsid w:val="00C04276"/>
    <w:rsid w:val="00C0697B"/>
    <w:rsid w:val="00C07760"/>
    <w:rsid w:val="00C11EF5"/>
    <w:rsid w:val="00C20EC4"/>
    <w:rsid w:val="00C2162D"/>
    <w:rsid w:val="00C24A0D"/>
    <w:rsid w:val="00C312DF"/>
    <w:rsid w:val="00C36D75"/>
    <w:rsid w:val="00C37083"/>
    <w:rsid w:val="00C52AC4"/>
    <w:rsid w:val="00C5352D"/>
    <w:rsid w:val="00C53922"/>
    <w:rsid w:val="00C55477"/>
    <w:rsid w:val="00C640AD"/>
    <w:rsid w:val="00C70819"/>
    <w:rsid w:val="00C71C1E"/>
    <w:rsid w:val="00C72767"/>
    <w:rsid w:val="00C72EB7"/>
    <w:rsid w:val="00C74B2C"/>
    <w:rsid w:val="00C8273B"/>
    <w:rsid w:val="00C96DB8"/>
    <w:rsid w:val="00CA5CE4"/>
    <w:rsid w:val="00CA69AB"/>
    <w:rsid w:val="00CB0200"/>
    <w:rsid w:val="00CB1F8F"/>
    <w:rsid w:val="00CB561C"/>
    <w:rsid w:val="00CC4DF8"/>
    <w:rsid w:val="00CC66F2"/>
    <w:rsid w:val="00CD1C31"/>
    <w:rsid w:val="00CD4173"/>
    <w:rsid w:val="00CD5061"/>
    <w:rsid w:val="00CD56F4"/>
    <w:rsid w:val="00CD633D"/>
    <w:rsid w:val="00CE1448"/>
    <w:rsid w:val="00CE1712"/>
    <w:rsid w:val="00CF221F"/>
    <w:rsid w:val="00D0074C"/>
    <w:rsid w:val="00D0496B"/>
    <w:rsid w:val="00D06700"/>
    <w:rsid w:val="00D146D8"/>
    <w:rsid w:val="00D231CC"/>
    <w:rsid w:val="00D232B9"/>
    <w:rsid w:val="00D2450D"/>
    <w:rsid w:val="00D25C6C"/>
    <w:rsid w:val="00D27F26"/>
    <w:rsid w:val="00D304BD"/>
    <w:rsid w:val="00D30A74"/>
    <w:rsid w:val="00D31DF8"/>
    <w:rsid w:val="00D3583A"/>
    <w:rsid w:val="00D41F10"/>
    <w:rsid w:val="00D4214E"/>
    <w:rsid w:val="00D46E9D"/>
    <w:rsid w:val="00D533BA"/>
    <w:rsid w:val="00D548B3"/>
    <w:rsid w:val="00D55E0D"/>
    <w:rsid w:val="00D60505"/>
    <w:rsid w:val="00D62850"/>
    <w:rsid w:val="00D63D31"/>
    <w:rsid w:val="00D71290"/>
    <w:rsid w:val="00D7320C"/>
    <w:rsid w:val="00D742F4"/>
    <w:rsid w:val="00D77956"/>
    <w:rsid w:val="00D814F3"/>
    <w:rsid w:val="00D86EE1"/>
    <w:rsid w:val="00D90AB9"/>
    <w:rsid w:val="00D947E3"/>
    <w:rsid w:val="00DA183E"/>
    <w:rsid w:val="00DA3D6F"/>
    <w:rsid w:val="00DB048E"/>
    <w:rsid w:val="00DB0686"/>
    <w:rsid w:val="00DB312D"/>
    <w:rsid w:val="00DB7600"/>
    <w:rsid w:val="00DC588A"/>
    <w:rsid w:val="00DC6789"/>
    <w:rsid w:val="00DD108C"/>
    <w:rsid w:val="00DD13E3"/>
    <w:rsid w:val="00DD1EBD"/>
    <w:rsid w:val="00DD4524"/>
    <w:rsid w:val="00DD4E84"/>
    <w:rsid w:val="00DD52AD"/>
    <w:rsid w:val="00DD5868"/>
    <w:rsid w:val="00DE1B58"/>
    <w:rsid w:val="00DE2B4E"/>
    <w:rsid w:val="00DE36E7"/>
    <w:rsid w:val="00DE6F07"/>
    <w:rsid w:val="00DF4F20"/>
    <w:rsid w:val="00DF71A5"/>
    <w:rsid w:val="00E031AB"/>
    <w:rsid w:val="00E05C58"/>
    <w:rsid w:val="00E16326"/>
    <w:rsid w:val="00E21C02"/>
    <w:rsid w:val="00E23CE8"/>
    <w:rsid w:val="00E24721"/>
    <w:rsid w:val="00E24FD6"/>
    <w:rsid w:val="00E3190B"/>
    <w:rsid w:val="00E31C74"/>
    <w:rsid w:val="00E43DAF"/>
    <w:rsid w:val="00E440F5"/>
    <w:rsid w:val="00E4490C"/>
    <w:rsid w:val="00E44B6F"/>
    <w:rsid w:val="00E643B3"/>
    <w:rsid w:val="00E648BD"/>
    <w:rsid w:val="00E67693"/>
    <w:rsid w:val="00E70432"/>
    <w:rsid w:val="00E7139C"/>
    <w:rsid w:val="00E72E12"/>
    <w:rsid w:val="00E75E82"/>
    <w:rsid w:val="00E76B48"/>
    <w:rsid w:val="00E94504"/>
    <w:rsid w:val="00E94596"/>
    <w:rsid w:val="00EA15D2"/>
    <w:rsid w:val="00EA52DA"/>
    <w:rsid w:val="00EA6E02"/>
    <w:rsid w:val="00EB5012"/>
    <w:rsid w:val="00EC3C07"/>
    <w:rsid w:val="00ED4538"/>
    <w:rsid w:val="00ED7287"/>
    <w:rsid w:val="00EE0C0E"/>
    <w:rsid w:val="00EE5DA9"/>
    <w:rsid w:val="00EE5F3C"/>
    <w:rsid w:val="00EE7784"/>
    <w:rsid w:val="00F00A4C"/>
    <w:rsid w:val="00F065EE"/>
    <w:rsid w:val="00F0779B"/>
    <w:rsid w:val="00F11451"/>
    <w:rsid w:val="00F1343E"/>
    <w:rsid w:val="00F140B9"/>
    <w:rsid w:val="00F2129B"/>
    <w:rsid w:val="00F22E6E"/>
    <w:rsid w:val="00F24FD1"/>
    <w:rsid w:val="00F26AE8"/>
    <w:rsid w:val="00F27157"/>
    <w:rsid w:val="00F32FBB"/>
    <w:rsid w:val="00F34B80"/>
    <w:rsid w:val="00F35B33"/>
    <w:rsid w:val="00F430F5"/>
    <w:rsid w:val="00F44509"/>
    <w:rsid w:val="00F536B2"/>
    <w:rsid w:val="00F552DD"/>
    <w:rsid w:val="00F55F4C"/>
    <w:rsid w:val="00F574D2"/>
    <w:rsid w:val="00F655D4"/>
    <w:rsid w:val="00F67F56"/>
    <w:rsid w:val="00F735EE"/>
    <w:rsid w:val="00F74511"/>
    <w:rsid w:val="00F758BD"/>
    <w:rsid w:val="00F87272"/>
    <w:rsid w:val="00F87873"/>
    <w:rsid w:val="00F9428B"/>
    <w:rsid w:val="00FA0AB1"/>
    <w:rsid w:val="00FA3722"/>
    <w:rsid w:val="00FB0E40"/>
    <w:rsid w:val="00FB522F"/>
    <w:rsid w:val="00FB5598"/>
    <w:rsid w:val="00FC1E06"/>
    <w:rsid w:val="00FC5BA5"/>
    <w:rsid w:val="00FC5C0E"/>
    <w:rsid w:val="00FC648C"/>
    <w:rsid w:val="00FC6A9E"/>
    <w:rsid w:val="00FD30F7"/>
    <w:rsid w:val="00FD32F7"/>
    <w:rsid w:val="00FD4D3B"/>
    <w:rsid w:val="00FD605E"/>
    <w:rsid w:val="00FE09D3"/>
    <w:rsid w:val="00FE3BA9"/>
    <w:rsid w:val="00FF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6F410ED"/>
  <w15:chartTrackingRefBased/>
  <w15:docId w15:val="{1B66CA1F-2BB2-4695-902D-ECDB81543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DF8"/>
    <w:pPr>
      <w:ind w:left="851"/>
    </w:pPr>
    <w:rPr>
      <w:rFonts w:eastAsia="Times New Roman"/>
      <w:color w:val="595959" w:themeColor="text1" w:themeTint="A6"/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D31DF8"/>
    <w:pPr>
      <w:keepNext/>
      <w:keepLines/>
      <w:numPr>
        <w:numId w:val="1"/>
      </w:numPr>
      <w:spacing w:line="360" w:lineRule="auto"/>
      <w:ind w:left="851" w:hanging="851"/>
      <w:outlineLvl w:val="0"/>
    </w:pPr>
    <w:rPr>
      <w:b/>
      <w:bCs/>
      <w:color w:val="262626" w:themeColor="text1" w:themeTint="D9"/>
      <w:sz w:val="36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D31DF8"/>
    <w:pPr>
      <w:keepNext/>
      <w:keepLines/>
      <w:numPr>
        <w:ilvl w:val="1"/>
        <w:numId w:val="1"/>
      </w:numPr>
      <w:spacing w:before="120" w:after="120"/>
      <w:ind w:hanging="851"/>
      <w:outlineLvl w:val="1"/>
    </w:pPr>
    <w:rPr>
      <w:b/>
      <w:bCs/>
      <w:color w:val="262626" w:themeColor="text1" w:themeTint="D9"/>
      <w:sz w:val="32"/>
      <w:szCs w:val="26"/>
    </w:rPr>
  </w:style>
  <w:style w:type="paragraph" w:styleId="Heading3">
    <w:name w:val="heading 3"/>
    <w:basedOn w:val="Normal"/>
    <w:link w:val="Heading3Char"/>
    <w:autoRedefine/>
    <w:uiPriority w:val="9"/>
    <w:unhideWhenUsed/>
    <w:qFormat/>
    <w:rsid w:val="00D31DF8"/>
    <w:pPr>
      <w:keepNext/>
      <w:keepLines/>
      <w:numPr>
        <w:ilvl w:val="2"/>
        <w:numId w:val="1"/>
      </w:numPr>
      <w:spacing w:before="120"/>
      <w:ind w:left="851" w:hanging="851"/>
      <w:outlineLvl w:val="2"/>
    </w:pPr>
    <w:rPr>
      <w:b/>
      <w:bCs/>
      <w:color w:val="404040" w:themeColor="text1" w:themeTint="BF"/>
      <w:sz w:val="30"/>
    </w:rPr>
  </w:style>
  <w:style w:type="paragraph" w:styleId="Heading4">
    <w:name w:val="heading 4"/>
    <w:basedOn w:val="Normal"/>
    <w:link w:val="Heading4Char"/>
    <w:uiPriority w:val="9"/>
    <w:unhideWhenUsed/>
    <w:qFormat/>
    <w:rsid w:val="00D31DF8"/>
    <w:pPr>
      <w:keepNext/>
      <w:keepLines/>
      <w:numPr>
        <w:ilvl w:val="3"/>
        <w:numId w:val="1"/>
      </w:numPr>
      <w:spacing w:before="200"/>
      <w:ind w:left="851" w:hanging="851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31DF8"/>
    <w:pPr>
      <w:keepNext/>
      <w:keepLines/>
      <w:numPr>
        <w:ilvl w:val="4"/>
        <w:numId w:val="1"/>
      </w:numPr>
      <w:spacing w:before="200"/>
      <w:ind w:left="1009" w:hanging="1009"/>
      <w:outlineLvl w:val="4"/>
    </w:pPr>
    <w:rPr>
      <w:color w:val="4040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869"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869"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869"/>
    <w:pPr>
      <w:keepNext/>
      <w:keepLines/>
      <w:numPr>
        <w:ilvl w:val="7"/>
        <w:numId w:val="1"/>
      </w:numPr>
      <w:spacing w:before="200"/>
      <w:outlineLvl w:val="7"/>
    </w:pPr>
    <w:rPr>
      <w:rFonts w:ascii="Cambria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869"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31DF8"/>
    <w:rPr>
      <w:rFonts w:eastAsia="Times New Roman"/>
      <w:b/>
      <w:bCs/>
      <w:color w:val="262626" w:themeColor="text1" w:themeTint="D9"/>
      <w:sz w:val="36"/>
      <w:szCs w:val="28"/>
      <w:lang w:val="en-US" w:eastAsia="en-US"/>
    </w:rPr>
  </w:style>
  <w:style w:type="character" w:customStyle="1" w:styleId="Heading2Char">
    <w:name w:val="Heading 2 Char"/>
    <w:link w:val="Heading2"/>
    <w:uiPriority w:val="9"/>
    <w:rsid w:val="00D31DF8"/>
    <w:rPr>
      <w:rFonts w:eastAsia="Times New Roman"/>
      <w:b/>
      <w:bCs/>
      <w:color w:val="262626" w:themeColor="text1" w:themeTint="D9"/>
      <w:sz w:val="32"/>
      <w:szCs w:val="26"/>
      <w:lang w:val="en-US" w:eastAsia="en-US"/>
    </w:rPr>
  </w:style>
  <w:style w:type="character" w:customStyle="1" w:styleId="Heading3Char">
    <w:name w:val="Heading 3 Char"/>
    <w:link w:val="Heading3"/>
    <w:uiPriority w:val="9"/>
    <w:rsid w:val="00D31DF8"/>
    <w:rPr>
      <w:rFonts w:eastAsia="Times New Roman"/>
      <w:b/>
      <w:bCs/>
      <w:color w:val="404040" w:themeColor="text1" w:themeTint="BF"/>
      <w:sz w:val="30"/>
      <w:szCs w:val="24"/>
      <w:lang w:val="en-US" w:eastAsia="en-US"/>
    </w:rPr>
  </w:style>
  <w:style w:type="character" w:customStyle="1" w:styleId="Heading4Char">
    <w:name w:val="Heading 4 Char"/>
    <w:link w:val="Heading4"/>
    <w:uiPriority w:val="9"/>
    <w:rsid w:val="00D31DF8"/>
    <w:rPr>
      <w:rFonts w:eastAsia="Times New Roman"/>
      <w:b/>
      <w:bCs/>
      <w:i/>
      <w:iCs/>
      <w:color w:val="595959" w:themeColor="text1" w:themeTint="A6"/>
      <w:sz w:val="24"/>
      <w:szCs w:val="24"/>
      <w:lang w:val="en-US" w:eastAsia="en-US"/>
    </w:rPr>
  </w:style>
  <w:style w:type="character" w:customStyle="1" w:styleId="Heading5Char">
    <w:name w:val="Heading 5 Char"/>
    <w:link w:val="Heading5"/>
    <w:uiPriority w:val="9"/>
    <w:rsid w:val="00D31DF8"/>
    <w:rPr>
      <w:rFonts w:eastAsia="Times New Roman"/>
      <w:color w:val="404040"/>
      <w:sz w:val="24"/>
      <w:szCs w:val="24"/>
      <w:lang w:val="en-US" w:eastAsia="en-US"/>
    </w:rPr>
  </w:style>
  <w:style w:type="character" w:customStyle="1" w:styleId="Heading6Char">
    <w:name w:val="Heading 6 Char"/>
    <w:link w:val="Heading6"/>
    <w:uiPriority w:val="9"/>
    <w:semiHidden/>
    <w:rsid w:val="00526869"/>
    <w:rPr>
      <w:rFonts w:ascii="Cambria" w:eastAsia="Times New Roman" w:hAnsi="Cambria"/>
      <w:i/>
      <w:iCs/>
      <w:color w:val="243F60"/>
      <w:sz w:val="24"/>
      <w:szCs w:val="24"/>
    </w:rPr>
  </w:style>
  <w:style w:type="character" w:customStyle="1" w:styleId="Heading7Char">
    <w:name w:val="Heading 7 Char"/>
    <w:link w:val="Heading7"/>
    <w:uiPriority w:val="9"/>
    <w:semiHidden/>
    <w:rsid w:val="00526869"/>
    <w:rPr>
      <w:rFonts w:ascii="Cambria" w:eastAsia="Times New Roman" w:hAnsi="Cambria"/>
      <w:i/>
      <w:iCs/>
      <w:color w:val="404040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526869"/>
    <w:rPr>
      <w:rFonts w:ascii="Cambria" w:eastAsia="Times New Roman" w:hAnsi="Cambria"/>
      <w:color w:val="404040"/>
    </w:rPr>
  </w:style>
  <w:style w:type="character" w:customStyle="1" w:styleId="Heading9Char">
    <w:name w:val="Heading 9 Char"/>
    <w:link w:val="Heading9"/>
    <w:uiPriority w:val="9"/>
    <w:semiHidden/>
    <w:rsid w:val="00526869"/>
    <w:rPr>
      <w:rFonts w:ascii="Cambria" w:eastAsia="Times New Roman" w:hAnsi="Cambria"/>
      <w:i/>
      <w:iCs/>
      <w:color w:val="404040"/>
    </w:rPr>
  </w:style>
  <w:style w:type="paragraph" w:styleId="BodyText2">
    <w:name w:val="Body Text 2"/>
    <w:basedOn w:val="Normal"/>
    <w:link w:val="BodyText2Char"/>
    <w:rsid w:val="00526869"/>
    <w:rPr>
      <w:b/>
      <w:i/>
    </w:rPr>
  </w:style>
  <w:style w:type="character" w:customStyle="1" w:styleId="BodyText2Char">
    <w:name w:val="Body Text 2 Char"/>
    <w:link w:val="BodyText2"/>
    <w:rsid w:val="00526869"/>
    <w:rPr>
      <w:rFonts w:ascii="Calibri" w:eastAsia="Times New Roman" w:hAnsi="Calibri" w:cs="Times New Roman"/>
      <w:b/>
      <w:i/>
      <w:sz w:val="24"/>
      <w:szCs w:val="24"/>
    </w:rPr>
  </w:style>
  <w:style w:type="paragraph" w:styleId="BodyText3">
    <w:name w:val="Body Text 3"/>
    <w:aliases w:val="Body Text 4"/>
    <w:basedOn w:val="Normal"/>
    <w:link w:val="BodyText3Char"/>
    <w:rsid w:val="00526869"/>
    <w:rPr>
      <w:b/>
      <w:szCs w:val="16"/>
    </w:rPr>
  </w:style>
  <w:style w:type="character" w:customStyle="1" w:styleId="BodyText3Char">
    <w:name w:val="Body Text 3 Char"/>
    <w:aliases w:val="Body Text 4 Char"/>
    <w:link w:val="BodyText3"/>
    <w:rsid w:val="00526869"/>
    <w:rPr>
      <w:rFonts w:ascii="Calibri" w:eastAsia="Times New Roman" w:hAnsi="Calibri" w:cs="Times New Roman"/>
      <w:b/>
      <w:sz w:val="24"/>
      <w:szCs w:val="16"/>
    </w:rPr>
  </w:style>
  <w:style w:type="paragraph" w:styleId="Header">
    <w:name w:val="header"/>
    <w:basedOn w:val="Normal"/>
    <w:link w:val="HeaderChar"/>
    <w:uiPriority w:val="99"/>
    <w:rsid w:val="0052686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526869"/>
    <w:rPr>
      <w:rFonts w:ascii="Calibri" w:eastAsia="Times New Roman" w:hAnsi="Calibri" w:cs="Times New Roman"/>
      <w:szCs w:val="24"/>
    </w:rPr>
  </w:style>
  <w:style w:type="paragraph" w:styleId="Footer">
    <w:name w:val="footer"/>
    <w:basedOn w:val="Normal"/>
    <w:link w:val="FooterChar"/>
    <w:uiPriority w:val="99"/>
    <w:rsid w:val="0052686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526869"/>
    <w:rPr>
      <w:rFonts w:ascii="Calibri" w:eastAsia="Times New Roman" w:hAnsi="Calibri" w:cs="Times New Roman"/>
      <w:szCs w:val="24"/>
    </w:rPr>
  </w:style>
  <w:style w:type="character" w:styleId="PageNumber">
    <w:name w:val="page number"/>
    <w:basedOn w:val="DefaultParagraphFont"/>
    <w:rsid w:val="00526869"/>
  </w:style>
  <w:style w:type="paragraph" w:styleId="TOC1">
    <w:name w:val="toc 1"/>
    <w:basedOn w:val="Normal"/>
    <w:next w:val="Normal"/>
    <w:autoRedefine/>
    <w:uiPriority w:val="39"/>
    <w:unhideWhenUsed/>
    <w:rsid w:val="001C4F1B"/>
    <w:pPr>
      <w:tabs>
        <w:tab w:val="left" w:pos="851"/>
        <w:tab w:val="right" w:leader="dot" w:pos="9350"/>
      </w:tabs>
      <w:spacing w:after="100"/>
      <w:ind w:left="0"/>
    </w:pPr>
  </w:style>
  <w:style w:type="character" w:styleId="Hyperlink">
    <w:name w:val="Hyperlink"/>
    <w:uiPriority w:val="99"/>
    <w:unhideWhenUsed/>
    <w:rsid w:val="00526869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26869"/>
    <w:pPr>
      <w:ind w:left="220"/>
    </w:pPr>
  </w:style>
  <w:style w:type="paragraph" w:styleId="TableofFigures">
    <w:name w:val="table of figures"/>
    <w:basedOn w:val="Normal"/>
    <w:next w:val="Normal"/>
    <w:uiPriority w:val="99"/>
    <w:unhideWhenUsed/>
    <w:rsid w:val="00526869"/>
  </w:style>
  <w:style w:type="paragraph" w:styleId="BalloonText">
    <w:name w:val="Balloon Text"/>
    <w:basedOn w:val="Normal"/>
    <w:link w:val="BalloonTextChar"/>
    <w:uiPriority w:val="99"/>
    <w:semiHidden/>
    <w:unhideWhenUsed/>
    <w:rsid w:val="005268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26869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20012E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20012E"/>
    <w:rPr>
      <w:sz w:val="22"/>
      <w:szCs w:val="22"/>
      <w:lang w:val="en-US" w:eastAsia="en-US" w:bidi="ar-SA"/>
    </w:rPr>
  </w:style>
  <w:style w:type="character" w:styleId="Emphasis">
    <w:name w:val="Emphasis"/>
    <w:uiPriority w:val="20"/>
    <w:qFormat/>
    <w:rsid w:val="00B07693"/>
    <w:rPr>
      <w:i/>
      <w:iCs/>
    </w:rPr>
  </w:style>
  <w:style w:type="character" w:styleId="Strong">
    <w:name w:val="Strong"/>
    <w:uiPriority w:val="22"/>
    <w:qFormat/>
    <w:rsid w:val="00B07693"/>
    <w:rPr>
      <w:rFonts w:ascii="Calibri" w:hAnsi="Calibri"/>
      <w:b/>
      <w:bCs/>
      <w:sz w:val="26"/>
    </w:rPr>
  </w:style>
  <w:style w:type="table" w:styleId="TableGrid">
    <w:name w:val="Table Grid"/>
    <w:basedOn w:val="TableNormal"/>
    <w:uiPriority w:val="59"/>
    <w:rsid w:val="00A8482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Grid1-Accent1">
    <w:name w:val="Medium Grid 1 Accent 1"/>
    <w:basedOn w:val="TableNormal"/>
    <w:uiPriority w:val="67"/>
    <w:rsid w:val="00A8482A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LightGrid-Accent1">
    <w:name w:val="Light Grid Accent 1"/>
    <w:basedOn w:val="TableNormal"/>
    <w:uiPriority w:val="62"/>
    <w:rsid w:val="00A8482A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MediumGrid1-Accent5">
    <w:name w:val="Medium Grid 1 Accent 5"/>
    <w:basedOn w:val="TableNormal"/>
    <w:uiPriority w:val="67"/>
    <w:rsid w:val="00097647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Shading1-Accent1">
    <w:name w:val="Medium Shading 1 Accent 1"/>
    <w:basedOn w:val="TableNormal"/>
    <w:uiPriority w:val="63"/>
    <w:rsid w:val="00097647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1-Accent5">
    <w:name w:val="Medium List 1 Accent 5"/>
    <w:basedOn w:val="TableNormal"/>
    <w:uiPriority w:val="65"/>
    <w:rsid w:val="00097647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DengXian" w:eastAsia="Times New Roman" w:hAnsi="DengXian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paragraph" w:styleId="NormalWeb">
    <w:name w:val="Normal (Web)"/>
    <w:basedOn w:val="Normal"/>
    <w:uiPriority w:val="99"/>
    <w:semiHidden/>
    <w:unhideWhenUsed/>
    <w:rsid w:val="00370FF5"/>
    <w:pPr>
      <w:spacing w:before="100" w:beforeAutospacing="1" w:after="100" w:afterAutospacing="1"/>
    </w:pPr>
    <w:rPr>
      <w:rFonts w:ascii="Times New Roman" w:hAnsi="Times New Roman"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675C"/>
    <w:pPr>
      <w:numPr>
        <w:numId w:val="0"/>
      </w:numPr>
      <w:spacing w:line="276" w:lineRule="auto"/>
      <w:outlineLvl w:val="9"/>
    </w:pPr>
    <w:rPr>
      <w:rFonts w:ascii="Cambria" w:hAnsi="Cambria"/>
      <w:color w:val="365F91"/>
      <w:sz w:val="28"/>
    </w:rPr>
  </w:style>
  <w:style w:type="paragraph" w:styleId="Title">
    <w:name w:val="Title"/>
    <w:basedOn w:val="Normal"/>
    <w:next w:val="Normal"/>
    <w:link w:val="TitleChar"/>
    <w:qFormat/>
    <w:rsid w:val="00014DF7"/>
    <w:pPr>
      <w:spacing w:before="240" w:after="60"/>
      <w:outlineLvl w:val="0"/>
    </w:pPr>
    <w:rPr>
      <w:b/>
      <w:bCs/>
      <w:color w:val="262626" w:themeColor="text1" w:themeTint="D9"/>
      <w:kern w:val="28"/>
      <w:sz w:val="48"/>
      <w:szCs w:val="32"/>
    </w:rPr>
  </w:style>
  <w:style w:type="character" w:customStyle="1" w:styleId="TitleChar">
    <w:name w:val="Title Char"/>
    <w:link w:val="Title"/>
    <w:rsid w:val="00014DF7"/>
    <w:rPr>
      <w:rFonts w:eastAsia="Times New Roman"/>
      <w:b/>
      <w:bCs/>
      <w:color w:val="262626" w:themeColor="text1" w:themeTint="D9"/>
      <w:kern w:val="28"/>
      <w:sz w:val="48"/>
      <w:szCs w:val="32"/>
      <w:lang w:val="en-US" w:eastAsia="en-US"/>
    </w:rPr>
  </w:style>
  <w:style w:type="paragraph" w:customStyle="1" w:styleId="DefinitionTerm">
    <w:name w:val="Definition Term"/>
    <w:basedOn w:val="Normal"/>
    <w:next w:val="Normal"/>
    <w:rsid w:val="000716F9"/>
    <w:rPr>
      <w:rFonts w:ascii="Times New Roman" w:hAnsi="Times New Roman"/>
      <w:snapToGrid w:val="0"/>
      <w:color w:val="auto"/>
      <w:szCs w:val="20"/>
    </w:rPr>
  </w:style>
  <w:style w:type="paragraph" w:customStyle="1" w:styleId="H4">
    <w:name w:val="H4"/>
    <w:basedOn w:val="Normal"/>
    <w:next w:val="Normal"/>
    <w:rsid w:val="000716F9"/>
    <w:pPr>
      <w:keepNext/>
      <w:spacing w:before="100" w:after="100"/>
      <w:outlineLvl w:val="4"/>
    </w:pPr>
    <w:rPr>
      <w:rFonts w:ascii="Times New Roman" w:hAnsi="Times New Roman"/>
      <w:b/>
      <w:snapToGrid w:val="0"/>
      <w:color w:val="auto"/>
      <w:szCs w:val="20"/>
    </w:rPr>
  </w:style>
  <w:style w:type="paragraph" w:customStyle="1" w:styleId="DocInfo">
    <w:name w:val="Doc Info"/>
    <w:rsid w:val="000716F9"/>
    <w:pPr>
      <w:spacing w:before="120" w:after="120"/>
      <w:jc w:val="both"/>
    </w:pPr>
    <w:rPr>
      <w:rFonts w:ascii="Times New Roman" w:eastAsia="Times New Roman" w:hAnsi="Times New Roman"/>
      <w:b/>
      <w:sz w:val="28"/>
      <w:u w:val="thick"/>
      <w:lang w:val="en-US" w:eastAsia="en-US"/>
    </w:rPr>
  </w:style>
  <w:style w:type="paragraph" w:customStyle="1" w:styleId="Listbullet1">
    <w:name w:val="List bullet 1"/>
    <w:basedOn w:val="ListBullet"/>
    <w:autoRedefine/>
    <w:rsid w:val="004F52F0"/>
    <w:pPr>
      <w:contextualSpacing w:val="0"/>
    </w:pPr>
    <w:rPr>
      <w:rFonts w:ascii="Times New Roman" w:hAnsi="Times New Roman"/>
      <w:color w:val="0000FF"/>
      <w:sz w:val="20"/>
    </w:rPr>
  </w:style>
  <w:style w:type="paragraph" w:styleId="ListBullet">
    <w:name w:val="List Bullet"/>
    <w:basedOn w:val="Normal"/>
    <w:uiPriority w:val="99"/>
    <w:semiHidden/>
    <w:unhideWhenUsed/>
    <w:rsid w:val="004F52F0"/>
    <w:pPr>
      <w:tabs>
        <w:tab w:val="num" w:pos="864"/>
      </w:tabs>
      <w:ind w:left="864" w:hanging="432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6F6747"/>
    <w:pPr>
      <w:ind w:left="440"/>
    </w:pPr>
  </w:style>
  <w:style w:type="paragraph" w:customStyle="1" w:styleId="NoSpacingBullet">
    <w:name w:val="No Spacing Bullet"/>
    <w:basedOn w:val="NoSpacing"/>
    <w:qFormat/>
    <w:rsid w:val="00022BB6"/>
    <w:pPr>
      <w:numPr>
        <w:numId w:val="3"/>
      </w:numPr>
      <w:ind w:left="1491" w:hanging="357"/>
    </w:pPr>
    <w:rPr>
      <w:rFonts w:eastAsia="Times New Roman"/>
      <w:color w:val="404040"/>
    </w:rPr>
  </w:style>
  <w:style w:type="paragraph" w:styleId="BodyText">
    <w:name w:val="Body Text"/>
    <w:basedOn w:val="Normal"/>
    <w:link w:val="BodyTextChar"/>
    <w:uiPriority w:val="99"/>
    <w:semiHidden/>
    <w:unhideWhenUsed/>
    <w:rsid w:val="005843B6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5843B6"/>
    <w:rPr>
      <w:rFonts w:eastAsia="Times New Roman"/>
      <w:color w:val="404040"/>
      <w:sz w:val="22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87695"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rsid w:val="00787695"/>
    <w:rPr>
      <w:rFonts w:eastAsia="Times New Roman"/>
      <w:color w:val="404040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480037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CF221F"/>
    <w:pPr>
      <w:ind w:left="780"/>
    </w:pPr>
  </w:style>
  <w:style w:type="paragraph" w:styleId="TOC5">
    <w:name w:val="toc 5"/>
    <w:basedOn w:val="Normal"/>
    <w:next w:val="Normal"/>
    <w:autoRedefine/>
    <w:uiPriority w:val="39"/>
    <w:unhideWhenUsed/>
    <w:rsid w:val="00CF221F"/>
    <w:pPr>
      <w:ind w:left="10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5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941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4275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4733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8757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0660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46038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1388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5848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326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7744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7996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119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503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7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911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1967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475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80346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7942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4784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062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3902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97313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601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5346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837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3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251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543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8038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6330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413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5098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246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9294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111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80487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0293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6241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412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287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269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843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5154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806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755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435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599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9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Shhiva\Projects\Documents\Word-Template-2020\Aithent\Aithent-Template-20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6E62AE-0465-4C03-B3DB-BDA230216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Aithent-Template-2020</Template>
  <TotalTime>6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Links>
    <vt:vector size="30" baseType="variant">
      <vt:variant>
        <vt:i4>1835056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_Toc29908436</vt:lpwstr>
      </vt:variant>
      <vt:variant>
        <vt:i4>2031664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_Toc29908435</vt:lpwstr>
      </vt:variant>
      <vt:variant>
        <vt:i4>1966128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_Toc29908434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_Toc29908433</vt:lpwstr>
      </vt:variant>
      <vt:variant>
        <vt:i4>1572912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_Toc29908432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</dc:creator>
  <cp:keywords/>
  <cp:lastModifiedBy>Shivakumar M.</cp:lastModifiedBy>
  <cp:revision>6</cp:revision>
  <cp:lastPrinted>2021-12-29T14:30:00Z</cp:lastPrinted>
  <dcterms:created xsi:type="dcterms:W3CDTF">2023-01-02T06:00:00Z</dcterms:created>
  <dcterms:modified xsi:type="dcterms:W3CDTF">2023-01-02T06:30:00Z</dcterms:modified>
</cp:coreProperties>
</file>