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E026CE" w14:textId="794891BF" w:rsidR="004C3344" w:rsidRPr="00B22674" w:rsidRDefault="004C3344" w:rsidP="00CB561C">
      <w:pPr>
        <w:rPr>
          <w:rFonts w:asciiTheme="minorHAnsi" w:hAnsiTheme="minorHAnsi" w:cstheme="minorHAnsi"/>
        </w:rPr>
      </w:pPr>
    </w:p>
    <w:p w14:paraId="063D98A9" w14:textId="71107CEB" w:rsidR="00CB561C" w:rsidRPr="00B22674" w:rsidRDefault="00CB561C" w:rsidP="00CB561C">
      <w:pPr>
        <w:jc w:val="center"/>
        <w:rPr>
          <w:rFonts w:asciiTheme="minorHAnsi" w:hAnsiTheme="minorHAnsi" w:cstheme="minorHAnsi"/>
        </w:rPr>
      </w:pPr>
    </w:p>
    <w:p w14:paraId="04164D7C" w14:textId="0B14E83D" w:rsidR="000E7DBC" w:rsidRPr="00B22674" w:rsidRDefault="00A14DC6" w:rsidP="000E7DBC">
      <w:pPr>
        <w:jc w:val="right"/>
        <w:rPr>
          <w:rFonts w:asciiTheme="minorHAnsi" w:hAnsiTheme="minorHAnsi" w:cstheme="minorHAnsi"/>
          <w:b/>
          <w:color w:val="262626"/>
          <w:sz w:val="52"/>
          <w:szCs w:val="52"/>
        </w:rPr>
      </w:pPr>
      <w:r w:rsidRPr="00B22674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44416" behindDoc="0" locked="0" layoutInCell="1" allowOverlap="1" wp14:anchorId="0ED05DD6" wp14:editId="157BA0B9">
            <wp:simplePos x="0" y="0"/>
            <wp:positionH relativeFrom="margin">
              <wp:posOffset>206375</wp:posOffset>
            </wp:positionH>
            <wp:positionV relativeFrom="paragraph">
              <wp:posOffset>215900</wp:posOffset>
            </wp:positionV>
            <wp:extent cx="1926000" cy="706061"/>
            <wp:effectExtent l="0" t="0" r="0" b="0"/>
            <wp:wrapNone/>
            <wp:docPr id="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000" cy="7060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3A50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44768" behindDoc="0" locked="0" layoutInCell="1" allowOverlap="1" wp14:anchorId="2B969625" wp14:editId="603B9BEB">
            <wp:simplePos x="0" y="0"/>
            <wp:positionH relativeFrom="column">
              <wp:posOffset>3665855</wp:posOffset>
            </wp:positionH>
            <wp:positionV relativeFrom="paragraph">
              <wp:posOffset>95885</wp:posOffset>
            </wp:positionV>
            <wp:extent cx="3240000" cy="3240000"/>
            <wp:effectExtent l="0" t="0" r="0" b="0"/>
            <wp:wrapNone/>
            <wp:docPr id="1885481580" name="Google Shape;684;p62">
              <a:extLst xmlns:a="http://schemas.openxmlformats.org/drawingml/2006/main">
                <a:ext uri="{FF2B5EF4-FFF2-40B4-BE49-F238E27FC236}">
                  <a16:creationId xmlns:a16="http://schemas.microsoft.com/office/drawing/2014/main" id="{633B07A1-5141-67AD-D637-9A4EAAF7C41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81580" name="Google Shape;684;p62">
                      <a:extLst>
                        <a:ext uri="{FF2B5EF4-FFF2-40B4-BE49-F238E27FC236}">
                          <a16:creationId xmlns:a16="http://schemas.microsoft.com/office/drawing/2014/main" id="{633B07A1-5141-67AD-D637-9A4EAAF7C417}"/>
                        </a:ext>
                      </a:extLst>
                    </pic:cNvPr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33159" h="3133158" extrusionOk="0">
                          <a:moveTo>
                            <a:pt x="1566580" y="0"/>
                          </a:moveTo>
                          <a:cubicBezTo>
                            <a:pt x="1461857" y="0"/>
                            <a:pt x="1357135" y="39950"/>
                            <a:pt x="1277234" y="119851"/>
                          </a:cubicBezTo>
                          <a:lnTo>
                            <a:pt x="119852" y="1277233"/>
                          </a:lnTo>
                          <a:cubicBezTo>
                            <a:pt x="-39950" y="1437034"/>
                            <a:pt x="-39950" y="1696124"/>
                            <a:pt x="119852" y="1855925"/>
                          </a:cubicBezTo>
                          <a:lnTo>
                            <a:pt x="1277234" y="3013308"/>
                          </a:lnTo>
                          <a:cubicBezTo>
                            <a:pt x="1437035" y="3173109"/>
                            <a:pt x="1696125" y="3173109"/>
                            <a:pt x="1855926" y="3013308"/>
                          </a:cubicBezTo>
                          <a:lnTo>
                            <a:pt x="3013309" y="1855925"/>
                          </a:lnTo>
                          <a:cubicBezTo>
                            <a:pt x="3173110" y="1696124"/>
                            <a:pt x="3173110" y="1437034"/>
                            <a:pt x="3013309" y="1277233"/>
                          </a:cubicBezTo>
                          <a:lnTo>
                            <a:pt x="1855926" y="119851"/>
                          </a:lnTo>
                          <a:cubicBezTo>
                            <a:pt x="1776025" y="39950"/>
                            <a:pt x="1671303" y="0"/>
                            <a:pt x="1566580" y="0"/>
                          </a:cubicBezTo>
                          <a:close/>
                        </a:path>
                      </a:pathLst>
                    </a:cu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3A5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4CD58BA0" wp14:editId="40918C53">
                <wp:simplePos x="0" y="0"/>
                <wp:positionH relativeFrom="column">
                  <wp:posOffset>3763010</wp:posOffset>
                </wp:positionH>
                <wp:positionV relativeFrom="paragraph">
                  <wp:posOffset>190500</wp:posOffset>
                </wp:positionV>
                <wp:extent cx="3060000" cy="3060000"/>
                <wp:effectExtent l="704850" t="476250" r="712470" b="941070"/>
                <wp:wrapNone/>
                <wp:docPr id="2071633586" name="Google Shape;77;p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86C93566-DD24-EF56-7FD2-5AE774A501E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00000">
                          <a:off x="0" y="0"/>
                          <a:ext cx="3060000" cy="3060000"/>
                        </a:xfrm>
                        <a:prstGeom prst="flowChartAlternateProcess">
                          <a:avLst/>
                        </a:prstGeom>
                        <a:solidFill>
                          <a:srgbClr val="3B1660"/>
                        </a:solidFill>
                        <a:ln>
                          <a:noFill/>
                        </a:ln>
                        <a:effectLst>
                          <a:outerShdw blurRad="533400" dist="241300" dir="5400000" algn="t" rotWithShape="0">
                            <a:srgbClr val="000000">
                              <a:alpha val="9803"/>
                            </a:srgbClr>
                          </a:outerShdw>
                        </a:effectLst>
                      </wps:spPr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7B95EB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Google Shape;77;p21" o:spid="_x0000_s1026" type="#_x0000_t176" style="position:absolute;margin-left:296.3pt;margin-top:15pt;width:240.95pt;height:240.95pt;rotation:45;z-index:25174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" fillcolor="#3b1660" stroked="f">
                <v:shadow on="t" color="black" opacity="6424f" origin=",-.5" offset="0,19pt"/>
                <v:textbox inset="2.53958mm,1.2694mm,2.53958mm,1.2694mm"/>
              </v:shape>
            </w:pict>
          </mc:Fallback>
        </mc:AlternateContent>
      </w:r>
    </w:p>
    <w:p w14:paraId="66A74977" w14:textId="513DC7C0" w:rsidR="000E7DBC" w:rsidRPr="00B22674" w:rsidRDefault="000E7DBC" w:rsidP="000E7DBC">
      <w:pPr>
        <w:jc w:val="right"/>
        <w:rPr>
          <w:rFonts w:asciiTheme="minorHAnsi" w:hAnsiTheme="minorHAnsi" w:cstheme="minorHAnsi"/>
          <w:b/>
          <w:color w:val="262626"/>
          <w:sz w:val="52"/>
          <w:szCs w:val="52"/>
        </w:rPr>
      </w:pPr>
    </w:p>
    <w:p w14:paraId="3ABA35A5" w14:textId="10600B67" w:rsidR="00000778" w:rsidRPr="00B22674" w:rsidRDefault="00000778" w:rsidP="000E7DBC">
      <w:pPr>
        <w:jc w:val="right"/>
        <w:rPr>
          <w:rFonts w:asciiTheme="minorHAnsi" w:hAnsiTheme="minorHAnsi" w:cstheme="minorHAnsi"/>
          <w:b/>
          <w:color w:val="262626"/>
          <w:sz w:val="52"/>
          <w:szCs w:val="52"/>
        </w:rPr>
      </w:pPr>
    </w:p>
    <w:p w14:paraId="14A8C57F" w14:textId="33E32223" w:rsidR="00000778" w:rsidRPr="00B22674" w:rsidRDefault="00000778" w:rsidP="000E7DBC">
      <w:pPr>
        <w:jc w:val="right"/>
        <w:rPr>
          <w:rFonts w:asciiTheme="minorHAnsi" w:hAnsiTheme="minorHAnsi" w:cstheme="minorHAnsi"/>
          <w:b/>
          <w:color w:val="262626"/>
          <w:sz w:val="52"/>
          <w:szCs w:val="52"/>
        </w:rPr>
      </w:pPr>
    </w:p>
    <w:p w14:paraId="29AD68B6" w14:textId="53A9C82B" w:rsidR="002C54DE" w:rsidRPr="00B22674" w:rsidRDefault="002C54DE" w:rsidP="002C54DE">
      <w:pPr>
        <w:jc w:val="center"/>
        <w:rPr>
          <w:rFonts w:asciiTheme="minorHAnsi" w:hAnsiTheme="minorHAnsi" w:cstheme="minorHAnsi"/>
        </w:rPr>
      </w:pPr>
    </w:p>
    <w:p w14:paraId="7C96E435" w14:textId="28EF06F7" w:rsidR="002C54DE" w:rsidRPr="00B22674" w:rsidRDefault="002C54DE" w:rsidP="002C54DE">
      <w:pPr>
        <w:jc w:val="center"/>
        <w:rPr>
          <w:rFonts w:asciiTheme="minorHAnsi" w:hAnsiTheme="minorHAnsi" w:cstheme="minorHAnsi"/>
        </w:rPr>
      </w:pPr>
    </w:p>
    <w:p w14:paraId="43BDBA24" w14:textId="64A0E288" w:rsidR="002C54DE" w:rsidRPr="00B22674" w:rsidRDefault="00A03B33" w:rsidP="002C54DE">
      <w:pPr>
        <w:jc w:val="center"/>
        <w:rPr>
          <w:rFonts w:asciiTheme="minorHAnsi" w:hAnsiTheme="minorHAnsi" w:cstheme="minorHAnsi"/>
        </w:rPr>
      </w:pPr>
      <w:r w:rsidRPr="0060673E">
        <w:rPr>
          <w:noProof/>
        </w:rPr>
        <mc:AlternateContent>
          <mc:Choice Requires="wps">
            <w:drawing>
              <wp:anchor distT="0" distB="0" distL="114300" distR="114300" simplePos="0" relativeHeight="251741696" behindDoc="0" locked="0" layoutInCell="1" allowOverlap="1" wp14:anchorId="7F6E7328" wp14:editId="4F29C01F">
                <wp:simplePos x="0" y="0"/>
                <wp:positionH relativeFrom="page">
                  <wp:posOffset>0</wp:posOffset>
                </wp:positionH>
                <wp:positionV relativeFrom="paragraph">
                  <wp:posOffset>111183</wp:posOffset>
                </wp:positionV>
                <wp:extent cx="7772400" cy="1996440"/>
                <wp:effectExtent l="0" t="0" r="0" b="3810"/>
                <wp:wrapNone/>
                <wp:docPr id="7" name="Google Shape;74;p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77C8C886-123C-2ED3-D9DE-18383A79EE5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772400" cy="1996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77038" h="6690230" extrusionOk="0">
                              <a:moveTo>
                                <a:pt x="18987672" y="523"/>
                              </a:moveTo>
                              <a:cubicBezTo>
                                <a:pt x="19179020" y="2178"/>
                                <a:pt x="19342976" y="7555"/>
                                <a:pt x="19473174" y="13631"/>
                              </a:cubicBezTo>
                              <a:lnTo>
                                <a:pt x="19477038" y="13832"/>
                              </a:lnTo>
                              <a:lnTo>
                                <a:pt x="19477038" y="6690230"/>
                              </a:lnTo>
                              <a:lnTo>
                                <a:pt x="0" y="6690230"/>
                              </a:lnTo>
                              <a:lnTo>
                                <a:pt x="0" y="5183218"/>
                              </a:lnTo>
                              <a:lnTo>
                                <a:pt x="32446" y="5165116"/>
                              </a:lnTo>
                              <a:cubicBezTo>
                                <a:pt x="1747317" y="4288331"/>
                                <a:pt x="3743330" y="4427596"/>
                                <a:pt x="4975878" y="5001203"/>
                              </a:cubicBezTo>
                              <a:cubicBezTo>
                                <a:pt x="8497443" y="6636722"/>
                                <a:pt x="10023454" y="4907074"/>
                                <a:pt x="12394641" y="2224355"/>
                              </a:cubicBezTo>
                              <a:cubicBezTo>
                                <a:pt x="14173031" y="212317"/>
                                <a:pt x="17456892" y="-12713"/>
                                <a:pt x="18987672" y="5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B166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FA4E04" w14:textId="77777777" w:rsidR="008B1A69" w:rsidRDefault="008B1A69" w:rsidP="008B1A69">
                            <w:pPr>
                              <w:jc w:val="center"/>
                              <w:rPr>
                                <w:rFonts w:eastAsia="Calibri" w:cs="Calibri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eastAsia="Calibri" w:cs="Calibri"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>v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E7328" id="Google Shape;74;p21" o:spid="_x0000_s1026" style="position:absolute;left:0;text-align:left;margin-left:0;margin-top:8.75pt;width:612pt;height:157.2pt;flip:x;z-index:251741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19477038,669023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" adj="-11796480,,5400" path="m18987672,523v191348,1655,355304,7032,485502,13108l19477038,13832r,6676398l,6690230,,5183218r32446,-18102c1747317,4288331,3743330,4427596,4975878,5001203v3521565,1635519,5047576,-94129,7418763,-2776848c14173031,212317,17456892,-12713,18987672,523xe" fillcolor="#3b1660" stroked="f">
                <v:stroke joinstyle="miter"/>
                <v:formulas/>
                <v:path arrowok="t" o:extrusionok="f" o:connecttype="custom" textboxrect="0,0,19477038,6690230"/>
                <v:textbox inset="2.53958mm,1.2694mm,2.53958mm,1.2694mm">
                  <w:txbxContent>
                    <w:p w14:paraId="11FA4E04" w14:textId="77777777" w:rsidR="008B1A69" w:rsidRDefault="008B1A69" w:rsidP="008B1A69">
                      <w:pPr>
                        <w:jc w:val="center"/>
                        <w:rPr>
                          <w:rFonts w:eastAsia="Calibri" w:cs="Calibri"/>
                          <w:color w:val="FFFFFF" w:themeColor="light1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eastAsia="Calibri" w:cs="Calibri"/>
                          <w:color w:val="FFFFFF" w:themeColor="light1"/>
                          <w:kern w:val="24"/>
                          <w:sz w:val="36"/>
                          <w:szCs w:val="36"/>
                        </w:rPr>
                        <w:t>v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09ADEB4" w14:textId="112431AE" w:rsidR="002C54DE" w:rsidRPr="00B22674" w:rsidRDefault="002C54DE" w:rsidP="002C54DE">
      <w:pPr>
        <w:jc w:val="center"/>
        <w:rPr>
          <w:rFonts w:asciiTheme="minorHAnsi" w:hAnsiTheme="minorHAnsi" w:cstheme="minorHAnsi"/>
        </w:rPr>
      </w:pPr>
    </w:p>
    <w:p w14:paraId="305E8140" w14:textId="6D70C233" w:rsidR="002C54DE" w:rsidRPr="00B22674" w:rsidRDefault="002C54DE" w:rsidP="002C54DE">
      <w:pPr>
        <w:jc w:val="center"/>
        <w:rPr>
          <w:rFonts w:asciiTheme="minorHAnsi" w:hAnsiTheme="minorHAnsi" w:cstheme="minorHAnsi"/>
        </w:rPr>
      </w:pPr>
    </w:p>
    <w:p w14:paraId="34913045" w14:textId="1BC3D589" w:rsidR="002C54DE" w:rsidRPr="00B22674" w:rsidRDefault="002C54DE" w:rsidP="002C54DE">
      <w:pPr>
        <w:jc w:val="center"/>
        <w:rPr>
          <w:rFonts w:asciiTheme="minorHAnsi" w:hAnsiTheme="minorHAnsi" w:cstheme="minorHAnsi"/>
        </w:rPr>
      </w:pPr>
    </w:p>
    <w:p w14:paraId="40F58D80" w14:textId="242C6C4E" w:rsidR="002C54DE" w:rsidRPr="00B22674" w:rsidRDefault="002C54DE" w:rsidP="002C54DE">
      <w:pPr>
        <w:jc w:val="center"/>
        <w:rPr>
          <w:rFonts w:asciiTheme="minorHAnsi" w:hAnsiTheme="minorHAnsi" w:cstheme="minorHAnsi"/>
        </w:rPr>
      </w:pPr>
    </w:p>
    <w:p w14:paraId="27423773" w14:textId="3256C8AA" w:rsidR="002C54DE" w:rsidRPr="00B22674" w:rsidRDefault="002C54DE" w:rsidP="002C54DE">
      <w:pPr>
        <w:jc w:val="center"/>
        <w:rPr>
          <w:rFonts w:asciiTheme="minorHAnsi" w:hAnsiTheme="minorHAnsi" w:cstheme="minorHAnsi"/>
        </w:rPr>
      </w:pPr>
    </w:p>
    <w:p w14:paraId="32560959" w14:textId="78A07DFC" w:rsidR="002C54DE" w:rsidRPr="00B22674" w:rsidRDefault="002C54DE" w:rsidP="002C54DE">
      <w:pPr>
        <w:jc w:val="center"/>
        <w:rPr>
          <w:rFonts w:asciiTheme="minorHAnsi" w:hAnsiTheme="minorHAnsi" w:cstheme="minorHAnsi"/>
        </w:rPr>
      </w:pPr>
    </w:p>
    <w:p w14:paraId="29B17B9E" w14:textId="21CF5FBB" w:rsidR="002C54DE" w:rsidRPr="00B22674" w:rsidRDefault="002C54DE" w:rsidP="002C54DE">
      <w:pPr>
        <w:jc w:val="center"/>
        <w:rPr>
          <w:rFonts w:asciiTheme="minorHAnsi" w:hAnsiTheme="minorHAnsi" w:cstheme="minorHAnsi"/>
          <w:color w:val="262626"/>
        </w:rPr>
      </w:pPr>
    </w:p>
    <w:p w14:paraId="18E01F89" w14:textId="380C800A" w:rsidR="002C54DE" w:rsidRPr="00B22674" w:rsidRDefault="002C54DE" w:rsidP="00AA3C4A">
      <w:pPr>
        <w:rPr>
          <w:rFonts w:asciiTheme="minorHAnsi" w:hAnsiTheme="minorHAnsi" w:cstheme="minorHAnsi"/>
          <w:color w:val="262626"/>
        </w:rPr>
      </w:pPr>
    </w:p>
    <w:p w14:paraId="69269B04" w14:textId="1D4FF7E5" w:rsidR="000E7DBC" w:rsidRPr="00B22674" w:rsidRDefault="000E7DBC" w:rsidP="000E7DBC">
      <w:pPr>
        <w:rPr>
          <w:rFonts w:asciiTheme="minorHAnsi" w:hAnsiTheme="minorHAnsi" w:cstheme="minorHAnsi"/>
          <w:color w:val="404040"/>
        </w:rPr>
      </w:pPr>
    </w:p>
    <w:p w14:paraId="0915D6E7" w14:textId="02C29B07" w:rsidR="000E7DBC" w:rsidRPr="00B22674" w:rsidRDefault="00A03B33" w:rsidP="000E7DBC">
      <w:pPr>
        <w:rPr>
          <w:rFonts w:asciiTheme="minorHAnsi" w:hAnsiTheme="minorHAnsi" w:cstheme="minorHAnsi"/>
          <w:color w:val="404040"/>
        </w:rPr>
      </w:pPr>
      <w:r w:rsidRPr="00B22674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43391" behindDoc="0" locked="0" layoutInCell="1" allowOverlap="1" wp14:anchorId="1F926494" wp14:editId="1D594BC6">
                <wp:simplePos x="0" y="0"/>
                <wp:positionH relativeFrom="page">
                  <wp:align>left</wp:align>
                </wp:positionH>
                <wp:positionV relativeFrom="paragraph">
                  <wp:posOffset>218382</wp:posOffset>
                </wp:positionV>
                <wp:extent cx="7808595" cy="4779818"/>
                <wp:effectExtent l="0" t="0" r="1905" b="190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08595" cy="4779818"/>
                        </a:xfrm>
                        <a:prstGeom prst="rect">
                          <a:avLst/>
                        </a:prstGeom>
                        <a:solidFill>
                          <a:srgbClr val="3B16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C0E9A7" id="Rectangle 25" o:spid="_x0000_s1026" style="position:absolute;margin-left:0;margin-top:17.2pt;width:614.85pt;height:376.35pt;z-index:251643391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" fillcolor="#3b1660" stroked="f" strokeweight="1pt">
                <w10:wrap anchorx="page"/>
              </v:rect>
            </w:pict>
          </mc:Fallback>
        </mc:AlternateContent>
      </w:r>
    </w:p>
    <w:p w14:paraId="6AF438B1" w14:textId="1CD13255" w:rsidR="00CB561C" w:rsidRPr="00B22674" w:rsidRDefault="00A03B33" w:rsidP="00D46E9D">
      <w:pPr>
        <w:ind w:left="0"/>
        <w:rPr>
          <w:rFonts w:asciiTheme="minorHAnsi" w:hAnsiTheme="minorHAnsi" w:cstheme="minorHAnsi"/>
          <w:color w:val="404040"/>
        </w:rPr>
        <w:sectPr w:rsidR="00CB561C" w:rsidRPr="00B22674" w:rsidSect="001B0F12">
          <w:headerReference w:type="default" r:id="rId10"/>
          <w:pgSz w:w="12242" w:h="15842" w:code="1"/>
          <w:pgMar w:top="720" w:right="720" w:bottom="720" w:left="720" w:header="720" w:footer="720" w:gutter="0"/>
          <w:pgNumType w:start="0"/>
          <w:cols w:space="720"/>
          <w:docGrid w:linePitch="360"/>
        </w:sectPr>
      </w:pPr>
      <w:r w:rsidRPr="00B22674">
        <w:rPr>
          <w:rFonts w:asciiTheme="minorHAnsi" w:hAnsiTheme="minorHAnsi" w:cstheme="minorHAnsi"/>
          <w:noProof/>
        </w:rPr>
        <mc:AlternateContent>
          <mc:Choice Requires="wps">
            <w:drawing>
              <wp:anchor distT="45720" distB="45720" distL="114300" distR="114300" simplePos="0" relativeHeight="251745792" behindDoc="0" locked="0" layoutInCell="1" allowOverlap="1" wp14:anchorId="48A462F9" wp14:editId="79E29795">
                <wp:simplePos x="0" y="0"/>
                <wp:positionH relativeFrom="margin">
                  <wp:posOffset>1505585</wp:posOffset>
                </wp:positionH>
                <wp:positionV relativeFrom="margin">
                  <wp:posOffset>5134610</wp:posOffset>
                </wp:positionV>
                <wp:extent cx="3848100" cy="695960"/>
                <wp:effectExtent l="0" t="0" r="0" b="1905"/>
                <wp:wrapSquare wrapText="bothSides"/>
                <wp:docPr id="8" name="Text Box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48100" cy="695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51ED37" w14:textId="490B434C" w:rsidR="005F61BE" w:rsidRPr="009350DC" w:rsidRDefault="00104248" w:rsidP="006920C1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64"/>
                                <w:szCs w:val="64"/>
                                <w:lang w:val="en-IN"/>
                              </w:rPr>
                            </w:pPr>
                            <w:proofErr w:type="spellStart"/>
                            <w:r w:rsidRPr="009350DC"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64"/>
                                <w:szCs w:val="64"/>
                                <w:lang w:val="en-IN"/>
                              </w:rPr>
                              <w:t>Aithent</w:t>
                            </w:r>
                            <w:proofErr w:type="spellEnd"/>
                            <w:r w:rsidRPr="009350DC"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64"/>
                                <w:szCs w:val="64"/>
                                <w:lang w:val="en-IN"/>
                              </w:rPr>
                              <w:t xml:space="preserve"> Word Template - 2025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8A462F9" id="_x0000_t202" coordsize="21600,21600" o:spt="202" path="m,l,21600r21600,l21600,xe">
                <v:stroke joinstyle="miter"/>
                <v:path gradientshapeok="t" o:connecttype="rect"/>
              </v:shapetype>
              <v:shape id="Text Box 143" o:spid="_x0000_s1027" type="#_x0000_t202" style="position:absolute;margin-left:118.55pt;margin-top:404.3pt;width:303pt;height:54.8pt;z-index:25174579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" filled="f" stroked="f">
                <v:textbox style="mso-fit-shape-to-text:t">
                  <w:txbxContent>
                    <w:p w14:paraId="0051ED37" w14:textId="490B434C" w:rsidR="005F61BE" w:rsidRPr="009350DC" w:rsidRDefault="00104248" w:rsidP="006920C1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64"/>
                          <w:szCs w:val="64"/>
                          <w:lang w:val="en-IN"/>
                        </w:rPr>
                      </w:pPr>
                      <w:proofErr w:type="spellStart"/>
                      <w:r w:rsidRPr="009350DC"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64"/>
                          <w:szCs w:val="64"/>
                          <w:lang w:val="en-IN"/>
                        </w:rPr>
                        <w:t>Aithent</w:t>
                      </w:r>
                      <w:proofErr w:type="spellEnd"/>
                      <w:r w:rsidRPr="009350DC"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64"/>
                          <w:szCs w:val="64"/>
                          <w:lang w:val="en-IN"/>
                        </w:rPr>
                        <w:t xml:space="preserve"> Word Template - 2025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9350DC" w:rsidRPr="00B22674">
        <w:rPr>
          <w:rFonts w:asciiTheme="minorHAnsi" w:hAnsiTheme="minorHAnsi" w:cstheme="minorHAnsi"/>
          <w:noProof/>
          <w:color w:val="404040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38221BDA" wp14:editId="30C245B2">
                <wp:simplePos x="0" y="0"/>
                <wp:positionH relativeFrom="margin">
                  <wp:align>center</wp:align>
                </wp:positionH>
                <wp:positionV relativeFrom="margin">
                  <wp:posOffset>7562215</wp:posOffset>
                </wp:positionV>
                <wp:extent cx="5591175" cy="494665"/>
                <wp:effectExtent l="0" t="0" r="0" b="1905"/>
                <wp:wrapThrough wrapText="bothSides">
                  <wp:wrapPolygon edited="0">
                    <wp:start x="147" y="0"/>
                    <wp:lineTo x="147" y="21322"/>
                    <wp:lineTo x="21342" y="21322"/>
                    <wp:lineTo x="21342" y="0"/>
                    <wp:lineTo x="147" y="0"/>
                  </wp:wrapPolygon>
                </wp:wrapThrough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175" cy="494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791E3B" w14:textId="7B8CEC98" w:rsidR="005F61BE" w:rsidRPr="009350DC" w:rsidRDefault="005F61BE" w:rsidP="009350DC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</w:rPr>
                            </w:pPr>
                            <w:r w:rsidRPr="009350DC">
                              <w:rPr>
                                <w:rFonts w:asciiTheme="majorHAnsi" w:hAnsiTheme="majorHAnsi" w:cstheme="majorHAnsi"/>
                                <w:color w:val="FFFFFF" w:themeColor="background1"/>
                              </w:rPr>
                              <w:t>19 Fulton Street, Suite 408</w:t>
                            </w:r>
                            <w:r w:rsidR="00EE0C0E" w:rsidRPr="009350DC">
                              <w:rPr>
                                <w:rFonts w:asciiTheme="majorHAnsi" w:hAnsiTheme="majorHAnsi" w:cstheme="majorHAnsi"/>
                                <w:color w:val="FFFFFF" w:themeColor="background1"/>
                              </w:rPr>
                              <w:t xml:space="preserve">, </w:t>
                            </w:r>
                            <w:r w:rsidRPr="009350DC">
                              <w:rPr>
                                <w:rFonts w:asciiTheme="majorHAnsi" w:hAnsiTheme="majorHAnsi" w:cstheme="majorHAnsi"/>
                                <w:color w:val="FFFFFF" w:themeColor="background1"/>
                              </w:rPr>
                              <w:t>New York, NY 10038</w:t>
                            </w:r>
                          </w:p>
                          <w:p w14:paraId="5FC6CE7B" w14:textId="685D86A4" w:rsidR="00E47278" w:rsidRDefault="00E47278" w:rsidP="009350DC">
                            <w:pPr>
                              <w:ind w:left="0"/>
                              <w:jc w:val="center"/>
                              <w:rPr>
                                <w:rStyle w:val="Hyperlink"/>
                                <w:rFonts w:asciiTheme="majorHAnsi" w:hAnsiTheme="majorHAnsi" w:cstheme="majorHAnsi"/>
                                <w:color w:val="FFFFFF" w:themeColor="background1"/>
                              </w:rPr>
                            </w:pPr>
                            <w:hyperlink r:id="rId11" w:history="1">
                              <w:r w:rsidRPr="009350DC">
                                <w:rPr>
                                  <w:rStyle w:val="Hyperlink"/>
                                  <w:rFonts w:asciiTheme="majorHAnsi" w:hAnsiTheme="majorHAnsi" w:cstheme="majorHAnsi"/>
                                  <w:color w:val="FFFFFF" w:themeColor="background1"/>
                                </w:rPr>
                                <w:t>www.aithent.com</w:t>
                              </w:r>
                            </w:hyperlink>
                          </w:p>
                          <w:p w14:paraId="33C76391" w14:textId="77777777" w:rsidR="00A03B33" w:rsidRPr="009350DC" w:rsidRDefault="00A03B33" w:rsidP="009350DC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u w:val="single"/>
                              </w:rPr>
                            </w:pPr>
                          </w:p>
                          <w:p w14:paraId="6B4435AC" w14:textId="32CBF3FC" w:rsidR="00E47278" w:rsidRDefault="00E47278" w:rsidP="009350DC">
                            <w:pPr>
                              <w:ind w:left="0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6"/>
                                <w:szCs w:val="26"/>
                                <w:u w:val="single"/>
                              </w:rPr>
                            </w:pPr>
                          </w:p>
                          <w:p w14:paraId="3D6768E7" w14:textId="13436D8D" w:rsidR="00E47278" w:rsidRPr="009350DC" w:rsidRDefault="00E47278" w:rsidP="00E47278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9350DC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This document contains proprietary information of </w:t>
                            </w:r>
                            <w:proofErr w:type="spellStart"/>
                            <w:r w:rsidRPr="009350DC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18"/>
                                <w:szCs w:val="18"/>
                              </w:rPr>
                              <w:t>Aithent</w:t>
                            </w:r>
                            <w:proofErr w:type="spellEnd"/>
                            <w:r w:rsidRPr="009350DC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and is tendered subject to the condition that the </w:t>
                            </w:r>
                            <w:r w:rsidR="009350DC" w:rsidRPr="009350DC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18"/>
                                <w:szCs w:val="18"/>
                              </w:rPr>
                              <w:br/>
                            </w:r>
                            <w:r w:rsidRPr="009350DC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18"/>
                                <w:szCs w:val="18"/>
                              </w:rPr>
                              <w:t>information be retained in confidence.</w:t>
                            </w:r>
                          </w:p>
                          <w:p w14:paraId="555BCA29" w14:textId="77777777" w:rsidR="00E47278" w:rsidRPr="00C203C3" w:rsidRDefault="00E47278" w:rsidP="00EE0C0E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221BDA" id="Text Box 2" o:spid="_x0000_s1028" type="#_x0000_t202" style="position:absolute;margin-left:0;margin-top:595.45pt;width:440.25pt;height:38.95pt;z-index:2516720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" filled="f" stroked="f">
                <v:textbox style="mso-fit-shape-to-text:t">
                  <w:txbxContent>
                    <w:p w14:paraId="46791E3B" w14:textId="7B8CEC98" w:rsidR="005F61BE" w:rsidRPr="009350DC" w:rsidRDefault="005F61BE" w:rsidP="009350DC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</w:rPr>
                      </w:pPr>
                      <w:r w:rsidRPr="009350DC">
                        <w:rPr>
                          <w:rFonts w:asciiTheme="majorHAnsi" w:hAnsiTheme="majorHAnsi" w:cstheme="majorHAnsi"/>
                          <w:color w:val="FFFFFF" w:themeColor="background1"/>
                        </w:rPr>
                        <w:t>19 Fulton Street, Suite 408</w:t>
                      </w:r>
                      <w:r w:rsidR="00EE0C0E" w:rsidRPr="009350DC">
                        <w:rPr>
                          <w:rFonts w:asciiTheme="majorHAnsi" w:hAnsiTheme="majorHAnsi" w:cstheme="majorHAnsi"/>
                          <w:color w:val="FFFFFF" w:themeColor="background1"/>
                        </w:rPr>
                        <w:t xml:space="preserve">, </w:t>
                      </w:r>
                      <w:r w:rsidRPr="009350DC">
                        <w:rPr>
                          <w:rFonts w:asciiTheme="majorHAnsi" w:hAnsiTheme="majorHAnsi" w:cstheme="majorHAnsi"/>
                          <w:color w:val="FFFFFF" w:themeColor="background1"/>
                        </w:rPr>
                        <w:t>New York, NY 10038</w:t>
                      </w:r>
                    </w:p>
                    <w:p w14:paraId="5FC6CE7B" w14:textId="685D86A4" w:rsidR="00E47278" w:rsidRDefault="00E47278" w:rsidP="009350DC">
                      <w:pPr>
                        <w:ind w:left="0"/>
                        <w:jc w:val="center"/>
                        <w:rPr>
                          <w:rStyle w:val="Hyperlink"/>
                          <w:rFonts w:asciiTheme="majorHAnsi" w:hAnsiTheme="majorHAnsi" w:cstheme="majorHAnsi"/>
                          <w:color w:val="FFFFFF" w:themeColor="background1"/>
                        </w:rPr>
                      </w:pPr>
                      <w:hyperlink r:id="rId12" w:history="1">
                        <w:r w:rsidRPr="009350DC">
                          <w:rPr>
                            <w:rStyle w:val="Hyperlink"/>
                            <w:rFonts w:asciiTheme="majorHAnsi" w:hAnsiTheme="majorHAnsi" w:cstheme="majorHAnsi"/>
                            <w:color w:val="FFFFFF" w:themeColor="background1"/>
                          </w:rPr>
                          <w:t>www.aithent.com</w:t>
                        </w:r>
                      </w:hyperlink>
                    </w:p>
                    <w:p w14:paraId="33C76391" w14:textId="77777777" w:rsidR="00A03B33" w:rsidRPr="009350DC" w:rsidRDefault="00A03B33" w:rsidP="009350DC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  <w:u w:val="single"/>
                        </w:rPr>
                      </w:pPr>
                    </w:p>
                    <w:p w14:paraId="6B4435AC" w14:textId="32CBF3FC" w:rsidR="00E47278" w:rsidRDefault="00E47278" w:rsidP="009350DC">
                      <w:pPr>
                        <w:ind w:left="0"/>
                        <w:rPr>
                          <w:rFonts w:asciiTheme="majorHAnsi" w:hAnsiTheme="majorHAnsi" w:cstheme="majorHAnsi"/>
                          <w:color w:val="FFFFFF" w:themeColor="background1"/>
                          <w:sz w:val="26"/>
                          <w:szCs w:val="26"/>
                          <w:u w:val="single"/>
                        </w:rPr>
                      </w:pPr>
                    </w:p>
                    <w:p w14:paraId="3D6768E7" w14:textId="13436D8D" w:rsidR="00E47278" w:rsidRPr="009350DC" w:rsidRDefault="00E47278" w:rsidP="00E47278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  <w:sz w:val="18"/>
                          <w:szCs w:val="18"/>
                        </w:rPr>
                      </w:pPr>
                      <w:r w:rsidRPr="009350DC">
                        <w:rPr>
                          <w:rFonts w:asciiTheme="majorHAnsi" w:hAnsiTheme="majorHAnsi" w:cstheme="majorHAnsi"/>
                          <w:color w:val="FFFFFF" w:themeColor="background1"/>
                          <w:sz w:val="18"/>
                          <w:szCs w:val="18"/>
                        </w:rPr>
                        <w:t xml:space="preserve">This document contains proprietary information of </w:t>
                      </w:r>
                      <w:proofErr w:type="spellStart"/>
                      <w:r w:rsidRPr="009350DC">
                        <w:rPr>
                          <w:rFonts w:asciiTheme="majorHAnsi" w:hAnsiTheme="majorHAnsi" w:cstheme="majorHAnsi"/>
                          <w:color w:val="FFFFFF" w:themeColor="background1"/>
                          <w:sz w:val="18"/>
                          <w:szCs w:val="18"/>
                        </w:rPr>
                        <w:t>Aithent</w:t>
                      </w:r>
                      <w:proofErr w:type="spellEnd"/>
                      <w:r w:rsidRPr="009350DC">
                        <w:rPr>
                          <w:rFonts w:asciiTheme="majorHAnsi" w:hAnsiTheme="majorHAnsi" w:cstheme="majorHAnsi"/>
                          <w:color w:val="FFFFFF" w:themeColor="background1"/>
                          <w:sz w:val="18"/>
                          <w:szCs w:val="18"/>
                        </w:rPr>
                        <w:t xml:space="preserve"> and is tendered subject to the condition that the </w:t>
                      </w:r>
                      <w:r w:rsidR="009350DC" w:rsidRPr="009350DC">
                        <w:rPr>
                          <w:rFonts w:asciiTheme="majorHAnsi" w:hAnsiTheme="majorHAnsi" w:cstheme="majorHAnsi"/>
                          <w:color w:val="FFFFFF" w:themeColor="background1"/>
                          <w:sz w:val="18"/>
                          <w:szCs w:val="18"/>
                        </w:rPr>
                        <w:br/>
                      </w:r>
                      <w:r w:rsidRPr="009350DC">
                        <w:rPr>
                          <w:rFonts w:asciiTheme="majorHAnsi" w:hAnsiTheme="majorHAnsi" w:cstheme="majorHAnsi"/>
                          <w:color w:val="FFFFFF" w:themeColor="background1"/>
                          <w:sz w:val="18"/>
                          <w:szCs w:val="18"/>
                        </w:rPr>
                        <w:t>information be retained in confidence.</w:t>
                      </w:r>
                    </w:p>
                    <w:p w14:paraId="555BCA29" w14:textId="77777777" w:rsidR="00E47278" w:rsidRPr="00C203C3" w:rsidRDefault="00E47278" w:rsidP="00EE0C0E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through" anchorx="margin" anchory="margin"/>
              </v:shape>
            </w:pict>
          </mc:Fallback>
        </mc:AlternateContent>
      </w:r>
    </w:p>
    <w:p w14:paraId="2106A795" w14:textId="1C8564FB" w:rsidR="00022D79" w:rsidRPr="00B22674" w:rsidRDefault="00022D79">
      <w:pPr>
        <w:pStyle w:val="TOCHeading"/>
        <w:rPr>
          <w:rFonts w:asciiTheme="minorHAnsi" w:hAnsiTheme="minorHAnsi" w:cstheme="minorHAnsi"/>
        </w:rPr>
      </w:pPr>
      <w:r w:rsidRPr="00B22674">
        <w:rPr>
          <w:rFonts w:asciiTheme="minorHAnsi" w:hAnsiTheme="minorHAnsi" w:cstheme="minorHAnsi"/>
          <w:color w:val="262626" w:themeColor="text1" w:themeTint="D9"/>
        </w:rPr>
        <w:lastRenderedPageBreak/>
        <w:t>Table of Contents</w:t>
      </w:r>
    </w:p>
    <w:p w14:paraId="3ABF3603" w14:textId="3B323EDB" w:rsidR="00163F95" w:rsidRDefault="00CF221F">
      <w:pPr>
        <w:pStyle w:val="TOC1"/>
        <w:rPr>
          <w:rFonts w:asciiTheme="minorHAnsi" w:eastAsiaTheme="minorEastAsia" w:hAnsiTheme="minorHAnsi" w:cstheme="minorBidi"/>
          <w:noProof/>
          <w:color w:val="auto"/>
          <w:kern w:val="2"/>
          <w:lang w:val="en-IN" w:eastAsia="en-IN"/>
          <w14:ligatures w14:val="standardContextual"/>
        </w:rPr>
      </w:pPr>
      <w:r w:rsidRPr="00B22674">
        <w:rPr>
          <w:rFonts w:asciiTheme="minorHAnsi" w:hAnsiTheme="minorHAnsi" w:cstheme="minorHAnsi"/>
        </w:rPr>
        <w:fldChar w:fldCharType="begin"/>
      </w:r>
      <w:r w:rsidRPr="00B22674">
        <w:rPr>
          <w:rFonts w:asciiTheme="minorHAnsi" w:hAnsiTheme="minorHAnsi" w:cstheme="minorHAnsi"/>
        </w:rPr>
        <w:instrText xml:space="preserve"> TOC \o "1-5" \h \z \u </w:instrText>
      </w:r>
      <w:r w:rsidRPr="00B22674">
        <w:rPr>
          <w:rFonts w:asciiTheme="minorHAnsi" w:hAnsiTheme="minorHAnsi" w:cstheme="minorHAnsi"/>
        </w:rPr>
        <w:fldChar w:fldCharType="separate"/>
      </w:r>
      <w:hyperlink w:anchor="_Toc186733337" w:history="1">
        <w:r w:rsidR="00163F95" w:rsidRPr="00EC783B">
          <w:rPr>
            <w:rStyle w:val="Hyperlink"/>
            <w:noProof/>
          </w:rPr>
          <w:t>1</w:t>
        </w:r>
        <w:r w:rsidR="00163F95">
          <w:rPr>
            <w:rFonts w:asciiTheme="minorHAnsi" w:eastAsiaTheme="minorEastAsia" w:hAnsiTheme="minorHAnsi" w:cstheme="minorBidi"/>
            <w:noProof/>
            <w:color w:val="auto"/>
            <w:kern w:val="2"/>
            <w:lang w:val="en-IN" w:eastAsia="en-IN"/>
            <w14:ligatures w14:val="standardContextual"/>
          </w:rPr>
          <w:tab/>
        </w:r>
        <w:r w:rsidR="00163F95" w:rsidRPr="00EC783B">
          <w:rPr>
            <w:rStyle w:val="Hyperlink"/>
            <w:noProof/>
          </w:rPr>
          <w:t>Introduction</w:t>
        </w:r>
        <w:r w:rsidR="00163F95">
          <w:rPr>
            <w:noProof/>
            <w:webHidden/>
          </w:rPr>
          <w:tab/>
        </w:r>
        <w:r w:rsidR="00163F95">
          <w:rPr>
            <w:noProof/>
            <w:webHidden/>
          </w:rPr>
          <w:fldChar w:fldCharType="begin"/>
        </w:r>
        <w:r w:rsidR="00163F95">
          <w:rPr>
            <w:noProof/>
            <w:webHidden/>
          </w:rPr>
          <w:instrText xml:space="preserve"> PAGEREF _Toc186733337 \h </w:instrText>
        </w:r>
        <w:r w:rsidR="00163F95">
          <w:rPr>
            <w:noProof/>
            <w:webHidden/>
          </w:rPr>
        </w:r>
        <w:r w:rsidR="00163F95">
          <w:rPr>
            <w:noProof/>
            <w:webHidden/>
          </w:rPr>
          <w:fldChar w:fldCharType="separate"/>
        </w:r>
        <w:r w:rsidR="00163F95">
          <w:rPr>
            <w:noProof/>
            <w:webHidden/>
          </w:rPr>
          <w:t>2</w:t>
        </w:r>
        <w:r w:rsidR="00163F95">
          <w:rPr>
            <w:noProof/>
            <w:webHidden/>
          </w:rPr>
          <w:fldChar w:fldCharType="end"/>
        </w:r>
      </w:hyperlink>
    </w:p>
    <w:p w14:paraId="5487E1C9" w14:textId="6301AF8F" w:rsidR="00163F95" w:rsidRDefault="00163F95">
      <w:pPr>
        <w:pStyle w:val="TOC2"/>
        <w:tabs>
          <w:tab w:val="left" w:pos="780"/>
          <w:tab w:val="right" w:leader="dot" w:pos="9352"/>
        </w:tabs>
        <w:rPr>
          <w:rFonts w:asciiTheme="minorHAnsi" w:eastAsiaTheme="minorEastAsia" w:hAnsiTheme="minorHAnsi" w:cstheme="minorBidi"/>
          <w:noProof/>
          <w:color w:val="auto"/>
          <w:kern w:val="2"/>
          <w:lang w:val="en-IN" w:eastAsia="en-IN"/>
          <w14:ligatures w14:val="standardContextual"/>
        </w:rPr>
      </w:pPr>
      <w:hyperlink w:anchor="_Toc186733338" w:history="1">
        <w:r w:rsidRPr="00EC783B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lang w:val="en-IN" w:eastAsia="en-IN"/>
            <w14:ligatures w14:val="standardContextual"/>
          </w:rPr>
          <w:tab/>
        </w:r>
        <w:r w:rsidRPr="00EC783B">
          <w:rPr>
            <w:rStyle w:val="Hyperlink"/>
            <w:noProof/>
          </w:rPr>
          <w:t>Purpose of this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_Toc186733338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BEDCDE8" w14:textId="3209CC67" w:rsidR="00163F95" w:rsidRDefault="00163F95">
      <w:pPr>
        <w:pStyle w:val="TOC3"/>
        <w:tabs>
          <w:tab w:val="left" w:pos="1200"/>
          <w:tab w:val="right" w:leader="dot" w:pos="9352"/>
        </w:tabs>
        <w:rPr>
          <w:rFonts w:asciiTheme="minorHAnsi" w:eastAsiaTheme="minorEastAsia" w:hAnsiTheme="minorHAnsi" w:cstheme="minorBidi"/>
          <w:noProof/>
          <w:color w:val="auto"/>
          <w:kern w:val="2"/>
          <w:lang w:val="en-IN" w:eastAsia="en-IN"/>
          <w14:ligatures w14:val="standardContextual"/>
        </w:rPr>
      </w:pPr>
      <w:hyperlink w:anchor="_Toc186733339" w:history="1">
        <w:r w:rsidRPr="00EC783B">
          <w:rPr>
            <w:rStyle w:val="Hyperlink"/>
            <w:noProof/>
          </w:rPr>
          <w:t>1.1.1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lang w:val="en-IN" w:eastAsia="en-IN"/>
            <w14:ligatures w14:val="standardContextual"/>
          </w:rPr>
          <w:tab/>
        </w:r>
        <w:r w:rsidRPr="00EC783B">
          <w:rPr>
            <w:rStyle w:val="Hyperlink"/>
            <w:noProof/>
          </w:rPr>
          <w:t>Third level heading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_Toc186733339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D014114" w14:textId="2B9E8B40" w:rsidR="00163F95" w:rsidRDefault="00163F95">
      <w:pPr>
        <w:pStyle w:val="TOC4"/>
        <w:tabs>
          <w:tab w:val="left" w:pos="1920"/>
          <w:tab w:val="right" w:leader="dot" w:pos="9352"/>
        </w:tabs>
        <w:rPr>
          <w:rFonts w:asciiTheme="minorHAnsi" w:eastAsiaTheme="minorEastAsia" w:hAnsiTheme="minorHAnsi" w:cstheme="minorBidi"/>
          <w:noProof/>
          <w:color w:val="auto"/>
          <w:kern w:val="2"/>
          <w:lang w:val="en-IN" w:eastAsia="en-IN"/>
          <w14:ligatures w14:val="standardContextual"/>
        </w:rPr>
      </w:pPr>
      <w:hyperlink w:anchor="_Toc186733340" w:history="1">
        <w:r w:rsidRPr="00EC783B">
          <w:rPr>
            <w:rStyle w:val="Hyperlink"/>
            <w:noProof/>
          </w:rPr>
          <w:t>1.1.1.1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lang w:val="en-IN" w:eastAsia="en-IN"/>
            <w14:ligatures w14:val="standardContextual"/>
          </w:rPr>
          <w:tab/>
        </w:r>
        <w:r w:rsidRPr="00EC783B">
          <w:rPr>
            <w:rStyle w:val="Hyperlink"/>
            <w:noProof/>
          </w:rPr>
          <w:t>Fourth level heading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_Toc186733340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42A8996" w14:textId="593F4EC2" w:rsidR="00163F95" w:rsidRDefault="00163F95">
      <w:pPr>
        <w:pStyle w:val="TOC5"/>
        <w:tabs>
          <w:tab w:val="left" w:pos="2131"/>
          <w:tab w:val="right" w:leader="dot" w:pos="9352"/>
        </w:tabs>
        <w:rPr>
          <w:rFonts w:asciiTheme="minorHAnsi" w:eastAsiaTheme="minorEastAsia" w:hAnsiTheme="minorHAnsi" w:cstheme="minorBidi"/>
          <w:noProof/>
          <w:color w:val="auto"/>
          <w:kern w:val="2"/>
          <w:lang w:val="en-IN" w:eastAsia="en-IN"/>
          <w14:ligatures w14:val="standardContextual"/>
        </w:rPr>
      </w:pPr>
      <w:hyperlink w:anchor="_Toc186733341" w:history="1">
        <w:r w:rsidRPr="00EC783B">
          <w:rPr>
            <w:rStyle w:val="Hyperlink"/>
            <w:noProof/>
          </w:rPr>
          <w:t>1.1.1.1.1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lang w:val="en-IN" w:eastAsia="en-IN"/>
            <w14:ligatures w14:val="standardContextual"/>
          </w:rPr>
          <w:tab/>
        </w:r>
        <w:r w:rsidRPr="00EC783B">
          <w:rPr>
            <w:rStyle w:val="Hyperlink"/>
            <w:noProof/>
          </w:rPr>
          <w:t>Fifth level heading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_Toc186733341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81F905D" w14:textId="4EED19EE" w:rsidR="00022D79" w:rsidRPr="00B22674" w:rsidRDefault="00CF221F">
      <w:pPr>
        <w:rPr>
          <w:rFonts w:asciiTheme="minorHAnsi" w:hAnsiTheme="minorHAnsi" w:cstheme="minorHAnsi"/>
        </w:rPr>
      </w:pPr>
      <w:r w:rsidRPr="00B22674">
        <w:rPr>
          <w:rFonts w:asciiTheme="minorHAnsi" w:hAnsiTheme="minorHAnsi" w:cstheme="minorHAnsi"/>
        </w:rPr>
        <w:fldChar w:fldCharType="end"/>
      </w:r>
    </w:p>
    <w:p w14:paraId="0DF2113C" w14:textId="41A7D176" w:rsidR="00311CCF" w:rsidRPr="00B22674" w:rsidRDefault="00311CCF">
      <w:pPr>
        <w:ind w:left="0"/>
        <w:rPr>
          <w:rFonts w:asciiTheme="minorHAnsi" w:hAnsiTheme="minorHAnsi" w:cstheme="minorHAnsi"/>
        </w:rPr>
      </w:pPr>
      <w:r w:rsidRPr="00B22674">
        <w:rPr>
          <w:rFonts w:asciiTheme="minorHAnsi" w:hAnsiTheme="minorHAnsi" w:cstheme="minorHAnsi"/>
        </w:rPr>
        <w:br w:type="page"/>
      </w:r>
    </w:p>
    <w:p w14:paraId="02565824" w14:textId="77777777" w:rsidR="00984011" w:rsidRDefault="00984011" w:rsidP="00984011"/>
    <w:p w14:paraId="1D6BEC85" w14:textId="1BF4845D" w:rsidR="007C6F0D" w:rsidRDefault="007C6F0D" w:rsidP="007C6F0D">
      <w:pPr>
        <w:pStyle w:val="Heading1"/>
      </w:pPr>
      <w:bookmarkStart w:id="0" w:name="_Toc186733337"/>
      <w:r w:rsidRPr="005B53CD">
        <w:t>Introduction</w:t>
      </w:r>
      <w:bookmarkEnd w:id="0"/>
    </w:p>
    <w:p w14:paraId="23FE581A" w14:textId="49DD0F40" w:rsidR="008B1A69" w:rsidRDefault="008B1A69" w:rsidP="008B1A69">
      <w:pPr>
        <w:pStyle w:val="Heading2"/>
        <w:numPr>
          <w:ilvl w:val="1"/>
          <w:numId w:val="30"/>
        </w:numPr>
        <w:ind w:hanging="851"/>
      </w:pPr>
      <w:bookmarkStart w:id="1" w:name="_Toc29908433"/>
      <w:bookmarkStart w:id="2" w:name="_Toc186733338"/>
      <w:r>
        <w:t>Purpose of this document</w:t>
      </w:r>
      <w:bookmarkEnd w:id="1"/>
      <w:bookmarkEnd w:id="2"/>
    </w:p>
    <w:p w14:paraId="0C347512" w14:textId="7D380977" w:rsidR="008B1A69" w:rsidRPr="008B1A69" w:rsidRDefault="008B1A69" w:rsidP="00282C86">
      <w:r>
        <w:t xml:space="preserve">The purpose of this document is to define </w:t>
      </w:r>
      <w:r w:rsidR="00BD3E66">
        <w:t>a standard</w:t>
      </w:r>
      <w:r>
        <w:t xml:space="preserve"> template for word </w:t>
      </w:r>
      <w:r w:rsidR="00BA0AD1">
        <w:t>documents</w:t>
      </w:r>
      <w:r>
        <w:t xml:space="preserve"> to maintain </w:t>
      </w:r>
      <w:r w:rsidR="00D83651">
        <w:t>consistency</w:t>
      </w:r>
      <w:r>
        <w:t xml:space="preserve"> across the organization.</w:t>
      </w:r>
    </w:p>
    <w:p w14:paraId="55F1145B" w14:textId="77777777" w:rsidR="008B1A69" w:rsidRPr="008B1A69" w:rsidRDefault="008B1A69" w:rsidP="008B1A69">
      <w:pPr>
        <w:pStyle w:val="Heading3"/>
      </w:pPr>
      <w:bookmarkStart w:id="3" w:name="_Toc29908434"/>
      <w:bookmarkStart w:id="4" w:name="_Toc186733339"/>
      <w:r w:rsidRPr="008B1A69">
        <w:t>Third level heading</w:t>
      </w:r>
      <w:bookmarkEnd w:id="3"/>
      <w:bookmarkEnd w:id="4"/>
    </w:p>
    <w:p w14:paraId="52911F2D" w14:textId="27611707" w:rsidR="008B1A69" w:rsidRDefault="008B1A69" w:rsidP="003F0E13">
      <w:r>
        <w:t xml:space="preserve">Lorem ipsum dolor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augue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, </w:t>
      </w:r>
      <w:proofErr w:type="spellStart"/>
      <w:r>
        <w:t>interdum</w:t>
      </w:r>
      <w:proofErr w:type="spellEnd"/>
      <w:r>
        <w:t xml:space="preserve"> ac </w:t>
      </w:r>
      <w:proofErr w:type="spellStart"/>
      <w:r>
        <w:t>feugiat</w:t>
      </w:r>
      <w:proofErr w:type="spellEnd"/>
      <w:r>
        <w:t xml:space="preserve"> vel, auctor ac libero. </w:t>
      </w:r>
      <w:proofErr w:type="spellStart"/>
      <w:r>
        <w:t>Pellentesque</w:t>
      </w:r>
      <w:proofErr w:type="spellEnd"/>
      <w:r>
        <w:t xml:space="preserve"> ac </w:t>
      </w:r>
      <w:proofErr w:type="spellStart"/>
      <w:r>
        <w:t>elit</w:t>
      </w:r>
      <w:proofErr w:type="spellEnd"/>
      <w:r>
        <w:t xml:space="preserve"> non nisi </w:t>
      </w:r>
      <w:proofErr w:type="spellStart"/>
      <w:r>
        <w:t>hendrerit</w:t>
      </w:r>
      <w:proofErr w:type="spellEnd"/>
      <w:r>
        <w:t xml:space="preserve"> </w:t>
      </w:r>
      <w:proofErr w:type="spellStart"/>
      <w:r>
        <w:t>mattis</w:t>
      </w:r>
      <w:proofErr w:type="spellEnd"/>
      <w:r>
        <w:t xml:space="preserve"> ac at </w:t>
      </w:r>
      <w:proofErr w:type="spellStart"/>
      <w:r>
        <w:t>enim</w:t>
      </w:r>
      <w:proofErr w:type="spellEnd"/>
      <w:r>
        <w:t xml:space="preserve">. Nam </w:t>
      </w:r>
      <w:proofErr w:type="spellStart"/>
      <w:r>
        <w:t>turpis</w:t>
      </w:r>
      <w:proofErr w:type="spellEnd"/>
      <w:r>
        <w:t xml:space="preserve"> </w:t>
      </w:r>
      <w:proofErr w:type="spellStart"/>
      <w:r>
        <w:t>urna</w:t>
      </w:r>
      <w:proofErr w:type="spellEnd"/>
      <w:r>
        <w:t xml:space="preserve">, </w:t>
      </w:r>
      <w:proofErr w:type="spellStart"/>
      <w:r>
        <w:t>hendrerit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, </w:t>
      </w:r>
      <w:proofErr w:type="spellStart"/>
      <w:r>
        <w:t>commodo</w:t>
      </w:r>
      <w:proofErr w:type="spellEnd"/>
      <w:r>
        <w:t xml:space="preserve"> sed dui. Nunc porta, </w:t>
      </w:r>
      <w:proofErr w:type="spellStart"/>
      <w:r>
        <w:t>lacus</w:t>
      </w:r>
      <w:proofErr w:type="spellEnd"/>
      <w:r>
        <w:t xml:space="preserve"> non </w:t>
      </w:r>
      <w:proofErr w:type="spellStart"/>
      <w:r>
        <w:t>ultrices</w:t>
      </w:r>
      <w:proofErr w:type="spellEnd"/>
      <w:r>
        <w:t xml:space="preserve"> </w:t>
      </w:r>
      <w:proofErr w:type="spellStart"/>
      <w:r>
        <w:t>molestie</w:t>
      </w:r>
      <w:proofErr w:type="spellEnd"/>
      <w:r>
        <w:t xml:space="preserve">, </w:t>
      </w:r>
      <w:proofErr w:type="spellStart"/>
      <w:r>
        <w:t>nibh</w:t>
      </w:r>
      <w:proofErr w:type="spellEnd"/>
      <w:r>
        <w:t xml:space="preserve"> </w:t>
      </w:r>
      <w:proofErr w:type="spellStart"/>
      <w:r>
        <w:t>lectus</w:t>
      </w:r>
      <w:proofErr w:type="spellEnd"/>
      <w:r>
        <w:t xml:space="preserve"> </w:t>
      </w:r>
      <w:proofErr w:type="spellStart"/>
      <w:r>
        <w:t>dignissim</w:t>
      </w:r>
      <w:proofErr w:type="spellEnd"/>
      <w:r>
        <w:t xml:space="preserve"> ante, sed </w:t>
      </w:r>
      <w:proofErr w:type="spellStart"/>
      <w:r>
        <w:t>condimentum</w:t>
      </w:r>
      <w:proofErr w:type="spellEnd"/>
      <w:r>
        <w:t xml:space="preserve"> </w:t>
      </w:r>
      <w:proofErr w:type="spellStart"/>
      <w:r>
        <w:t>nunc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mauris</w:t>
      </w:r>
      <w:proofErr w:type="spellEnd"/>
      <w:r>
        <w:t>.</w:t>
      </w:r>
    </w:p>
    <w:p w14:paraId="3C25F221" w14:textId="77777777" w:rsidR="008B1A69" w:rsidRPr="008B1A69" w:rsidRDefault="008B1A69" w:rsidP="008B1A69">
      <w:pPr>
        <w:pStyle w:val="Heading4"/>
      </w:pPr>
      <w:bookmarkStart w:id="5" w:name="_Toc29908435"/>
      <w:bookmarkStart w:id="6" w:name="_Toc186733340"/>
      <w:r w:rsidRPr="008B1A69">
        <w:t>Fourth level heading</w:t>
      </w:r>
      <w:bookmarkEnd w:id="5"/>
      <w:bookmarkEnd w:id="6"/>
    </w:p>
    <w:p w14:paraId="0C0A2CB3" w14:textId="1B951372" w:rsidR="008B1A69" w:rsidRPr="008B1A69" w:rsidRDefault="008B1A69" w:rsidP="000C4EB1">
      <w:r w:rsidRPr="008B1A69">
        <w:t xml:space="preserve">Lorem ipsum dolor sit </w:t>
      </w:r>
      <w:proofErr w:type="spellStart"/>
      <w:r w:rsidRPr="008B1A69">
        <w:t>amet</w:t>
      </w:r>
      <w:proofErr w:type="spellEnd"/>
      <w:r w:rsidRPr="008B1A69">
        <w:t xml:space="preserve">, </w:t>
      </w:r>
      <w:proofErr w:type="spellStart"/>
      <w:r w:rsidRPr="008B1A69">
        <w:t>consectetur</w:t>
      </w:r>
      <w:proofErr w:type="spellEnd"/>
      <w:r w:rsidRPr="008B1A69">
        <w:t xml:space="preserve"> </w:t>
      </w:r>
      <w:proofErr w:type="spellStart"/>
      <w:r w:rsidRPr="008B1A69">
        <w:t>adipiscing</w:t>
      </w:r>
      <w:proofErr w:type="spellEnd"/>
      <w:r w:rsidRPr="008B1A69">
        <w:t xml:space="preserve"> </w:t>
      </w:r>
      <w:proofErr w:type="spellStart"/>
      <w:r w:rsidRPr="008B1A69">
        <w:t>elit</w:t>
      </w:r>
      <w:proofErr w:type="spellEnd"/>
      <w:r w:rsidRPr="008B1A69">
        <w:t xml:space="preserve">. </w:t>
      </w:r>
      <w:proofErr w:type="spellStart"/>
      <w:r w:rsidRPr="008B1A69">
        <w:t>Nulla</w:t>
      </w:r>
      <w:proofErr w:type="spellEnd"/>
      <w:r w:rsidRPr="008B1A69">
        <w:t xml:space="preserve"> </w:t>
      </w:r>
      <w:proofErr w:type="spellStart"/>
      <w:r w:rsidRPr="008B1A69">
        <w:t>augue</w:t>
      </w:r>
      <w:proofErr w:type="spellEnd"/>
      <w:r w:rsidRPr="008B1A69">
        <w:t xml:space="preserve"> </w:t>
      </w:r>
      <w:proofErr w:type="spellStart"/>
      <w:r w:rsidRPr="008B1A69">
        <w:t>mauris</w:t>
      </w:r>
      <w:proofErr w:type="spellEnd"/>
      <w:r w:rsidRPr="008B1A69">
        <w:t xml:space="preserve">, </w:t>
      </w:r>
      <w:proofErr w:type="spellStart"/>
      <w:r w:rsidRPr="008B1A69">
        <w:t>interdum</w:t>
      </w:r>
      <w:proofErr w:type="spellEnd"/>
      <w:r w:rsidRPr="008B1A69">
        <w:t xml:space="preserve"> ac </w:t>
      </w:r>
      <w:proofErr w:type="spellStart"/>
      <w:r w:rsidRPr="008B1A69">
        <w:t>feugiat</w:t>
      </w:r>
      <w:proofErr w:type="spellEnd"/>
      <w:r w:rsidRPr="008B1A69">
        <w:t xml:space="preserve"> vel, auctor ac libero. </w:t>
      </w:r>
      <w:proofErr w:type="spellStart"/>
      <w:r w:rsidRPr="008B1A69">
        <w:t>Pellentesque</w:t>
      </w:r>
      <w:proofErr w:type="spellEnd"/>
      <w:r w:rsidRPr="008B1A69">
        <w:t xml:space="preserve"> ac </w:t>
      </w:r>
      <w:proofErr w:type="spellStart"/>
      <w:r w:rsidRPr="008B1A69">
        <w:t>elit</w:t>
      </w:r>
      <w:proofErr w:type="spellEnd"/>
      <w:r w:rsidRPr="008B1A69">
        <w:t xml:space="preserve"> non nisi </w:t>
      </w:r>
      <w:proofErr w:type="spellStart"/>
      <w:r w:rsidRPr="008B1A69">
        <w:t>hendrerit</w:t>
      </w:r>
      <w:proofErr w:type="spellEnd"/>
      <w:r w:rsidRPr="008B1A69">
        <w:t xml:space="preserve"> </w:t>
      </w:r>
      <w:proofErr w:type="spellStart"/>
      <w:r w:rsidRPr="008B1A69">
        <w:t>mattis</w:t>
      </w:r>
      <w:proofErr w:type="spellEnd"/>
      <w:r w:rsidRPr="008B1A69">
        <w:t xml:space="preserve"> ac at </w:t>
      </w:r>
      <w:proofErr w:type="spellStart"/>
      <w:r w:rsidRPr="008B1A69">
        <w:t>enim</w:t>
      </w:r>
      <w:proofErr w:type="spellEnd"/>
      <w:r w:rsidRPr="008B1A69">
        <w:t xml:space="preserve">. Nam </w:t>
      </w:r>
      <w:proofErr w:type="spellStart"/>
      <w:r w:rsidRPr="008B1A69">
        <w:t>turpis</w:t>
      </w:r>
      <w:proofErr w:type="spellEnd"/>
      <w:r w:rsidRPr="008B1A69">
        <w:t xml:space="preserve"> </w:t>
      </w:r>
      <w:proofErr w:type="spellStart"/>
      <w:r w:rsidRPr="008B1A69">
        <w:t>urna</w:t>
      </w:r>
      <w:proofErr w:type="spellEnd"/>
      <w:r w:rsidRPr="008B1A69">
        <w:t xml:space="preserve">, </w:t>
      </w:r>
      <w:proofErr w:type="spellStart"/>
      <w:r w:rsidRPr="008B1A69">
        <w:t>hendrerit</w:t>
      </w:r>
      <w:proofErr w:type="spellEnd"/>
      <w:r w:rsidRPr="008B1A69">
        <w:t xml:space="preserve"> sit </w:t>
      </w:r>
      <w:proofErr w:type="spellStart"/>
      <w:r w:rsidRPr="008B1A69">
        <w:t>amet</w:t>
      </w:r>
      <w:proofErr w:type="spellEnd"/>
      <w:r w:rsidRPr="008B1A69">
        <w:t xml:space="preserve"> </w:t>
      </w:r>
      <w:proofErr w:type="spellStart"/>
      <w:r w:rsidRPr="008B1A69">
        <w:t>egestas</w:t>
      </w:r>
      <w:proofErr w:type="spellEnd"/>
      <w:r w:rsidRPr="008B1A69">
        <w:t xml:space="preserve"> </w:t>
      </w:r>
      <w:proofErr w:type="spellStart"/>
      <w:r w:rsidRPr="008B1A69">
        <w:t>eget</w:t>
      </w:r>
      <w:proofErr w:type="spellEnd"/>
      <w:r w:rsidRPr="008B1A69">
        <w:t xml:space="preserve">, </w:t>
      </w:r>
      <w:proofErr w:type="spellStart"/>
      <w:r w:rsidRPr="008B1A69">
        <w:t>commodo</w:t>
      </w:r>
      <w:proofErr w:type="spellEnd"/>
      <w:r w:rsidRPr="008B1A69">
        <w:t xml:space="preserve"> sed dui. Nunc porta, </w:t>
      </w:r>
      <w:proofErr w:type="spellStart"/>
      <w:r w:rsidRPr="008B1A69">
        <w:t>lacus</w:t>
      </w:r>
      <w:proofErr w:type="spellEnd"/>
      <w:r w:rsidRPr="008B1A69">
        <w:t xml:space="preserve"> non </w:t>
      </w:r>
      <w:proofErr w:type="spellStart"/>
      <w:r w:rsidRPr="008B1A69">
        <w:t>ultrices</w:t>
      </w:r>
      <w:proofErr w:type="spellEnd"/>
      <w:r w:rsidRPr="008B1A69">
        <w:t xml:space="preserve"> </w:t>
      </w:r>
      <w:proofErr w:type="spellStart"/>
      <w:r w:rsidRPr="008B1A69">
        <w:t>molestie</w:t>
      </w:r>
      <w:proofErr w:type="spellEnd"/>
      <w:r w:rsidRPr="008B1A69">
        <w:t xml:space="preserve">, </w:t>
      </w:r>
      <w:proofErr w:type="spellStart"/>
      <w:r w:rsidRPr="008B1A69">
        <w:t>nibh</w:t>
      </w:r>
      <w:proofErr w:type="spellEnd"/>
      <w:r w:rsidRPr="008B1A69">
        <w:t xml:space="preserve"> </w:t>
      </w:r>
      <w:proofErr w:type="spellStart"/>
      <w:r w:rsidRPr="008B1A69">
        <w:t>lectus</w:t>
      </w:r>
      <w:proofErr w:type="spellEnd"/>
      <w:r w:rsidRPr="008B1A69">
        <w:t xml:space="preserve"> </w:t>
      </w:r>
      <w:proofErr w:type="spellStart"/>
      <w:r w:rsidRPr="008B1A69">
        <w:t>dignissim</w:t>
      </w:r>
      <w:proofErr w:type="spellEnd"/>
      <w:r w:rsidRPr="008B1A69">
        <w:t xml:space="preserve"> ante, sed </w:t>
      </w:r>
      <w:proofErr w:type="spellStart"/>
      <w:r w:rsidRPr="008B1A69">
        <w:t>condimentum</w:t>
      </w:r>
      <w:proofErr w:type="spellEnd"/>
      <w:r w:rsidRPr="008B1A69">
        <w:t xml:space="preserve"> </w:t>
      </w:r>
      <w:proofErr w:type="spellStart"/>
      <w:r w:rsidRPr="008B1A69">
        <w:t>nunc</w:t>
      </w:r>
      <w:proofErr w:type="spellEnd"/>
      <w:r w:rsidRPr="008B1A69">
        <w:t xml:space="preserve"> </w:t>
      </w:r>
      <w:proofErr w:type="spellStart"/>
      <w:r w:rsidRPr="008B1A69">
        <w:t>erat</w:t>
      </w:r>
      <w:proofErr w:type="spellEnd"/>
      <w:r w:rsidRPr="008B1A69">
        <w:t xml:space="preserve"> </w:t>
      </w:r>
      <w:proofErr w:type="spellStart"/>
      <w:r w:rsidRPr="008B1A69">
        <w:t>ut</w:t>
      </w:r>
      <w:proofErr w:type="spellEnd"/>
      <w:r w:rsidRPr="008B1A69">
        <w:t xml:space="preserve"> </w:t>
      </w:r>
      <w:proofErr w:type="spellStart"/>
      <w:r w:rsidRPr="008B1A69">
        <w:t>mauris</w:t>
      </w:r>
      <w:proofErr w:type="spellEnd"/>
      <w:r w:rsidRPr="008B1A69">
        <w:t>.</w:t>
      </w:r>
    </w:p>
    <w:p w14:paraId="5F518229" w14:textId="77777777" w:rsidR="008B1A69" w:rsidRPr="008B1A69" w:rsidRDefault="008B1A69" w:rsidP="008B1A69">
      <w:pPr>
        <w:pStyle w:val="Heading5"/>
      </w:pPr>
      <w:bookmarkStart w:id="7" w:name="_Toc29908436"/>
      <w:bookmarkStart w:id="8" w:name="_Toc186733341"/>
      <w:r w:rsidRPr="008B1A69">
        <w:t>Fifth level heading</w:t>
      </w:r>
      <w:bookmarkEnd w:id="7"/>
      <w:bookmarkEnd w:id="8"/>
    </w:p>
    <w:p w14:paraId="2C5EA3FC" w14:textId="78D35100" w:rsidR="008B1A69" w:rsidRPr="005B53CD" w:rsidRDefault="008B1A69" w:rsidP="008B1A69">
      <w:r w:rsidRPr="008B1A69">
        <w:t xml:space="preserve">Lorem ipsum dolor sit </w:t>
      </w:r>
      <w:proofErr w:type="spellStart"/>
      <w:r w:rsidRPr="008B1A69">
        <w:t>amet</w:t>
      </w:r>
      <w:proofErr w:type="spellEnd"/>
      <w:r w:rsidRPr="008B1A69">
        <w:t xml:space="preserve">, </w:t>
      </w:r>
      <w:proofErr w:type="spellStart"/>
      <w:r w:rsidRPr="008B1A69">
        <w:t>consectetur</w:t>
      </w:r>
      <w:proofErr w:type="spellEnd"/>
      <w:r w:rsidRPr="008B1A69">
        <w:t xml:space="preserve"> </w:t>
      </w:r>
      <w:proofErr w:type="spellStart"/>
      <w:r w:rsidRPr="008B1A69">
        <w:t>adipiscing</w:t>
      </w:r>
      <w:proofErr w:type="spellEnd"/>
      <w:r w:rsidRPr="008B1A69">
        <w:t xml:space="preserve"> </w:t>
      </w:r>
      <w:proofErr w:type="spellStart"/>
      <w:r w:rsidRPr="008B1A69">
        <w:t>elit</w:t>
      </w:r>
      <w:proofErr w:type="spellEnd"/>
      <w:r w:rsidRPr="008B1A69">
        <w:t xml:space="preserve">. </w:t>
      </w:r>
      <w:proofErr w:type="spellStart"/>
      <w:r w:rsidRPr="008B1A69">
        <w:t>Nulla</w:t>
      </w:r>
      <w:proofErr w:type="spellEnd"/>
      <w:r w:rsidRPr="008B1A69">
        <w:t xml:space="preserve"> </w:t>
      </w:r>
      <w:proofErr w:type="spellStart"/>
      <w:r w:rsidRPr="008B1A69">
        <w:t>augue</w:t>
      </w:r>
      <w:proofErr w:type="spellEnd"/>
      <w:r w:rsidRPr="008B1A69">
        <w:t xml:space="preserve"> </w:t>
      </w:r>
      <w:proofErr w:type="spellStart"/>
      <w:r w:rsidRPr="008B1A69">
        <w:t>mauris</w:t>
      </w:r>
      <w:proofErr w:type="spellEnd"/>
      <w:r w:rsidRPr="008B1A69">
        <w:t xml:space="preserve">, </w:t>
      </w:r>
      <w:proofErr w:type="spellStart"/>
      <w:r w:rsidRPr="008B1A69">
        <w:t>interdum</w:t>
      </w:r>
      <w:proofErr w:type="spellEnd"/>
      <w:r w:rsidRPr="008B1A69">
        <w:t xml:space="preserve"> ac </w:t>
      </w:r>
      <w:proofErr w:type="spellStart"/>
      <w:r w:rsidRPr="008B1A69">
        <w:t>feugiat</w:t>
      </w:r>
      <w:proofErr w:type="spellEnd"/>
      <w:r w:rsidRPr="008B1A69">
        <w:t xml:space="preserve"> vel, auctor ac libero. </w:t>
      </w:r>
      <w:proofErr w:type="spellStart"/>
      <w:r w:rsidRPr="008B1A69">
        <w:t>Pellentesque</w:t>
      </w:r>
      <w:proofErr w:type="spellEnd"/>
      <w:r w:rsidRPr="008B1A69">
        <w:t xml:space="preserve"> ac </w:t>
      </w:r>
      <w:proofErr w:type="spellStart"/>
      <w:r w:rsidRPr="008B1A69">
        <w:t>elit</w:t>
      </w:r>
      <w:proofErr w:type="spellEnd"/>
      <w:r w:rsidRPr="008B1A69">
        <w:t xml:space="preserve"> non nisi </w:t>
      </w:r>
      <w:proofErr w:type="spellStart"/>
      <w:r w:rsidRPr="008B1A69">
        <w:t>hendrerit</w:t>
      </w:r>
      <w:proofErr w:type="spellEnd"/>
      <w:r w:rsidRPr="008B1A69">
        <w:t xml:space="preserve"> </w:t>
      </w:r>
      <w:proofErr w:type="spellStart"/>
      <w:r w:rsidRPr="008B1A69">
        <w:t>mattis</w:t>
      </w:r>
      <w:proofErr w:type="spellEnd"/>
      <w:r w:rsidRPr="008B1A69">
        <w:t xml:space="preserve"> ac at </w:t>
      </w:r>
      <w:proofErr w:type="spellStart"/>
      <w:r w:rsidRPr="008B1A69">
        <w:t>enim</w:t>
      </w:r>
      <w:proofErr w:type="spellEnd"/>
      <w:r w:rsidRPr="008B1A69">
        <w:t xml:space="preserve">. Nam </w:t>
      </w:r>
      <w:proofErr w:type="spellStart"/>
      <w:r w:rsidRPr="008B1A69">
        <w:t>turpis</w:t>
      </w:r>
      <w:proofErr w:type="spellEnd"/>
      <w:r w:rsidRPr="008B1A69">
        <w:t xml:space="preserve"> </w:t>
      </w:r>
      <w:proofErr w:type="spellStart"/>
      <w:r w:rsidRPr="008B1A69">
        <w:t>urna</w:t>
      </w:r>
      <w:proofErr w:type="spellEnd"/>
      <w:r w:rsidRPr="008B1A69">
        <w:t xml:space="preserve">, </w:t>
      </w:r>
      <w:proofErr w:type="spellStart"/>
      <w:r w:rsidRPr="008B1A69">
        <w:t>hendrerit</w:t>
      </w:r>
      <w:proofErr w:type="spellEnd"/>
      <w:r w:rsidRPr="008B1A69">
        <w:t xml:space="preserve"> sit </w:t>
      </w:r>
      <w:proofErr w:type="spellStart"/>
      <w:r w:rsidRPr="008B1A69">
        <w:t>amet</w:t>
      </w:r>
      <w:proofErr w:type="spellEnd"/>
      <w:r w:rsidRPr="008B1A69">
        <w:t xml:space="preserve"> </w:t>
      </w:r>
      <w:proofErr w:type="spellStart"/>
      <w:r w:rsidRPr="008B1A69">
        <w:t>egestas</w:t>
      </w:r>
      <w:proofErr w:type="spellEnd"/>
      <w:r w:rsidRPr="008B1A69">
        <w:t xml:space="preserve"> </w:t>
      </w:r>
      <w:proofErr w:type="spellStart"/>
      <w:r w:rsidRPr="008B1A69">
        <w:t>eget</w:t>
      </w:r>
      <w:proofErr w:type="spellEnd"/>
      <w:r w:rsidRPr="008B1A69">
        <w:t xml:space="preserve">, </w:t>
      </w:r>
      <w:proofErr w:type="spellStart"/>
      <w:r w:rsidRPr="008B1A69">
        <w:t>commodo</w:t>
      </w:r>
      <w:proofErr w:type="spellEnd"/>
      <w:r w:rsidRPr="008B1A69">
        <w:t xml:space="preserve"> sed dui. Nunc porta, </w:t>
      </w:r>
      <w:proofErr w:type="spellStart"/>
      <w:r w:rsidRPr="008B1A69">
        <w:t>lacus</w:t>
      </w:r>
      <w:proofErr w:type="spellEnd"/>
      <w:r w:rsidRPr="008B1A69">
        <w:t xml:space="preserve"> non </w:t>
      </w:r>
      <w:proofErr w:type="spellStart"/>
      <w:r w:rsidRPr="008B1A69">
        <w:t>ultrices</w:t>
      </w:r>
      <w:proofErr w:type="spellEnd"/>
      <w:r w:rsidRPr="008B1A69">
        <w:t xml:space="preserve"> </w:t>
      </w:r>
      <w:proofErr w:type="spellStart"/>
      <w:r w:rsidRPr="008B1A69">
        <w:t>molestie</w:t>
      </w:r>
      <w:proofErr w:type="spellEnd"/>
      <w:r w:rsidRPr="008B1A69">
        <w:t xml:space="preserve">, </w:t>
      </w:r>
      <w:proofErr w:type="spellStart"/>
      <w:r w:rsidRPr="008B1A69">
        <w:t>nibh</w:t>
      </w:r>
      <w:proofErr w:type="spellEnd"/>
      <w:r w:rsidRPr="008B1A69">
        <w:t xml:space="preserve"> </w:t>
      </w:r>
      <w:proofErr w:type="spellStart"/>
      <w:r w:rsidRPr="008B1A69">
        <w:t>lectus</w:t>
      </w:r>
      <w:proofErr w:type="spellEnd"/>
      <w:r w:rsidRPr="008B1A69">
        <w:t xml:space="preserve"> </w:t>
      </w:r>
      <w:proofErr w:type="spellStart"/>
      <w:r w:rsidRPr="008B1A69">
        <w:t>dignissim</w:t>
      </w:r>
      <w:proofErr w:type="spellEnd"/>
      <w:r w:rsidRPr="008B1A69">
        <w:t xml:space="preserve"> ante, sed </w:t>
      </w:r>
      <w:proofErr w:type="spellStart"/>
      <w:r w:rsidRPr="008B1A69">
        <w:t>condimentum</w:t>
      </w:r>
      <w:proofErr w:type="spellEnd"/>
      <w:r w:rsidRPr="008B1A69">
        <w:t xml:space="preserve"> </w:t>
      </w:r>
      <w:proofErr w:type="spellStart"/>
      <w:r w:rsidRPr="008B1A69">
        <w:t>nunc</w:t>
      </w:r>
      <w:proofErr w:type="spellEnd"/>
      <w:r w:rsidRPr="008B1A69">
        <w:t xml:space="preserve"> </w:t>
      </w:r>
      <w:proofErr w:type="spellStart"/>
      <w:r w:rsidRPr="008B1A69">
        <w:t>erat</w:t>
      </w:r>
      <w:proofErr w:type="spellEnd"/>
      <w:r w:rsidRPr="008B1A69">
        <w:t xml:space="preserve"> </w:t>
      </w:r>
      <w:proofErr w:type="spellStart"/>
      <w:r w:rsidRPr="008B1A69">
        <w:t>ut</w:t>
      </w:r>
      <w:proofErr w:type="spellEnd"/>
      <w:r w:rsidRPr="008B1A69">
        <w:t xml:space="preserve"> </w:t>
      </w:r>
      <w:proofErr w:type="spellStart"/>
      <w:r w:rsidRPr="008B1A69">
        <w:t>mauris</w:t>
      </w:r>
      <w:proofErr w:type="spellEnd"/>
      <w:r w:rsidRPr="008B1A69">
        <w:t>.</w:t>
      </w:r>
    </w:p>
    <w:sectPr w:rsidR="008B1A69" w:rsidRPr="005B53CD" w:rsidSect="001B0F12">
      <w:headerReference w:type="default" r:id="rId13"/>
      <w:footerReference w:type="default" r:id="rId14"/>
      <w:pgSz w:w="12242" w:h="15842" w:code="1"/>
      <w:pgMar w:top="1276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24BF04" w14:textId="77777777" w:rsidR="001973D7" w:rsidRDefault="001973D7" w:rsidP="00631A31">
      <w:r>
        <w:separator/>
      </w:r>
    </w:p>
  </w:endnote>
  <w:endnote w:type="continuationSeparator" w:id="0">
    <w:p w14:paraId="32093FFD" w14:textId="77777777" w:rsidR="001973D7" w:rsidRDefault="001973D7" w:rsidP="00631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B2C84A" w14:textId="4EB8810B" w:rsidR="00CB561C" w:rsidRPr="0031161B" w:rsidRDefault="00DB77B7" w:rsidP="00CA5CE4">
    <w:pPr>
      <w:pStyle w:val="Footer"/>
      <w:tabs>
        <w:tab w:val="clear" w:pos="4320"/>
        <w:tab w:val="clear" w:pos="8640"/>
        <w:tab w:val="left" w:pos="8192"/>
      </w:tabs>
    </w:pPr>
    <w:r w:rsidRPr="00DB77B7">
      <w:rPr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54143" behindDoc="0" locked="0" layoutInCell="1" allowOverlap="1" wp14:anchorId="5BE93F67" wp14:editId="000B3D42">
              <wp:simplePos x="0" y="0"/>
              <wp:positionH relativeFrom="page">
                <wp:posOffset>-1905</wp:posOffset>
              </wp:positionH>
              <wp:positionV relativeFrom="paragraph">
                <wp:posOffset>273685</wp:posOffset>
              </wp:positionV>
              <wp:extent cx="7775575" cy="360218"/>
              <wp:effectExtent l="0" t="0" r="0" b="1905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5575" cy="360218"/>
                      </a:xfrm>
                      <a:prstGeom prst="rect">
                        <a:avLst/>
                      </a:prstGeom>
                      <a:solidFill>
                        <a:srgbClr val="3B166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9E5C8CE" id="Rectangle 4" o:spid="_x0000_s1026" style="position:absolute;margin-left:-.15pt;margin-top:21.55pt;width:612.25pt;height:28.35pt;z-index:2516541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" fillcolor="#3b1660" stroked="f" strokeweight="1pt">
              <w10:wrap anchorx="page"/>
            </v:rect>
          </w:pict>
        </mc:Fallback>
      </mc:AlternateContent>
    </w:r>
    <w:r w:rsidR="000F026E">
      <w:rPr>
        <w:noProof/>
        <w:color w:val="262626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16C8A0F4" wp14:editId="7A0330A0">
              <wp:simplePos x="0" y="0"/>
              <wp:positionH relativeFrom="page">
                <wp:posOffset>47625</wp:posOffset>
              </wp:positionH>
              <wp:positionV relativeFrom="paragraph">
                <wp:posOffset>337556</wp:posOffset>
              </wp:positionV>
              <wp:extent cx="3554730" cy="274320"/>
              <wp:effectExtent l="0" t="0" r="0" b="0"/>
              <wp:wrapNone/>
              <wp:docPr id="1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5473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D8D5E3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943634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7D4AFF" w14:textId="77777777" w:rsidR="00994897" w:rsidRPr="00DB77B7" w:rsidRDefault="00994897" w:rsidP="00994897">
                          <w:pPr>
                            <w:pStyle w:val="Footer"/>
                            <w:ind w:left="0"/>
                            <w:rPr>
                              <w:i/>
                              <w:iCs/>
                              <w:color w:val="FFFFFF" w:themeColor="background1"/>
                              <w:spacing w:val="60"/>
                              <w:sz w:val="18"/>
                              <w:szCs w:val="18"/>
                            </w:rPr>
                          </w:pPr>
                          <w:r w:rsidRPr="00DB77B7">
                            <w:rPr>
                              <w:i/>
                              <w:iCs/>
                              <w:color w:val="FFFFFF" w:themeColor="background1"/>
                              <w:sz w:val="18"/>
                              <w:szCs w:val="18"/>
                            </w:rPr>
                            <w:t>Aithent Inc. - Confidential</w:t>
                          </w:r>
                        </w:p>
                        <w:p w14:paraId="37B30476" w14:textId="77777777" w:rsidR="00994897" w:rsidRPr="00DB77B7" w:rsidRDefault="00994897" w:rsidP="00994897">
                          <w:pPr>
                            <w:pStyle w:val="Header"/>
                            <w:rPr>
                              <w:i/>
                              <w:iCs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  <w:p w14:paraId="5012D895" w14:textId="77777777" w:rsidR="0031161B" w:rsidRPr="00DB77B7" w:rsidRDefault="0031161B" w:rsidP="0031161B">
                          <w:pPr>
                            <w:pStyle w:val="Header"/>
                            <w:rPr>
                              <w:i/>
                              <w:iCs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C8A0F4" id="Rectangle 22" o:spid="_x0000_s1029" style="position:absolute;left:0;text-align:left;margin-left:3.75pt;margin-top:26.6pt;width:279.9pt;height:21.6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" o:allowincell="f" filled="f" fillcolor="#d8d5e3" stroked="f" strokecolor="#943634">
              <v:textbox>
                <w:txbxContent>
                  <w:p w14:paraId="4E7D4AFF" w14:textId="77777777" w:rsidR="00994897" w:rsidRPr="00DB77B7" w:rsidRDefault="00994897" w:rsidP="00994897">
                    <w:pPr>
                      <w:pStyle w:val="Footer"/>
                      <w:ind w:left="0"/>
                      <w:rPr>
                        <w:i/>
                        <w:iCs/>
                        <w:color w:val="FFFFFF" w:themeColor="background1"/>
                        <w:spacing w:val="60"/>
                        <w:sz w:val="18"/>
                        <w:szCs w:val="18"/>
                      </w:rPr>
                    </w:pPr>
                    <w:r w:rsidRPr="00DB77B7">
                      <w:rPr>
                        <w:i/>
                        <w:iCs/>
                        <w:color w:val="FFFFFF" w:themeColor="background1"/>
                        <w:sz w:val="18"/>
                        <w:szCs w:val="18"/>
                      </w:rPr>
                      <w:t>Aithent Inc. - Confidential</w:t>
                    </w:r>
                  </w:p>
                  <w:p w14:paraId="37B30476" w14:textId="77777777" w:rsidR="00994897" w:rsidRPr="00DB77B7" w:rsidRDefault="00994897" w:rsidP="00994897">
                    <w:pPr>
                      <w:pStyle w:val="Header"/>
                      <w:rPr>
                        <w:i/>
                        <w:iCs/>
                        <w:color w:val="FFFFFF" w:themeColor="background1"/>
                        <w:sz w:val="18"/>
                        <w:szCs w:val="18"/>
                      </w:rPr>
                    </w:pPr>
                  </w:p>
                  <w:p w14:paraId="5012D895" w14:textId="77777777" w:rsidR="0031161B" w:rsidRPr="00DB77B7" w:rsidRDefault="0031161B" w:rsidP="0031161B">
                    <w:pPr>
                      <w:pStyle w:val="Header"/>
                      <w:rPr>
                        <w:i/>
                        <w:iCs/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  <w10:wrap anchorx="page"/>
            </v:rect>
          </w:pict>
        </mc:Fallback>
      </mc:AlternateContent>
    </w:r>
    <w:r w:rsidR="006920C1" w:rsidRPr="005D3C4F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0" allowOverlap="1" wp14:anchorId="6D1C667E" wp14:editId="36C11456">
              <wp:simplePos x="0" y="0"/>
              <wp:positionH relativeFrom="page">
                <wp:posOffset>6388100</wp:posOffset>
              </wp:positionH>
              <wp:positionV relativeFrom="paragraph">
                <wp:posOffset>337658</wp:posOffset>
              </wp:positionV>
              <wp:extent cx="1334770" cy="274320"/>
              <wp:effectExtent l="0" t="0" r="0" b="0"/>
              <wp:wrapThrough wrapText="bothSides">
                <wp:wrapPolygon edited="0">
                  <wp:start x="617" y="0"/>
                  <wp:lineTo x="617" y="19500"/>
                  <wp:lineTo x="20655" y="19500"/>
                  <wp:lineTo x="20655" y="0"/>
                  <wp:lineTo x="617" y="0"/>
                </wp:wrapPolygon>
              </wp:wrapThrough>
              <wp:docPr id="11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33477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D8D5E3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C92D8C" w14:textId="77777777" w:rsidR="00F655D4" w:rsidRPr="00DB77B7" w:rsidRDefault="00F655D4" w:rsidP="00F655D4">
                          <w:pPr>
                            <w:pStyle w:val="Footer"/>
                            <w:jc w:val="right"/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DB77B7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Page </w:t>
                          </w:r>
                          <w:r w:rsidRPr="00DB77B7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DB77B7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instrText xml:space="preserve"> PAGE   \* MERGEFORMAT </w:instrText>
                          </w:r>
                          <w:r w:rsidRPr="00DB77B7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DB77B7">
                            <w:rPr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Pr="00DB77B7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D1C667E" id="Rectangle 23" o:spid="_x0000_s1030" style="position:absolute;left:0;text-align:left;margin-left:503pt;margin-top:26.6pt;width:105.1pt;height:21.6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" o:allowincell="f" filled="f" fillcolor="#d8d5e3" stroked="f">
              <v:textbox>
                <w:txbxContent>
                  <w:p w14:paraId="78C92D8C" w14:textId="77777777" w:rsidR="00F655D4" w:rsidRPr="00DB77B7" w:rsidRDefault="00F655D4" w:rsidP="00F655D4">
                    <w:pPr>
                      <w:pStyle w:val="Footer"/>
                      <w:jc w:val="right"/>
                      <w:rPr>
                        <w:color w:val="FFFFFF" w:themeColor="background1"/>
                        <w:sz w:val="20"/>
                        <w:szCs w:val="20"/>
                      </w:rPr>
                    </w:pPr>
                    <w:r w:rsidRPr="00DB77B7">
                      <w:rPr>
                        <w:color w:val="FFFFFF" w:themeColor="background1"/>
                        <w:sz w:val="20"/>
                        <w:szCs w:val="20"/>
                      </w:rPr>
                      <w:t xml:space="preserve">Page </w:t>
                    </w:r>
                    <w:r w:rsidRPr="00DB77B7">
                      <w:rPr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DB77B7">
                      <w:rPr>
                        <w:color w:val="FFFFFF" w:themeColor="background1"/>
                        <w:sz w:val="20"/>
                        <w:szCs w:val="20"/>
                      </w:rPr>
                      <w:instrText xml:space="preserve"> PAGE   \* MERGEFORMAT </w:instrText>
                    </w:r>
                    <w:r w:rsidRPr="00DB77B7">
                      <w:rPr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Pr="00DB77B7">
                      <w:rPr>
                        <w:noProof/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Pr="00DB77B7">
                      <w:rPr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hrough" anchorx="page"/>
            </v:rect>
          </w:pict>
        </mc:Fallback>
      </mc:AlternateContent>
    </w:r>
    <w:r w:rsidR="00E6769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C2B1BCB" wp14:editId="10B906D5">
              <wp:simplePos x="0" y="0"/>
              <wp:positionH relativeFrom="column">
                <wp:posOffset>0</wp:posOffset>
              </wp:positionH>
              <wp:positionV relativeFrom="paragraph">
                <wp:posOffset>194310</wp:posOffset>
              </wp:positionV>
              <wp:extent cx="376555" cy="6633845"/>
              <wp:effectExtent l="0" t="4445" r="0" b="0"/>
              <wp:wrapThrough wrapText="bothSides">
                <wp:wrapPolygon edited="0">
                  <wp:start x="-255" y="21586"/>
                  <wp:lineTo x="20507" y="21586"/>
                  <wp:lineTo x="20507" y="62"/>
                  <wp:lineTo x="-255" y="62"/>
                  <wp:lineTo x="-255" y="21586"/>
                </wp:wrapPolygon>
              </wp:wrapThrough>
              <wp:docPr id="16" name="Isosceles Triangle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376555" cy="6633845"/>
                      </a:xfrm>
                      <a:prstGeom prst="rect">
                        <a:avLst/>
                      </a:prstGeom>
                      <a:pattFill prst="ltHorz">
                        <a:fgClr>
                          <a:srgbClr val="149940"/>
                        </a:fgClr>
                        <a:bgClr>
                          <a:schemeClr val="bg1"/>
                        </a:bgClr>
                      </a:pattFill>
                      <a:ln w="3175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lIns="180000" tIns="612000" bIns="468000"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52B7944" id="Isosceles Triangle 34" o:spid="_x0000_s1026" style="position:absolute;margin-left:0;margin-top:15.3pt;width:29.65pt;height:522.35pt;rotation: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" fillcolor="#149940" stroked="f" strokeweight="2.5pt">
              <v:fill r:id="rId1" o:title="" color2="white [3212]" type="pattern"/>
              <v:textbox inset="5mm,17mm,,13mm"/>
              <w10:wrap type="through"/>
            </v:rect>
          </w:pict>
        </mc:Fallback>
      </mc:AlternateContent>
    </w:r>
    <w:r w:rsidR="00CA5CE4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727932" w14:textId="77777777" w:rsidR="001973D7" w:rsidRDefault="001973D7" w:rsidP="00631A31">
      <w:r>
        <w:separator/>
      </w:r>
    </w:p>
  </w:footnote>
  <w:footnote w:type="continuationSeparator" w:id="0">
    <w:p w14:paraId="10F2CBCB" w14:textId="77777777" w:rsidR="001973D7" w:rsidRDefault="001973D7" w:rsidP="00631A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8B8BCD" w14:textId="693850B7" w:rsidR="00CB561C" w:rsidRDefault="00CB561C" w:rsidP="006E78C3">
    <w:pPr>
      <w:pStyle w:val="Header"/>
      <w:tabs>
        <w:tab w:val="clear" w:pos="4320"/>
        <w:tab w:val="clear" w:pos="8640"/>
        <w:tab w:val="right" w:pos="9000"/>
      </w:tabs>
    </w:pPr>
    <w:r>
      <w:tab/>
    </w:r>
  </w:p>
  <w:p w14:paraId="0D7F0A6C" w14:textId="1D80471E" w:rsidR="00CB561C" w:rsidRPr="00A756C3" w:rsidRDefault="00CB561C" w:rsidP="006E78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B1AA56" w14:textId="4D4D254F" w:rsidR="00A2675C" w:rsidRPr="0031161B" w:rsidRDefault="000F36A8" w:rsidP="00B93A8D">
    <w:pPr>
      <w:pStyle w:val="Header"/>
      <w:ind w:left="0"/>
    </w:pPr>
    <w:r>
      <w:rPr>
        <w:noProof/>
      </w:rPr>
      <w:drawing>
        <wp:anchor distT="0" distB="0" distL="114300" distR="114300" simplePos="0" relativeHeight="251655168" behindDoc="0" locked="0" layoutInCell="1" allowOverlap="1" wp14:anchorId="32EB2A97" wp14:editId="015FF2E3">
          <wp:simplePos x="0" y="0"/>
          <wp:positionH relativeFrom="column">
            <wp:posOffset>5701953</wp:posOffset>
          </wp:positionH>
          <wp:positionV relativeFrom="paragraph">
            <wp:posOffset>-193675</wp:posOffset>
          </wp:positionV>
          <wp:extent cx="914400" cy="323850"/>
          <wp:effectExtent l="0" t="0" r="0" b="0"/>
          <wp:wrapSquare wrapText="bothSides"/>
          <wp:docPr id="603636134" name="Picture 2" descr="AithentIc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ithentIco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23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031B02"/>
    <w:multiLevelType w:val="hybridMultilevel"/>
    <w:tmpl w:val="87B8453C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7003851"/>
    <w:multiLevelType w:val="hybridMultilevel"/>
    <w:tmpl w:val="87BA60AC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7480186"/>
    <w:multiLevelType w:val="hybridMultilevel"/>
    <w:tmpl w:val="E356EC04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D9D7ADF"/>
    <w:multiLevelType w:val="hybridMultilevel"/>
    <w:tmpl w:val="B0B0C718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32C2EC8"/>
    <w:multiLevelType w:val="hybridMultilevel"/>
    <w:tmpl w:val="D3F4B2C6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64E5B8E"/>
    <w:multiLevelType w:val="hybridMultilevel"/>
    <w:tmpl w:val="5B3214A8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69C06AC"/>
    <w:multiLevelType w:val="hybridMultilevel"/>
    <w:tmpl w:val="9446E84A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EC63962"/>
    <w:multiLevelType w:val="hybridMultilevel"/>
    <w:tmpl w:val="4DA2A048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1EE2059B"/>
    <w:multiLevelType w:val="hybridMultilevel"/>
    <w:tmpl w:val="7D20D188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6FD7192"/>
    <w:multiLevelType w:val="hybridMultilevel"/>
    <w:tmpl w:val="A2C848DC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3177629C"/>
    <w:multiLevelType w:val="hybridMultilevel"/>
    <w:tmpl w:val="7A86FE04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32BF0370"/>
    <w:multiLevelType w:val="hybridMultilevel"/>
    <w:tmpl w:val="0BD8D59A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D67507D"/>
    <w:multiLevelType w:val="hybridMultilevel"/>
    <w:tmpl w:val="2452E262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3DA53580"/>
    <w:multiLevelType w:val="multilevel"/>
    <w:tmpl w:val="9CC8496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851" w:hanging="681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134" w:hanging="79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4DC0057E"/>
    <w:multiLevelType w:val="hybridMultilevel"/>
    <w:tmpl w:val="E9841A92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51880B7D"/>
    <w:multiLevelType w:val="hybridMultilevel"/>
    <w:tmpl w:val="A7FCE844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52682E9A"/>
    <w:multiLevelType w:val="hybridMultilevel"/>
    <w:tmpl w:val="D9BA58E6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2A6760E"/>
    <w:multiLevelType w:val="hybridMultilevel"/>
    <w:tmpl w:val="71182A8A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59D468C5"/>
    <w:multiLevelType w:val="hybridMultilevel"/>
    <w:tmpl w:val="C24EBA8E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5C173B1B"/>
    <w:multiLevelType w:val="hybridMultilevel"/>
    <w:tmpl w:val="58C6FD3E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61CE6453"/>
    <w:multiLevelType w:val="hybridMultilevel"/>
    <w:tmpl w:val="5FCEDE3E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65441D6B"/>
    <w:multiLevelType w:val="hybridMultilevel"/>
    <w:tmpl w:val="7898D0A2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690C2E4A"/>
    <w:multiLevelType w:val="hybridMultilevel"/>
    <w:tmpl w:val="3790100A"/>
    <w:lvl w:ilvl="0" w:tplc="341EF468">
      <w:start w:val="1"/>
      <w:numFmt w:val="bullet"/>
      <w:pStyle w:val="NoSpacing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EC02AA"/>
    <w:multiLevelType w:val="hybridMultilevel"/>
    <w:tmpl w:val="B060DABC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6EA03AE8"/>
    <w:multiLevelType w:val="hybridMultilevel"/>
    <w:tmpl w:val="07EA126E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745E184E"/>
    <w:multiLevelType w:val="hybridMultilevel"/>
    <w:tmpl w:val="11E84362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76D46B1A"/>
    <w:multiLevelType w:val="hybridMultilevel"/>
    <w:tmpl w:val="EBB07B12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779D1DB1"/>
    <w:multiLevelType w:val="hybridMultilevel"/>
    <w:tmpl w:val="F4A866A8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780A71E2"/>
    <w:multiLevelType w:val="hybridMultilevel"/>
    <w:tmpl w:val="97643BEC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349768498">
    <w:abstractNumId w:val="13"/>
  </w:num>
  <w:num w:numId="2" w16cid:durableId="1116826581">
    <w:abstractNumId w:val="22"/>
  </w:num>
  <w:num w:numId="3" w16cid:durableId="1266035261">
    <w:abstractNumId w:val="9"/>
  </w:num>
  <w:num w:numId="4" w16cid:durableId="234705191">
    <w:abstractNumId w:val="7"/>
  </w:num>
  <w:num w:numId="5" w16cid:durableId="1103496599">
    <w:abstractNumId w:val="6"/>
  </w:num>
  <w:num w:numId="6" w16cid:durableId="1914394374">
    <w:abstractNumId w:val="15"/>
  </w:num>
  <w:num w:numId="7" w16cid:durableId="1885942255">
    <w:abstractNumId w:val="16"/>
  </w:num>
  <w:num w:numId="8" w16cid:durableId="113404593">
    <w:abstractNumId w:val="18"/>
  </w:num>
  <w:num w:numId="9" w16cid:durableId="1322467040">
    <w:abstractNumId w:val="14"/>
  </w:num>
  <w:num w:numId="10" w16cid:durableId="573510827">
    <w:abstractNumId w:val="3"/>
  </w:num>
  <w:num w:numId="11" w16cid:durableId="364212601">
    <w:abstractNumId w:val="24"/>
  </w:num>
  <w:num w:numId="12" w16cid:durableId="1516110058">
    <w:abstractNumId w:val="10"/>
  </w:num>
  <w:num w:numId="13" w16cid:durableId="1886872627">
    <w:abstractNumId w:val="17"/>
  </w:num>
  <w:num w:numId="14" w16cid:durableId="61174027">
    <w:abstractNumId w:val="4"/>
  </w:num>
  <w:num w:numId="15" w16cid:durableId="867523536">
    <w:abstractNumId w:val="2"/>
  </w:num>
  <w:num w:numId="16" w16cid:durableId="472605722">
    <w:abstractNumId w:val="28"/>
  </w:num>
  <w:num w:numId="17" w16cid:durableId="1742405876">
    <w:abstractNumId w:val="12"/>
  </w:num>
  <w:num w:numId="18" w16cid:durableId="323356081">
    <w:abstractNumId w:val="1"/>
  </w:num>
  <w:num w:numId="19" w16cid:durableId="367948099">
    <w:abstractNumId w:val="27"/>
  </w:num>
  <w:num w:numId="20" w16cid:durableId="993683295">
    <w:abstractNumId w:val="21"/>
  </w:num>
  <w:num w:numId="21" w16cid:durableId="1916014899">
    <w:abstractNumId w:val="26"/>
  </w:num>
  <w:num w:numId="22" w16cid:durableId="377364193">
    <w:abstractNumId w:val="19"/>
  </w:num>
  <w:num w:numId="23" w16cid:durableId="1082336585">
    <w:abstractNumId w:val="5"/>
  </w:num>
  <w:num w:numId="24" w16cid:durableId="639112786">
    <w:abstractNumId w:val="23"/>
  </w:num>
  <w:num w:numId="25" w16cid:durableId="1822429377">
    <w:abstractNumId w:val="25"/>
  </w:num>
  <w:num w:numId="26" w16cid:durableId="2069451067">
    <w:abstractNumId w:val="0"/>
  </w:num>
  <w:num w:numId="27" w16cid:durableId="231087803">
    <w:abstractNumId w:val="8"/>
  </w:num>
  <w:num w:numId="28" w16cid:durableId="204871111">
    <w:abstractNumId w:val="20"/>
  </w:num>
  <w:num w:numId="29" w16cid:durableId="17395920">
    <w:abstractNumId w:val="11"/>
  </w:num>
  <w:num w:numId="30" w16cid:durableId="200562478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AED"/>
    <w:rsid w:val="00000778"/>
    <w:rsid w:val="00014426"/>
    <w:rsid w:val="00014DF7"/>
    <w:rsid w:val="0001796C"/>
    <w:rsid w:val="000215AC"/>
    <w:rsid w:val="00022BB6"/>
    <w:rsid w:val="00022D79"/>
    <w:rsid w:val="000237D3"/>
    <w:rsid w:val="00024532"/>
    <w:rsid w:val="00025DA5"/>
    <w:rsid w:val="00026F9B"/>
    <w:rsid w:val="000270A3"/>
    <w:rsid w:val="0003062E"/>
    <w:rsid w:val="00031862"/>
    <w:rsid w:val="00031ED9"/>
    <w:rsid w:val="00051BF9"/>
    <w:rsid w:val="00053F38"/>
    <w:rsid w:val="000543F1"/>
    <w:rsid w:val="000548F9"/>
    <w:rsid w:val="00054AF3"/>
    <w:rsid w:val="000561E2"/>
    <w:rsid w:val="0006497E"/>
    <w:rsid w:val="00065404"/>
    <w:rsid w:val="00066218"/>
    <w:rsid w:val="000709D0"/>
    <w:rsid w:val="000716F9"/>
    <w:rsid w:val="000735D2"/>
    <w:rsid w:val="000743A5"/>
    <w:rsid w:val="00074980"/>
    <w:rsid w:val="00076CE3"/>
    <w:rsid w:val="00084128"/>
    <w:rsid w:val="00084239"/>
    <w:rsid w:val="00084C28"/>
    <w:rsid w:val="00085563"/>
    <w:rsid w:val="00086758"/>
    <w:rsid w:val="00086F2E"/>
    <w:rsid w:val="00090927"/>
    <w:rsid w:val="00095837"/>
    <w:rsid w:val="00097647"/>
    <w:rsid w:val="000A06A6"/>
    <w:rsid w:val="000A5794"/>
    <w:rsid w:val="000B2FAC"/>
    <w:rsid w:val="000B41A6"/>
    <w:rsid w:val="000C25AC"/>
    <w:rsid w:val="000C4EB1"/>
    <w:rsid w:val="000C6545"/>
    <w:rsid w:val="000D05B2"/>
    <w:rsid w:val="000D07B9"/>
    <w:rsid w:val="000D10B6"/>
    <w:rsid w:val="000D3EC9"/>
    <w:rsid w:val="000E188D"/>
    <w:rsid w:val="000E4A50"/>
    <w:rsid w:val="000E5528"/>
    <w:rsid w:val="000E62F6"/>
    <w:rsid w:val="000E7DBC"/>
    <w:rsid w:val="000E7EBA"/>
    <w:rsid w:val="000F026E"/>
    <w:rsid w:val="000F36A8"/>
    <w:rsid w:val="000F46E6"/>
    <w:rsid w:val="000F470A"/>
    <w:rsid w:val="00102B4A"/>
    <w:rsid w:val="00103F10"/>
    <w:rsid w:val="00104248"/>
    <w:rsid w:val="00105A5A"/>
    <w:rsid w:val="0010711B"/>
    <w:rsid w:val="00110B1D"/>
    <w:rsid w:val="00112E9F"/>
    <w:rsid w:val="00113943"/>
    <w:rsid w:val="00113C1B"/>
    <w:rsid w:val="00113EEA"/>
    <w:rsid w:val="0012237C"/>
    <w:rsid w:val="001242AE"/>
    <w:rsid w:val="00127522"/>
    <w:rsid w:val="001301CF"/>
    <w:rsid w:val="001311FB"/>
    <w:rsid w:val="001322AC"/>
    <w:rsid w:val="00134C14"/>
    <w:rsid w:val="00134F3E"/>
    <w:rsid w:val="00136467"/>
    <w:rsid w:val="00140818"/>
    <w:rsid w:val="00143209"/>
    <w:rsid w:val="00143DA1"/>
    <w:rsid w:val="00150F7C"/>
    <w:rsid w:val="00151A87"/>
    <w:rsid w:val="00157C85"/>
    <w:rsid w:val="00160D2E"/>
    <w:rsid w:val="001619BA"/>
    <w:rsid w:val="00162381"/>
    <w:rsid w:val="00163AFC"/>
    <w:rsid w:val="00163F95"/>
    <w:rsid w:val="001640E2"/>
    <w:rsid w:val="00164BCA"/>
    <w:rsid w:val="00165EF9"/>
    <w:rsid w:val="0017054D"/>
    <w:rsid w:val="00172028"/>
    <w:rsid w:val="0017205B"/>
    <w:rsid w:val="00172E6F"/>
    <w:rsid w:val="00172FD1"/>
    <w:rsid w:val="00175C9F"/>
    <w:rsid w:val="001805E8"/>
    <w:rsid w:val="00181B8C"/>
    <w:rsid w:val="00182A39"/>
    <w:rsid w:val="0018419E"/>
    <w:rsid w:val="00186697"/>
    <w:rsid w:val="001871BE"/>
    <w:rsid w:val="00187472"/>
    <w:rsid w:val="00194239"/>
    <w:rsid w:val="001954D3"/>
    <w:rsid w:val="001973D7"/>
    <w:rsid w:val="001A4DE5"/>
    <w:rsid w:val="001B0F12"/>
    <w:rsid w:val="001B13F7"/>
    <w:rsid w:val="001B38C0"/>
    <w:rsid w:val="001B4EC3"/>
    <w:rsid w:val="001C29E3"/>
    <w:rsid w:val="001C425A"/>
    <w:rsid w:val="001C4347"/>
    <w:rsid w:val="001C4F1B"/>
    <w:rsid w:val="001C5F8D"/>
    <w:rsid w:val="001D03F1"/>
    <w:rsid w:val="001D5E0A"/>
    <w:rsid w:val="001D60ED"/>
    <w:rsid w:val="001E2969"/>
    <w:rsid w:val="001E4C72"/>
    <w:rsid w:val="001E73A3"/>
    <w:rsid w:val="001F1AF4"/>
    <w:rsid w:val="001F1BD6"/>
    <w:rsid w:val="001F38A5"/>
    <w:rsid w:val="001F38FA"/>
    <w:rsid w:val="0020012E"/>
    <w:rsid w:val="00204391"/>
    <w:rsid w:val="00205119"/>
    <w:rsid w:val="00206CD8"/>
    <w:rsid w:val="0021242E"/>
    <w:rsid w:val="00212AE4"/>
    <w:rsid w:val="00223EEF"/>
    <w:rsid w:val="00226C9C"/>
    <w:rsid w:val="00227C81"/>
    <w:rsid w:val="00227F29"/>
    <w:rsid w:val="002303AB"/>
    <w:rsid w:val="00234CBF"/>
    <w:rsid w:val="00234EB2"/>
    <w:rsid w:val="00242A17"/>
    <w:rsid w:val="00246A79"/>
    <w:rsid w:val="002473F1"/>
    <w:rsid w:val="00250B79"/>
    <w:rsid w:val="00250C75"/>
    <w:rsid w:val="00255A6C"/>
    <w:rsid w:val="00256ECF"/>
    <w:rsid w:val="0026392C"/>
    <w:rsid w:val="002718A5"/>
    <w:rsid w:val="0027425B"/>
    <w:rsid w:val="002766B4"/>
    <w:rsid w:val="00280776"/>
    <w:rsid w:val="0028101F"/>
    <w:rsid w:val="00281599"/>
    <w:rsid w:val="00282C86"/>
    <w:rsid w:val="0028407D"/>
    <w:rsid w:val="0028455F"/>
    <w:rsid w:val="002878B7"/>
    <w:rsid w:val="0029228F"/>
    <w:rsid w:val="00293FDE"/>
    <w:rsid w:val="00296F41"/>
    <w:rsid w:val="00297660"/>
    <w:rsid w:val="002A1FA2"/>
    <w:rsid w:val="002A2C69"/>
    <w:rsid w:val="002A3AED"/>
    <w:rsid w:val="002A4415"/>
    <w:rsid w:val="002A7BCB"/>
    <w:rsid w:val="002B59C9"/>
    <w:rsid w:val="002B6F83"/>
    <w:rsid w:val="002C2679"/>
    <w:rsid w:val="002C3CAF"/>
    <w:rsid w:val="002C3DBC"/>
    <w:rsid w:val="002C54DE"/>
    <w:rsid w:val="002D1EFF"/>
    <w:rsid w:val="002D7B64"/>
    <w:rsid w:val="002E06D7"/>
    <w:rsid w:val="002E1DDD"/>
    <w:rsid w:val="002E3342"/>
    <w:rsid w:val="002E57BE"/>
    <w:rsid w:val="002E6EAD"/>
    <w:rsid w:val="002E7431"/>
    <w:rsid w:val="002F00A7"/>
    <w:rsid w:val="002F0900"/>
    <w:rsid w:val="002F1BD8"/>
    <w:rsid w:val="002F1D0A"/>
    <w:rsid w:val="002F30D2"/>
    <w:rsid w:val="002F312A"/>
    <w:rsid w:val="002F75E1"/>
    <w:rsid w:val="00301F19"/>
    <w:rsid w:val="00304A08"/>
    <w:rsid w:val="0031161B"/>
    <w:rsid w:val="00311CCF"/>
    <w:rsid w:val="00313514"/>
    <w:rsid w:val="003137B3"/>
    <w:rsid w:val="003154DB"/>
    <w:rsid w:val="00315743"/>
    <w:rsid w:val="003159B3"/>
    <w:rsid w:val="00316945"/>
    <w:rsid w:val="0031729B"/>
    <w:rsid w:val="00320C4D"/>
    <w:rsid w:val="00320ECD"/>
    <w:rsid w:val="00320FEE"/>
    <w:rsid w:val="00323F50"/>
    <w:rsid w:val="003257C0"/>
    <w:rsid w:val="00325831"/>
    <w:rsid w:val="0032673F"/>
    <w:rsid w:val="003311EC"/>
    <w:rsid w:val="00334AD5"/>
    <w:rsid w:val="00345185"/>
    <w:rsid w:val="003512E2"/>
    <w:rsid w:val="00352E80"/>
    <w:rsid w:val="0035498E"/>
    <w:rsid w:val="00357AA2"/>
    <w:rsid w:val="0036336C"/>
    <w:rsid w:val="00364911"/>
    <w:rsid w:val="00366388"/>
    <w:rsid w:val="00366BB5"/>
    <w:rsid w:val="00370FF5"/>
    <w:rsid w:val="00375118"/>
    <w:rsid w:val="00377C37"/>
    <w:rsid w:val="00381949"/>
    <w:rsid w:val="003851C1"/>
    <w:rsid w:val="003911C5"/>
    <w:rsid w:val="00392BAE"/>
    <w:rsid w:val="00393201"/>
    <w:rsid w:val="003948A2"/>
    <w:rsid w:val="00395297"/>
    <w:rsid w:val="0039583D"/>
    <w:rsid w:val="003B2938"/>
    <w:rsid w:val="003C2BF6"/>
    <w:rsid w:val="003C36DD"/>
    <w:rsid w:val="003C55EF"/>
    <w:rsid w:val="003C583D"/>
    <w:rsid w:val="003C6121"/>
    <w:rsid w:val="003C7207"/>
    <w:rsid w:val="003D0FAA"/>
    <w:rsid w:val="003D13CF"/>
    <w:rsid w:val="003D151F"/>
    <w:rsid w:val="003D4285"/>
    <w:rsid w:val="003E1453"/>
    <w:rsid w:val="003E4679"/>
    <w:rsid w:val="003E7E9B"/>
    <w:rsid w:val="003F0CCE"/>
    <w:rsid w:val="003F0E13"/>
    <w:rsid w:val="003F1011"/>
    <w:rsid w:val="003F319D"/>
    <w:rsid w:val="003F3463"/>
    <w:rsid w:val="003F3757"/>
    <w:rsid w:val="00401191"/>
    <w:rsid w:val="00411108"/>
    <w:rsid w:val="00412BE2"/>
    <w:rsid w:val="00417C7F"/>
    <w:rsid w:val="00417DFE"/>
    <w:rsid w:val="00421044"/>
    <w:rsid w:val="00422B2C"/>
    <w:rsid w:val="004264C8"/>
    <w:rsid w:val="00426BA2"/>
    <w:rsid w:val="00431E21"/>
    <w:rsid w:val="00432B4D"/>
    <w:rsid w:val="00435E35"/>
    <w:rsid w:val="004409BB"/>
    <w:rsid w:val="0045086E"/>
    <w:rsid w:val="004574CA"/>
    <w:rsid w:val="00463F13"/>
    <w:rsid w:val="00471060"/>
    <w:rsid w:val="00473EC1"/>
    <w:rsid w:val="00476449"/>
    <w:rsid w:val="004776B9"/>
    <w:rsid w:val="00480037"/>
    <w:rsid w:val="00483997"/>
    <w:rsid w:val="004841BE"/>
    <w:rsid w:val="004845D0"/>
    <w:rsid w:val="0048481B"/>
    <w:rsid w:val="00485E88"/>
    <w:rsid w:val="00496314"/>
    <w:rsid w:val="00496CCD"/>
    <w:rsid w:val="00496EF1"/>
    <w:rsid w:val="00497D23"/>
    <w:rsid w:val="004A07FA"/>
    <w:rsid w:val="004C0CC1"/>
    <w:rsid w:val="004C0D15"/>
    <w:rsid w:val="004C3344"/>
    <w:rsid w:val="004C4F69"/>
    <w:rsid w:val="004D1A0C"/>
    <w:rsid w:val="004D6AAF"/>
    <w:rsid w:val="004E4872"/>
    <w:rsid w:val="004E5A21"/>
    <w:rsid w:val="004F0D84"/>
    <w:rsid w:val="004F2E5D"/>
    <w:rsid w:val="004F4803"/>
    <w:rsid w:val="004F52F0"/>
    <w:rsid w:val="00500C1E"/>
    <w:rsid w:val="005012C4"/>
    <w:rsid w:val="0051048B"/>
    <w:rsid w:val="005107AD"/>
    <w:rsid w:val="005150DC"/>
    <w:rsid w:val="005211BF"/>
    <w:rsid w:val="00522C2F"/>
    <w:rsid w:val="00524405"/>
    <w:rsid w:val="00525189"/>
    <w:rsid w:val="0052590A"/>
    <w:rsid w:val="005266E8"/>
    <w:rsid w:val="00526869"/>
    <w:rsid w:val="005309CC"/>
    <w:rsid w:val="00536411"/>
    <w:rsid w:val="00542E1D"/>
    <w:rsid w:val="0054493A"/>
    <w:rsid w:val="00551A1A"/>
    <w:rsid w:val="00567D26"/>
    <w:rsid w:val="00572F17"/>
    <w:rsid w:val="005774FE"/>
    <w:rsid w:val="00577FC4"/>
    <w:rsid w:val="005843B6"/>
    <w:rsid w:val="0059126B"/>
    <w:rsid w:val="00591623"/>
    <w:rsid w:val="00595771"/>
    <w:rsid w:val="005959D1"/>
    <w:rsid w:val="005A0CDB"/>
    <w:rsid w:val="005A5525"/>
    <w:rsid w:val="005A69CD"/>
    <w:rsid w:val="005A72DB"/>
    <w:rsid w:val="005B6C62"/>
    <w:rsid w:val="005D3C4F"/>
    <w:rsid w:val="005E0450"/>
    <w:rsid w:val="005E72DE"/>
    <w:rsid w:val="005F049E"/>
    <w:rsid w:val="005F61BE"/>
    <w:rsid w:val="006007DD"/>
    <w:rsid w:val="00600DDC"/>
    <w:rsid w:val="00603ED8"/>
    <w:rsid w:val="00605148"/>
    <w:rsid w:val="00613D87"/>
    <w:rsid w:val="006146C9"/>
    <w:rsid w:val="0061563E"/>
    <w:rsid w:val="006179C9"/>
    <w:rsid w:val="006226DE"/>
    <w:rsid w:val="00623A50"/>
    <w:rsid w:val="00625B78"/>
    <w:rsid w:val="00630B2C"/>
    <w:rsid w:val="00631A31"/>
    <w:rsid w:val="00631B16"/>
    <w:rsid w:val="00636AAE"/>
    <w:rsid w:val="00637F1C"/>
    <w:rsid w:val="006408F8"/>
    <w:rsid w:val="006419DF"/>
    <w:rsid w:val="006453DF"/>
    <w:rsid w:val="00646D84"/>
    <w:rsid w:val="00650A78"/>
    <w:rsid w:val="00655898"/>
    <w:rsid w:val="006677E0"/>
    <w:rsid w:val="00667F44"/>
    <w:rsid w:val="006729EB"/>
    <w:rsid w:val="0067370F"/>
    <w:rsid w:val="00681321"/>
    <w:rsid w:val="00681AA0"/>
    <w:rsid w:val="00682AB1"/>
    <w:rsid w:val="0068372A"/>
    <w:rsid w:val="00684B12"/>
    <w:rsid w:val="00685575"/>
    <w:rsid w:val="006864E8"/>
    <w:rsid w:val="00690283"/>
    <w:rsid w:val="00690322"/>
    <w:rsid w:val="006920C1"/>
    <w:rsid w:val="00692192"/>
    <w:rsid w:val="006A031A"/>
    <w:rsid w:val="006A0487"/>
    <w:rsid w:val="006A516A"/>
    <w:rsid w:val="006B11C3"/>
    <w:rsid w:val="006C0B97"/>
    <w:rsid w:val="006C177B"/>
    <w:rsid w:val="006C49D7"/>
    <w:rsid w:val="006C7EC9"/>
    <w:rsid w:val="006D09FC"/>
    <w:rsid w:val="006D0AB5"/>
    <w:rsid w:val="006D14FE"/>
    <w:rsid w:val="006D4D84"/>
    <w:rsid w:val="006E0CCE"/>
    <w:rsid w:val="006E4048"/>
    <w:rsid w:val="006E5388"/>
    <w:rsid w:val="006E69BB"/>
    <w:rsid w:val="006E78C3"/>
    <w:rsid w:val="006F3776"/>
    <w:rsid w:val="006F5655"/>
    <w:rsid w:val="006F6747"/>
    <w:rsid w:val="0070321A"/>
    <w:rsid w:val="00703E3E"/>
    <w:rsid w:val="00705A39"/>
    <w:rsid w:val="00710C68"/>
    <w:rsid w:val="00711D5F"/>
    <w:rsid w:val="00711FE8"/>
    <w:rsid w:val="00713D8B"/>
    <w:rsid w:val="0071697E"/>
    <w:rsid w:val="007175E4"/>
    <w:rsid w:val="007212A1"/>
    <w:rsid w:val="00722C61"/>
    <w:rsid w:val="00725B4F"/>
    <w:rsid w:val="00727E02"/>
    <w:rsid w:val="0073541D"/>
    <w:rsid w:val="007373B0"/>
    <w:rsid w:val="007409C6"/>
    <w:rsid w:val="00743BDC"/>
    <w:rsid w:val="0074749C"/>
    <w:rsid w:val="00747742"/>
    <w:rsid w:val="0074797F"/>
    <w:rsid w:val="00751D63"/>
    <w:rsid w:val="00751DA1"/>
    <w:rsid w:val="00761EC7"/>
    <w:rsid w:val="00762B2B"/>
    <w:rsid w:val="00764794"/>
    <w:rsid w:val="00764885"/>
    <w:rsid w:val="00764A55"/>
    <w:rsid w:val="00765D50"/>
    <w:rsid w:val="00774DC8"/>
    <w:rsid w:val="00781BCA"/>
    <w:rsid w:val="007822D1"/>
    <w:rsid w:val="00783A28"/>
    <w:rsid w:val="00783E8A"/>
    <w:rsid w:val="00784FC8"/>
    <w:rsid w:val="00787695"/>
    <w:rsid w:val="0079026A"/>
    <w:rsid w:val="00790302"/>
    <w:rsid w:val="00790CCA"/>
    <w:rsid w:val="007A1E3C"/>
    <w:rsid w:val="007A4D1D"/>
    <w:rsid w:val="007A61B4"/>
    <w:rsid w:val="007A6C54"/>
    <w:rsid w:val="007A74BE"/>
    <w:rsid w:val="007B2E30"/>
    <w:rsid w:val="007C3A19"/>
    <w:rsid w:val="007C47B9"/>
    <w:rsid w:val="007C5807"/>
    <w:rsid w:val="007C6F0D"/>
    <w:rsid w:val="007D057F"/>
    <w:rsid w:val="007D6E62"/>
    <w:rsid w:val="007D7D07"/>
    <w:rsid w:val="007F0921"/>
    <w:rsid w:val="007F0A53"/>
    <w:rsid w:val="007F7AE0"/>
    <w:rsid w:val="00802BE7"/>
    <w:rsid w:val="00812DAC"/>
    <w:rsid w:val="00814EF8"/>
    <w:rsid w:val="008159ED"/>
    <w:rsid w:val="00820A1C"/>
    <w:rsid w:val="00822E9B"/>
    <w:rsid w:val="008279B7"/>
    <w:rsid w:val="00837959"/>
    <w:rsid w:val="008410BE"/>
    <w:rsid w:val="008423AD"/>
    <w:rsid w:val="0084558D"/>
    <w:rsid w:val="008517A0"/>
    <w:rsid w:val="00853E72"/>
    <w:rsid w:val="00856825"/>
    <w:rsid w:val="00857B4F"/>
    <w:rsid w:val="008708B4"/>
    <w:rsid w:val="008863DE"/>
    <w:rsid w:val="0089271D"/>
    <w:rsid w:val="00892B1A"/>
    <w:rsid w:val="008937C1"/>
    <w:rsid w:val="00893F73"/>
    <w:rsid w:val="00894EAC"/>
    <w:rsid w:val="008A079D"/>
    <w:rsid w:val="008A1564"/>
    <w:rsid w:val="008A6BD3"/>
    <w:rsid w:val="008B1A43"/>
    <w:rsid w:val="008B1A69"/>
    <w:rsid w:val="008C1F37"/>
    <w:rsid w:val="008C4BF6"/>
    <w:rsid w:val="008C58C2"/>
    <w:rsid w:val="008D39E3"/>
    <w:rsid w:val="008D45D6"/>
    <w:rsid w:val="008E124E"/>
    <w:rsid w:val="008E43CF"/>
    <w:rsid w:val="008E4DBA"/>
    <w:rsid w:val="008E502E"/>
    <w:rsid w:val="00900F8F"/>
    <w:rsid w:val="00905053"/>
    <w:rsid w:val="009072D6"/>
    <w:rsid w:val="00907DD4"/>
    <w:rsid w:val="0091174A"/>
    <w:rsid w:val="009141D9"/>
    <w:rsid w:val="009154D4"/>
    <w:rsid w:val="00916638"/>
    <w:rsid w:val="009238D8"/>
    <w:rsid w:val="009253C4"/>
    <w:rsid w:val="00927209"/>
    <w:rsid w:val="00930DA0"/>
    <w:rsid w:val="00933305"/>
    <w:rsid w:val="009341C0"/>
    <w:rsid w:val="009350DC"/>
    <w:rsid w:val="00937BC3"/>
    <w:rsid w:val="009418C3"/>
    <w:rsid w:val="00942241"/>
    <w:rsid w:val="009471FE"/>
    <w:rsid w:val="009475C4"/>
    <w:rsid w:val="00947A5E"/>
    <w:rsid w:val="00950AB0"/>
    <w:rsid w:val="00950EF8"/>
    <w:rsid w:val="0096026F"/>
    <w:rsid w:val="009608BF"/>
    <w:rsid w:val="00963012"/>
    <w:rsid w:val="00974AA1"/>
    <w:rsid w:val="00975466"/>
    <w:rsid w:val="00980394"/>
    <w:rsid w:val="0098181D"/>
    <w:rsid w:val="00983946"/>
    <w:rsid w:val="0098395C"/>
    <w:rsid w:val="00984011"/>
    <w:rsid w:val="009903D1"/>
    <w:rsid w:val="00994897"/>
    <w:rsid w:val="00995477"/>
    <w:rsid w:val="009A1AC3"/>
    <w:rsid w:val="009A1E21"/>
    <w:rsid w:val="009A312D"/>
    <w:rsid w:val="009A36FF"/>
    <w:rsid w:val="009A5332"/>
    <w:rsid w:val="009A5FFB"/>
    <w:rsid w:val="009B0FD7"/>
    <w:rsid w:val="009B42A4"/>
    <w:rsid w:val="009B4381"/>
    <w:rsid w:val="009B52C7"/>
    <w:rsid w:val="009B6016"/>
    <w:rsid w:val="009C29AD"/>
    <w:rsid w:val="009C46F4"/>
    <w:rsid w:val="009D0CD3"/>
    <w:rsid w:val="009D2484"/>
    <w:rsid w:val="009D3EBB"/>
    <w:rsid w:val="009D4866"/>
    <w:rsid w:val="009E091E"/>
    <w:rsid w:val="009E555E"/>
    <w:rsid w:val="009E6638"/>
    <w:rsid w:val="009F0C34"/>
    <w:rsid w:val="009F630E"/>
    <w:rsid w:val="009F7896"/>
    <w:rsid w:val="00A03B33"/>
    <w:rsid w:val="00A05501"/>
    <w:rsid w:val="00A14DC6"/>
    <w:rsid w:val="00A21311"/>
    <w:rsid w:val="00A23980"/>
    <w:rsid w:val="00A24A09"/>
    <w:rsid w:val="00A24A0B"/>
    <w:rsid w:val="00A25676"/>
    <w:rsid w:val="00A2675C"/>
    <w:rsid w:val="00A30153"/>
    <w:rsid w:val="00A305E3"/>
    <w:rsid w:val="00A326FD"/>
    <w:rsid w:val="00A369BD"/>
    <w:rsid w:val="00A45E68"/>
    <w:rsid w:val="00A4784B"/>
    <w:rsid w:val="00A60743"/>
    <w:rsid w:val="00A73550"/>
    <w:rsid w:val="00A812E2"/>
    <w:rsid w:val="00A8482A"/>
    <w:rsid w:val="00A92CFA"/>
    <w:rsid w:val="00A933C1"/>
    <w:rsid w:val="00A93BC0"/>
    <w:rsid w:val="00A969DE"/>
    <w:rsid w:val="00AA08CC"/>
    <w:rsid w:val="00AA3C4A"/>
    <w:rsid w:val="00AB1B69"/>
    <w:rsid w:val="00AB22B7"/>
    <w:rsid w:val="00AB3EFF"/>
    <w:rsid w:val="00AB7A9F"/>
    <w:rsid w:val="00AB7AF6"/>
    <w:rsid w:val="00AC5B97"/>
    <w:rsid w:val="00AC5E3B"/>
    <w:rsid w:val="00AC5F96"/>
    <w:rsid w:val="00AD0F84"/>
    <w:rsid w:val="00AD356E"/>
    <w:rsid w:val="00AD5B94"/>
    <w:rsid w:val="00AD62A0"/>
    <w:rsid w:val="00AD698D"/>
    <w:rsid w:val="00AD6C9C"/>
    <w:rsid w:val="00AD7FD3"/>
    <w:rsid w:val="00AE4917"/>
    <w:rsid w:val="00AF062B"/>
    <w:rsid w:val="00AF0E8D"/>
    <w:rsid w:val="00AF30C4"/>
    <w:rsid w:val="00B001C3"/>
    <w:rsid w:val="00B03D73"/>
    <w:rsid w:val="00B054BE"/>
    <w:rsid w:val="00B07693"/>
    <w:rsid w:val="00B07A80"/>
    <w:rsid w:val="00B07E20"/>
    <w:rsid w:val="00B12EE0"/>
    <w:rsid w:val="00B148C2"/>
    <w:rsid w:val="00B15CB5"/>
    <w:rsid w:val="00B17710"/>
    <w:rsid w:val="00B22674"/>
    <w:rsid w:val="00B23A1A"/>
    <w:rsid w:val="00B30159"/>
    <w:rsid w:val="00B31E5C"/>
    <w:rsid w:val="00B36205"/>
    <w:rsid w:val="00B376BE"/>
    <w:rsid w:val="00B37F7F"/>
    <w:rsid w:val="00B51407"/>
    <w:rsid w:val="00B536F7"/>
    <w:rsid w:val="00B601C2"/>
    <w:rsid w:val="00B619C6"/>
    <w:rsid w:val="00B62649"/>
    <w:rsid w:val="00B669F1"/>
    <w:rsid w:val="00B67F62"/>
    <w:rsid w:val="00B724F4"/>
    <w:rsid w:val="00B72BE7"/>
    <w:rsid w:val="00B93A8D"/>
    <w:rsid w:val="00B95138"/>
    <w:rsid w:val="00BA0AD1"/>
    <w:rsid w:val="00BA1557"/>
    <w:rsid w:val="00BA329A"/>
    <w:rsid w:val="00BA3F26"/>
    <w:rsid w:val="00BA6E53"/>
    <w:rsid w:val="00BA70AB"/>
    <w:rsid w:val="00BB43A2"/>
    <w:rsid w:val="00BC1604"/>
    <w:rsid w:val="00BC45CB"/>
    <w:rsid w:val="00BD3E66"/>
    <w:rsid w:val="00BD5F74"/>
    <w:rsid w:val="00BE0857"/>
    <w:rsid w:val="00BE2C62"/>
    <w:rsid w:val="00BE42A7"/>
    <w:rsid w:val="00BE61E3"/>
    <w:rsid w:val="00BF1562"/>
    <w:rsid w:val="00BF2B46"/>
    <w:rsid w:val="00C00F9A"/>
    <w:rsid w:val="00C0182C"/>
    <w:rsid w:val="00C02DB1"/>
    <w:rsid w:val="00C04276"/>
    <w:rsid w:val="00C0697B"/>
    <w:rsid w:val="00C07760"/>
    <w:rsid w:val="00C11EF5"/>
    <w:rsid w:val="00C203C3"/>
    <w:rsid w:val="00C20EC4"/>
    <w:rsid w:val="00C2162D"/>
    <w:rsid w:val="00C24A0D"/>
    <w:rsid w:val="00C312DF"/>
    <w:rsid w:val="00C33C6A"/>
    <w:rsid w:val="00C36D75"/>
    <w:rsid w:val="00C37083"/>
    <w:rsid w:val="00C52AC4"/>
    <w:rsid w:val="00C5352D"/>
    <w:rsid w:val="00C53922"/>
    <w:rsid w:val="00C55477"/>
    <w:rsid w:val="00C640AD"/>
    <w:rsid w:val="00C70819"/>
    <w:rsid w:val="00C71C1E"/>
    <w:rsid w:val="00C72767"/>
    <w:rsid w:val="00C72EB7"/>
    <w:rsid w:val="00C74B2C"/>
    <w:rsid w:val="00C807E1"/>
    <w:rsid w:val="00C8273B"/>
    <w:rsid w:val="00C96DB8"/>
    <w:rsid w:val="00CA5CE4"/>
    <w:rsid w:val="00CA69AB"/>
    <w:rsid w:val="00CB0200"/>
    <w:rsid w:val="00CB1F8F"/>
    <w:rsid w:val="00CB561C"/>
    <w:rsid w:val="00CC4DF8"/>
    <w:rsid w:val="00CC66F2"/>
    <w:rsid w:val="00CD1C31"/>
    <w:rsid w:val="00CD4173"/>
    <w:rsid w:val="00CD5061"/>
    <w:rsid w:val="00CD56F4"/>
    <w:rsid w:val="00CD633D"/>
    <w:rsid w:val="00CE1448"/>
    <w:rsid w:val="00CE1712"/>
    <w:rsid w:val="00CE426D"/>
    <w:rsid w:val="00CE52D7"/>
    <w:rsid w:val="00CF221F"/>
    <w:rsid w:val="00D0074C"/>
    <w:rsid w:val="00D0474E"/>
    <w:rsid w:val="00D0496B"/>
    <w:rsid w:val="00D06700"/>
    <w:rsid w:val="00D146D8"/>
    <w:rsid w:val="00D231CC"/>
    <w:rsid w:val="00D232B9"/>
    <w:rsid w:val="00D2450D"/>
    <w:rsid w:val="00D25C6C"/>
    <w:rsid w:val="00D27F26"/>
    <w:rsid w:val="00D304BD"/>
    <w:rsid w:val="00D30A74"/>
    <w:rsid w:val="00D31DF8"/>
    <w:rsid w:val="00D3583A"/>
    <w:rsid w:val="00D41F10"/>
    <w:rsid w:val="00D46E9D"/>
    <w:rsid w:val="00D533BA"/>
    <w:rsid w:val="00D548B3"/>
    <w:rsid w:val="00D55E0D"/>
    <w:rsid w:val="00D60505"/>
    <w:rsid w:val="00D62850"/>
    <w:rsid w:val="00D63D31"/>
    <w:rsid w:val="00D71290"/>
    <w:rsid w:val="00D7320C"/>
    <w:rsid w:val="00D742F4"/>
    <w:rsid w:val="00D77956"/>
    <w:rsid w:val="00D814F3"/>
    <w:rsid w:val="00D83651"/>
    <w:rsid w:val="00D86EE1"/>
    <w:rsid w:val="00D90AB9"/>
    <w:rsid w:val="00D947E3"/>
    <w:rsid w:val="00DA183E"/>
    <w:rsid w:val="00DA3D6F"/>
    <w:rsid w:val="00DB048E"/>
    <w:rsid w:val="00DB0686"/>
    <w:rsid w:val="00DB312D"/>
    <w:rsid w:val="00DB7600"/>
    <w:rsid w:val="00DB77B7"/>
    <w:rsid w:val="00DC1422"/>
    <w:rsid w:val="00DC588A"/>
    <w:rsid w:val="00DC6789"/>
    <w:rsid w:val="00DC6CBF"/>
    <w:rsid w:val="00DC73C5"/>
    <w:rsid w:val="00DD108C"/>
    <w:rsid w:val="00DD13E3"/>
    <w:rsid w:val="00DD1732"/>
    <w:rsid w:val="00DD1EBD"/>
    <w:rsid w:val="00DD22E1"/>
    <w:rsid w:val="00DD4524"/>
    <w:rsid w:val="00DD4E84"/>
    <w:rsid w:val="00DD52AD"/>
    <w:rsid w:val="00DD5868"/>
    <w:rsid w:val="00DE1B58"/>
    <w:rsid w:val="00DE2B4E"/>
    <w:rsid w:val="00DE36E7"/>
    <w:rsid w:val="00DE6F07"/>
    <w:rsid w:val="00DF4F20"/>
    <w:rsid w:val="00DF71A5"/>
    <w:rsid w:val="00E031AB"/>
    <w:rsid w:val="00E05C58"/>
    <w:rsid w:val="00E0643C"/>
    <w:rsid w:val="00E16326"/>
    <w:rsid w:val="00E16ADB"/>
    <w:rsid w:val="00E21C02"/>
    <w:rsid w:val="00E23CE8"/>
    <w:rsid w:val="00E24109"/>
    <w:rsid w:val="00E24721"/>
    <w:rsid w:val="00E24FD6"/>
    <w:rsid w:val="00E3190B"/>
    <w:rsid w:val="00E31C74"/>
    <w:rsid w:val="00E32A25"/>
    <w:rsid w:val="00E43DAF"/>
    <w:rsid w:val="00E440F5"/>
    <w:rsid w:val="00E4490C"/>
    <w:rsid w:val="00E44B6F"/>
    <w:rsid w:val="00E46276"/>
    <w:rsid w:val="00E47278"/>
    <w:rsid w:val="00E57509"/>
    <w:rsid w:val="00E643B3"/>
    <w:rsid w:val="00E648BD"/>
    <w:rsid w:val="00E67693"/>
    <w:rsid w:val="00E70432"/>
    <w:rsid w:val="00E7139C"/>
    <w:rsid w:val="00E72E12"/>
    <w:rsid w:val="00E75E82"/>
    <w:rsid w:val="00E76B48"/>
    <w:rsid w:val="00E84ACF"/>
    <w:rsid w:val="00E907E2"/>
    <w:rsid w:val="00E9216E"/>
    <w:rsid w:val="00E94504"/>
    <w:rsid w:val="00E94596"/>
    <w:rsid w:val="00EA15D2"/>
    <w:rsid w:val="00EA52DA"/>
    <w:rsid w:val="00EA6E02"/>
    <w:rsid w:val="00EB2731"/>
    <w:rsid w:val="00EB5EC7"/>
    <w:rsid w:val="00EC3C07"/>
    <w:rsid w:val="00ED4538"/>
    <w:rsid w:val="00ED7287"/>
    <w:rsid w:val="00EE0C0E"/>
    <w:rsid w:val="00EE5DA9"/>
    <w:rsid w:val="00EE5F3C"/>
    <w:rsid w:val="00EE7784"/>
    <w:rsid w:val="00F00A4C"/>
    <w:rsid w:val="00F02A90"/>
    <w:rsid w:val="00F04795"/>
    <w:rsid w:val="00F065EE"/>
    <w:rsid w:val="00F0779B"/>
    <w:rsid w:val="00F11451"/>
    <w:rsid w:val="00F1343E"/>
    <w:rsid w:val="00F140B9"/>
    <w:rsid w:val="00F2129B"/>
    <w:rsid w:val="00F22E6E"/>
    <w:rsid w:val="00F2351A"/>
    <w:rsid w:val="00F24FD1"/>
    <w:rsid w:val="00F26AE8"/>
    <w:rsid w:val="00F27157"/>
    <w:rsid w:val="00F32FBB"/>
    <w:rsid w:val="00F331F4"/>
    <w:rsid w:val="00F34B80"/>
    <w:rsid w:val="00F35B33"/>
    <w:rsid w:val="00F430F5"/>
    <w:rsid w:val="00F44509"/>
    <w:rsid w:val="00F530C6"/>
    <w:rsid w:val="00F536B2"/>
    <w:rsid w:val="00F552DD"/>
    <w:rsid w:val="00F55F4C"/>
    <w:rsid w:val="00F574D2"/>
    <w:rsid w:val="00F61085"/>
    <w:rsid w:val="00F61515"/>
    <w:rsid w:val="00F655D4"/>
    <w:rsid w:val="00F67F56"/>
    <w:rsid w:val="00F735EE"/>
    <w:rsid w:val="00F74511"/>
    <w:rsid w:val="00F758BD"/>
    <w:rsid w:val="00F87272"/>
    <w:rsid w:val="00F87873"/>
    <w:rsid w:val="00F9428B"/>
    <w:rsid w:val="00F950BB"/>
    <w:rsid w:val="00FA0AB1"/>
    <w:rsid w:val="00FA3722"/>
    <w:rsid w:val="00FB0E40"/>
    <w:rsid w:val="00FB3D0E"/>
    <w:rsid w:val="00FB522F"/>
    <w:rsid w:val="00FB5598"/>
    <w:rsid w:val="00FC1E06"/>
    <w:rsid w:val="00FC4487"/>
    <w:rsid w:val="00FC5BA5"/>
    <w:rsid w:val="00FC5C0E"/>
    <w:rsid w:val="00FC648C"/>
    <w:rsid w:val="00FC6A9E"/>
    <w:rsid w:val="00FC7EC3"/>
    <w:rsid w:val="00FD30F7"/>
    <w:rsid w:val="00FD32F7"/>
    <w:rsid w:val="00FD4D3B"/>
    <w:rsid w:val="00FD605E"/>
    <w:rsid w:val="00FE09D3"/>
    <w:rsid w:val="00FE3BA9"/>
    <w:rsid w:val="00FF1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46F410ED"/>
  <w15:chartTrackingRefBased/>
  <w15:docId w15:val="{AB8992A9-4D22-47C2-93E9-4108D9AD2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3D0E"/>
    <w:pPr>
      <w:ind w:left="851"/>
    </w:pPr>
    <w:rPr>
      <w:rFonts w:eastAsia="Times New Roman"/>
      <w:color w:val="0D0D0D" w:themeColor="text1" w:themeTint="F2"/>
      <w:sz w:val="24"/>
      <w:szCs w:val="24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0F026E"/>
    <w:pPr>
      <w:keepNext/>
      <w:keepLines/>
      <w:numPr>
        <w:numId w:val="1"/>
      </w:numPr>
      <w:spacing w:line="360" w:lineRule="auto"/>
      <w:ind w:left="851" w:hanging="851"/>
      <w:outlineLvl w:val="0"/>
    </w:pPr>
    <w:rPr>
      <w:b/>
      <w:bCs/>
      <w:color w:val="auto"/>
      <w:sz w:val="36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D31DF8"/>
    <w:pPr>
      <w:keepNext/>
      <w:keepLines/>
      <w:numPr>
        <w:ilvl w:val="1"/>
        <w:numId w:val="1"/>
      </w:numPr>
      <w:spacing w:before="120" w:after="120"/>
      <w:ind w:hanging="851"/>
      <w:outlineLvl w:val="1"/>
    </w:pPr>
    <w:rPr>
      <w:b/>
      <w:bCs/>
      <w:color w:val="262626" w:themeColor="text1" w:themeTint="D9"/>
      <w:sz w:val="32"/>
      <w:szCs w:val="26"/>
    </w:rPr>
  </w:style>
  <w:style w:type="paragraph" w:styleId="Heading3">
    <w:name w:val="heading 3"/>
    <w:basedOn w:val="Normal"/>
    <w:link w:val="Heading3Char"/>
    <w:autoRedefine/>
    <w:uiPriority w:val="9"/>
    <w:unhideWhenUsed/>
    <w:qFormat/>
    <w:rsid w:val="00D31DF8"/>
    <w:pPr>
      <w:keepNext/>
      <w:keepLines/>
      <w:numPr>
        <w:ilvl w:val="2"/>
        <w:numId w:val="1"/>
      </w:numPr>
      <w:spacing w:before="120"/>
      <w:ind w:left="851" w:hanging="851"/>
      <w:outlineLvl w:val="2"/>
    </w:pPr>
    <w:rPr>
      <w:b/>
      <w:bCs/>
      <w:color w:val="404040" w:themeColor="text1" w:themeTint="BF"/>
      <w:sz w:val="30"/>
    </w:rPr>
  </w:style>
  <w:style w:type="paragraph" w:styleId="Heading4">
    <w:name w:val="heading 4"/>
    <w:basedOn w:val="Normal"/>
    <w:link w:val="Heading4Char"/>
    <w:uiPriority w:val="9"/>
    <w:unhideWhenUsed/>
    <w:qFormat/>
    <w:rsid w:val="00D31DF8"/>
    <w:pPr>
      <w:keepNext/>
      <w:keepLines/>
      <w:numPr>
        <w:ilvl w:val="3"/>
        <w:numId w:val="1"/>
      </w:numPr>
      <w:spacing w:before="200"/>
      <w:ind w:left="851" w:hanging="851"/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31DF8"/>
    <w:pPr>
      <w:keepNext/>
      <w:keepLines/>
      <w:numPr>
        <w:ilvl w:val="4"/>
        <w:numId w:val="1"/>
      </w:numPr>
      <w:spacing w:before="200"/>
      <w:ind w:left="1009" w:hanging="1009"/>
      <w:outlineLvl w:val="4"/>
    </w:pPr>
    <w:rPr>
      <w:color w:val="40404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26869"/>
    <w:pPr>
      <w:keepNext/>
      <w:keepLines/>
      <w:numPr>
        <w:ilvl w:val="5"/>
        <w:numId w:val="1"/>
      </w:numPr>
      <w:spacing w:before="20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26869"/>
    <w:pPr>
      <w:keepNext/>
      <w:keepLines/>
      <w:numPr>
        <w:ilvl w:val="6"/>
        <w:numId w:val="1"/>
      </w:numPr>
      <w:spacing w:before="200"/>
      <w:outlineLvl w:val="6"/>
    </w:pPr>
    <w:rPr>
      <w:rFonts w:ascii="Cambria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26869"/>
    <w:pPr>
      <w:keepNext/>
      <w:keepLines/>
      <w:numPr>
        <w:ilvl w:val="7"/>
        <w:numId w:val="1"/>
      </w:numPr>
      <w:spacing w:before="200"/>
      <w:outlineLvl w:val="7"/>
    </w:pPr>
    <w:rPr>
      <w:rFonts w:ascii="Cambria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526869"/>
    <w:pPr>
      <w:keepNext/>
      <w:keepLines/>
      <w:numPr>
        <w:ilvl w:val="8"/>
        <w:numId w:val="1"/>
      </w:numPr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0F026E"/>
    <w:rPr>
      <w:rFonts w:eastAsia="Times New Roman"/>
      <w:b/>
      <w:bCs/>
      <w:sz w:val="36"/>
      <w:szCs w:val="28"/>
      <w:lang w:val="en-US" w:eastAsia="en-US"/>
    </w:rPr>
  </w:style>
  <w:style w:type="character" w:customStyle="1" w:styleId="Heading2Char">
    <w:name w:val="Heading 2 Char"/>
    <w:link w:val="Heading2"/>
    <w:uiPriority w:val="9"/>
    <w:rsid w:val="00D31DF8"/>
    <w:rPr>
      <w:rFonts w:eastAsia="Times New Roman"/>
      <w:b/>
      <w:bCs/>
      <w:color w:val="262626" w:themeColor="text1" w:themeTint="D9"/>
      <w:sz w:val="32"/>
      <w:szCs w:val="26"/>
      <w:lang w:val="en-US" w:eastAsia="en-US"/>
    </w:rPr>
  </w:style>
  <w:style w:type="character" w:customStyle="1" w:styleId="Heading3Char">
    <w:name w:val="Heading 3 Char"/>
    <w:link w:val="Heading3"/>
    <w:uiPriority w:val="9"/>
    <w:rsid w:val="00D31DF8"/>
    <w:rPr>
      <w:rFonts w:eastAsia="Times New Roman"/>
      <w:b/>
      <w:bCs/>
      <w:color w:val="404040" w:themeColor="text1" w:themeTint="BF"/>
      <w:sz w:val="30"/>
      <w:szCs w:val="24"/>
      <w:lang w:val="en-US" w:eastAsia="en-US"/>
    </w:rPr>
  </w:style>
  <w:style w:type="character" w:customStyle="1" w:styleId="Heading4Char">
    <w:name w:val="Heading 4 Char"/>
    <w:link w:val="Heading4"/>
    <w:uiPriority w:val="9"/>
    <w:rsid w:val="00D31DF8"/>
    <w:rPr>
      <w:rFonts w:eastAsia="Times New Roman"/>
      <w:b/>
      <w:bCs/>
      <w:i/>
      <w:iCs/>
      <w:color w:val="0D0D0D" w:themeColor="text1" w:themeTint="F2"/>
      <w:sz w:val="24"/>
      <w:szCs w:val="24"/>
      <w:lang w:val="en-US" w:eastAsia="en-US"/>
    </w:rPr>
  </w:style>
  <w:style w:type="character" w:customStyle="1" w:styleId="Heading5Char">
    <w:name w:val="Heading 5 Char"/>
    <w:link w:val="Heading5"/>
    <w:uiPriority w:val="9"/>
    <w:rsid w:val="00D31DF8"/>
    <w:rPr>
      <w:rFonts w:eastAsia="Times New Roman"/>
      <w:color w:val="404040"/>
      <w:sz w:val="24"/>
      <w:szCs w:val="24"/>
      <w:lang w:val="en-US" w:eastAsia="en-US"/>
    </w:rPr>
  </w:style>
  <w:style w:type="character" w:customStyle="1" w:styleId="Heading6Char">
    <w:name w:val="Heading 6 Char"/>
    <w:link w:val="Heading6"/>
    <w:uiPriority w:val="9"/>
    <w:rsid w:val="00526869"/>
    <w:rPr>
      <w:rFonts w:ascii="Cambria" w:eastAsia="Times New Roman" w:hAnsi="Cambria"/>
      <w:i/>
      <w:iCs/>
      <w:color w:val="243F60"/>
      <w:sz w:val="24"/>
      <w:szCs w:val="24"/>
      <w:lang w:val="en-US" w:eastAsia="en-US"/>
    </w:rPr>
  </w:style>
  <w:style w:type="character" w:customStyle="1" w:styleId="Heading7Char">
    <w:name w:val="Heading 7 Char"/>
    <w:link w:val="Heading7"/>
    <w:uiPriority w:val="9"/>
    <w:rsid w:val="00526869"/>
    <w:rPr>
      <w:rFonts w:ascii="Cambria" w:eastAsia="Times New Roman" w:hAnsi="Cambria"/>
      <w:i/>
      <w:iCs/>
      <w:color w:val="404040"/>
      <w:sz w:val="24"/>
      <w:szCs w:val="24"/>
      <w:lang w:val="en-US" w:eastAsia="en-US"/>
    </w:rPr>
  </w:style>
  <w:style w:type="character" w:customStyle="1" w:styleId="Heading8Char">
    <w:name w:val="Heading 8 Char"/>
    <w:link w:val="Heading8"/>
    <w:uiPriority w:val="9"/>
    <w:rsid w:val="00526869"/>
    <w:rPr>
      <w:rFonts w:ascii="Cambria" w:eastAsia="Times New Roman" w:hAnsi="Cambria"/>
      <w:color w:val="404040"/>
      <w:lang w:val="en-US" w:eastAsia="en-US"/>
    </w:rPr>
  </w:style>
  <w:style w:type="character" w:customStyle="1" w:styleId="Heading9Char">
    <w:name w:val="Heading 9 Char"/>
    <w:link w:val="Heading9"/>
    <w:uiPriority w:val="9"/>
    <w:rsid w:val="00526869"/>
    <w:rPr>
      <w:rFonts w:ascii="Cambria" w:eastAsia="Times New Roman" w:hAnsi="Cambria"/>
      <w:i/>
      <w:iCs/>
      <w:color w:val="404040"/>
      <w:lang w:val="en-US" w:eastAsia="en-US"/>
    </w:rPr>
  </w:style>
  <w:style w:type="paragraph" w:styleId="BodyText2">
    <w:name w:val="Body Text 2"/>
    <w:basedOn w:val="Normal"/>
    <w:link w:val="BodyText2Char"/>
    <w:rsid w:val="00526869"/>
    <w:rPr>
      <w:b/>
      <w:i/>
    </w:rPr>
  </w:style>
  <w:style w:type="character" w:customStyle="1" w:styleId="BodyText2Char">
    <w:name w:val="Body Text 2 Char"/>
    <w:link w:val="BodyText2"/>
    <w:rsid w:val="00526869"/>
    <w:rPr>
      <w:rFonts w:ascii="Calibri" w:eastAsia="Times New Roman" w:hAnsi="Calibri" w:cs="Times New Roman"/>
      <w:b/>
      <w:i/>
      <w:sz w:val="24"/>
      <w:szCs w:val="24"/>
    </w:rPr>
  </w:style>
  <w:style w:type="paragraph" w:styleId="BodyText3">
    <w:name w:val="Body Text 3"/>
    <w:aliases w:val="Body Text 4"/>
    <w:basedOn w:val="Normal"/>
    <w:link w:val="BodyText3Char"/>
    <w:rsid w:val="00526869"/>
    <w:rPr>
      <w:b/>
      <w:szCs w:val="16"/>
    </w:rPr>
  </w:style>
  <w:style w:type="character" w:customStyle="1" w:styleId="BodyText3Char">
    <w:name w:val="Body Text 3 Char"/>
    <w:aliases w:val="Body Text 4 Char"/>
    <w:link w:val="BodyText3"/>
    <w:rsid w:val="00526869"/>
    <w:rPr>
      <w:rFonts w:ascii="Calibri" w:eastAsia="Times New Roman" w:hAnsi="Calibri" w:cs="Times New Roman"/>
      <w:b/>
      <w:sz w:val="24"/>
      <w:szCs w:val="16"/>
    </w:rPr>
  </w:style>
  <w:style w:type="paragraph" w:styleId="Header">
    <w:name w:val="header"/>
    <w:basedOn w:val="Normal"/>
    <w:link w:val="HeaderChar"/>
    <w:uiPriority w:val="99"/>
    <w:rsid w:val="0052686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526869"/>
    <w:rPr>
      <w:rFonts w:ascii="Calibri" w:eastAsia="Times New Roman" w:hAnsi="Calibri" w:cs="Times New Roman"/>
      <w:szCs w:val="24"/>
    </w:rPr>
  </w:style>
  <w:style w:type="paragraph" w:styleId="Footer">
    <w:name w:val="footer"/>
    <w:basedOn w:val="Normal"/>
    <w:link w:val="FooterChar"/>
    <w:uiPriority w:val="99"/>
    <w:rsid w:val="0052686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526869"/>
    <w:rPr>
      <w:rFonts w:ascii="Calibri" w:eastAsia="Times New Roman" w:hAnsi="Calibri" w:cs="Times New Roman"/>
      <w:szCs w:val="24"/>
    </w:rPr>
  </w:style>
  <w:style w:type="character" w:styleId="PageNumber">
    <w:name w:val="page number"/>
    <w:basedOn w:val="DefaultParagraphFont"/>
    <w:rsid w:val="00526869"/>
  </w:style>
  <w:style w:type="paragraph" w:styleId="TOC1">
    <w:name w:val="toc 1"/>
    <w:basedOn w:val="Normal"/>
    <w:next w:val="Normal"/>
    <w:autoRedefine/>
    <w:uiPriority w:val="39"/>
    <w:unhideWhenUsed/>
    <w:rsid w:val="001C4F1B"/>
    <w:pPr>
      <w:tabs>
        <w:tab w:val="left" w:pos="851"/>
        <w:tab w:val="right" w:leader="dot" w:pos="9350"/>
      </w:tabs>
      <w:spacing w:after="100"/>
      <w:ind w:left="0"/>
    </w:pPr>
  </w:style>
  <w:style w:type="character" w:styleId="Hyperlink">
    <w:name w:val="Hyperlink"/>
    <w:uiPriority w:val="99"/>
    <w:unhideWhenUsed/>
    <w:rsid w:val="00526869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26869"/>
    <w:pPr>
      <w:ind w:left="220"/>
    </w:pPr>
  </w:style>
  <w:style w:type="paragraph" w:styleId="TableofFigures">
    <w:name w:val="table of figures"/>
    <w:basedOn w:val="Normal"/>
    <w:next w:val="Normal"/>
    <w:uiPriority w:val="99"/>
    <w:unhideWhenUsed/>
    <w:rsid w:val="00526869"/>
  </w:style>
  <w:style w:type="paragraph" w:styleId="BalloonText">
    <w:name w:val="Balloon Text"/>
    <w:basedOn w:val="Normal"/>
    <w:link w:val="BalloonTextChar"/>
    <w:uiPriority w:val="99"/>
    <w:semiHidden/>
    <w:unhideWhenUsed/>
    <w:rsid w:val="005268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26869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20012E"/>
    <w:rPr>
      <w:sz w:val="22"/>
      <w:szCs w:val="22"/>
      <w:lang w:val="en-US" w:eastAsia="en-US"/>
    </w:rPr>
  </w:style>
  <w:style w:type="character" w:customStyle="1" w:styleId="NoSpacingChar">
    <w:name w:val="No Spacing Char"/>
    <w:link w:val="NoSpacing"/>
    <w:uiPriority w:val="1"/>
    <w:rsid w:val="0020012E"/>
    <w:rPr>
      <w:sz w:val="22"/>
      <w:szCs w:val="22"/>
      <w:lang w:val="en-US" w:eastAsia="en-US" w:bidi="ar-SA"/>
    </w:rPr>
  </w:style>
  <w:style w:type="character" w:styleId="Emphasis">
    <w:name w:val="Emphasis"/>
    <w:uiPriority w:val="20"/>
    <w:qFormat/>
    <w:rsid w:val="00B07693"/>
    <w:rPr>
      <w:i/>
      <w:iCs/>
    </w:rPr>
  </w:style>
  <w:style w:type="character" w:styleId="Strong">
    <w:name w:val="Strong"/>
    <w:uiPriority w:val="22"/>
    <w:qFormat/>
    <w:rsid w:val="00B07693"/>
    <w:rPr>
      <w:rFonts w:ascii="Calibri" w:hAnsi="Calibri"/>
      <w:b/>
      <w:bCs/>
      <w:sz w:val="26"/>
    </w:rPr>
  </w:style>
  <w:style w:type="table" w:styleId="TableGrid">
    <w:name w:val="Table Grid"/>
    <w:basedOn w:val="TableNormal"/>
    <w:uiPriority w:val="59"/>
    <w:rsid w:val="00A8482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MediumGrid1-Accent1">
    <w:name w:val="Medium Grid 1 Accent 1"/>
    <w:basedOn w:val="TableNormal"/>
    <w:uiPriority w:val="67"/>
    <w:rsid w:val="00A8482A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LightGrid-Accent1">
    <w:name w:val="Light Grid Accent 1"/>
    <w:basedOn w:val="TableNormal"/>
    <w:uiPriority w:val="62"/>
    <w:rsid w:val="00A8482A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MediumGrid1-Accent5">
    <w:name w:val="Medium Grid 1 Accent 5"/>
    <w:basedOn w:val="TableNormal"/>
    <w:uiPriority w:val="67"/>
    <w:rsid w:val="00097647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Shading1-Accent1">
    <w:name w:val="Medium Shading 1 Accent 1"/>
    <w:basedOn w:val="TableNormal"/>
    <w:uiPriority w:val="63"/>
    <w:rsid w:val="00097647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List1-Accent5">
    <w:name w:val="Medium List 1 Accent 5"/>
    <w:basedOn w:val="TableNormal"/>
    <w:uiPriority w:val="65"/>
    <w:rsid w:val="00097647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DengXian" w:eastAsia="Times New Roman" w:hAnsi="DengXian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paragraph" w:styleId="NormalWeb">
    <w:name w:val="Normal (Web)"/>
    <w:basedOn w:val="Normal"/>
    <w:uiPriority w:val="99"/>
    <w:semiHidden/>
    <w:unhideWhenUsed/>
    <w:rsid w:val="00370FF5"/>
    <w:pPr>
      <w:spacing w:before="100" w:beforeAutospacing="1" w:after="100" w:afterAutospacing="1"/>
    </w:pPr>
    <w:rPr>
      <w:rFonts w:ascii="Times New Roman" w:hAnsi="Times New Roman"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675C"/>
    <w:pPr>
      <w:numPr>
        <w:numId w:val="0"/>
      </w:numPr>
      <w:spacing w:line="276" w:lineRule="auto"/>
      <w:outlineLvl w:val="9"/>
    </w:pPr>
    <w:rPr>
      <w:rFonts w:ascii="Cambria" w:hAnsi="Cambria"/>
      <w:color w:val="365F91"/>
      <w:sz w:val="28"/>
    </w:rPr>
  </w:style>
  <w:style w:type="paragraph" w:styleId="Title">
    <w:name w:val="Title"/>
    <w:basedOn w:val="Normal"/>
    <w:next w:val="Normal"/>
    <w:link w:val="TitleChar"/>
    <w:qFormat/>
    <w:rsid w:val="00014DF7"/>
    <w:pPr>
      <w:spacing w:before="240" w:after="60"/>
      <w:outlineLvl w:val="0"/>
    </w:pPr>
    <w:rPr>
      <w:b/>
      <w:bCs/>
      <w:color w:val="262626" w:themeColor="text1" w:themeTint="D9"/>
      <w:kern w:val="28"/>
      <w:sz w:val="48"/>
      <w:szCs w:val="32"/>
    </w:rPr>
  </w:style>
  <w:style w:type="character" w:customStyle="1" w:styleId="TitleChar">
    <w:name w:val="Title Char"/>
    <w:link w:val="Title"/>
    <w:rsid w:val="00014DF7"/>
    <w:rPr>
      <w:rFonts w:eastAsia="Times New Roman"/>
      <w:b/>
      <w:bCs/>
      <w:color w:val="262626" w:themeColor="text1" w:themeTint="D9"/>
      <w:kern w:val="28"/>
      <w:sz w:val="48"/>
      <w:szCs w:val="32"/>
      <w:lang w:val="en-US" w:eastAsia="en-US"/>
    </w:rPr>
  </w:style>
  <w:style w:type="paragraph" w:customStyle="1" w:styleId="DefinitionTerm">
    <w:name w:val="Definition Term"/>
    <w:basedOn w:val="Normal"/>
    <w:next w:val="Normal"/>
    <w:rsid w:val="000716F9"/>
    <w:rPr>
      <w:rFonts w:ascii="Times New Roman" w:hAnsi="Times New Roman"/>
      <w:snapToGrid w:val="0"/>
      <w:color w:val="auto"/>
      <w:szCs w:val="20"/>
    </w:rPr>
  </w:style>
  <w:style w:type="paragraph" w:customStyle="1" w:styleId="H4">
    <w:name w:val="H4"/>
    <w:basedOn w:val="Normal"/>
    <w:next w:val="Normal"/>
    <w:rsid w:val="000716F9"/>
    <w:pPr>
      <w:keepNext/>
      <w:spacing w:before="100" w:after="100"/>
      <w:outlineLvl w:val="4"/>
    </w:pPr>
    <w:rPr>
      <w:rFonts w:ascii="Times New Roman" w:hAnsi="Times New Roman"/>
      <w:b/>
      <w:snapToGrid w:val="0"/>
      <w:color w:val="auto"/>
      <w:szCs w:val="20"/>
    </w:rPr>
  </w:style>
  <w:style w:type="paragraph" w:customStyle="1" w:styleId="DocInfo">
    <w:name w:val="Doc Info"/>
    <w:rsid w:val="000716F9"/>
    <w:pPr>
      <w:spacing w:before="120" w:after="120"/>
      <w:jc w:val="both"/>
    </w:pPr>
    <w:rPr>
      <w:rFonts w:ascii="Times New Roman" w:eastAsia="Times New Roman" w:hAnsi="Times New Roman"/>
      <w:b/>
      <w:sz w:val="28"/>
      <w:u w:val="thick"/>
      <w:lang w:val="en-US" w:eastAsia="en-US"/>
    </w:rPr>
  </w:style>
  <w:style w:type="paragraph" w:customStyle="1" w:styleId="Listbullet1">
    <w:name w:val="List bullet 1"/>
    <w:basedOn w:val="ListBullet"/>
    <w:autoRedefine/>
    <w:rsid w:val="004F52F0"/>
    <w:pPr>
      <w:contextualSpacing w:val="0"/>
    </w:pPr>
    <w:rPr>
      <w:rFonts w:ascii="Times New Roman" w:hAnsi="Times New Roman"/>
      <w:color w:val="0000FF"/>
      <w:sz w:val="20"/>
    </w:rPr>
  </w:style>
  <w:style w:type="paragraph" w:styleId="ListBullet">
    <w:name w:val="List Bullet"/>
    <w:basedOn w:val="Normal"/>
    <w:uiPriority w:val="99"/>
    <w:semiHidden/>
    <w:unhideWhenUsed/>
    <w:rsid w:val="004F52F0"/>
    <w:pPr>
      <w:tabs>
        <w:tab w:val="num" w:pos="864"/>
      </w:tabs>
      <w:ind w:left="864" w:hanging="432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rsid w:val="006F6747"/>
    <w:pPr>
      <w:ind w:left="440"/>
    </w:pPr>
  </w:style>
  <w:style w:type="paragraph" w:customStyle="1" w:styleId="NoSpacingBullet">
    <w:name w:val="No Spacing Bullet"/>
    <w:basedOn w:val="NoSpacing"/>
    <w:qFormat/>
    <w:rsid w:val="00022BB6"/>
    <w:pPr>
      <w:numPr>
        <w:numId w:val="2"/>
      </w:numPr>
      <w:ind w:left="1491" w:hanging="357"/>
    </w:pPr>
    <w:rPr>
      <w:rFonts w:eastAsia="Times New Roman"/>
      <w:color w:val="404040"/>
    </w:rPr>
  </w:style>
  <w:style w:type="paragraph" w:styleId="BodyText">
    <w:name w:val="Body Text"/>
    <w:basedOn w:val="Normal"/>
    <w:link w:val="BodyTextChar"/>
    <w:uiPriority w:val="99"/>
    <w:semiHidden/>
    <w:unhideWhenUsed/>
    <w:rsid w:val="005843B6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5843B6"/>
    <w:rPr>
      <w:rFonts w:eastAsia="Times New Roman"/>
      <w:color w:val="404040"/>
      <w:sz w:val="22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87695"/>
    <w:pPr>
      <w:spacing w:after="120"/>
      <w:ind w:left="360"/>
    </w:pPr>
  </w:style>
  <w:style w:type="character" w:customStyle="1" w:styleId="BodyTextIndentChar">
    <w:name w:val="Body Text Indent Char"/>
    <w:link w:val="BodyTextIndent"/>
    <w:uiPriority w:val="99"/>
    <w:semiHidden/>
    <w:rsid w:val="00787695"/>
    <w:rPr>
      <w:rFonts w:eastAsia="Times New Roman"/>
      <w:color w:val="404040"/>
      <w:sz w:val="24"/>
      <w:szCs w:val="24"/>
    </w:rPr>
  </w:style>
  <w:style w:type="character" w:styleId="UnresolvedMention">
    <w:name w:val="Unresolved Mention"/>
    <w:uiPriority w:val="99"/>
    <w:semiHidden/>
    <w:unhideWhenUsed/>
    <w:rsid w:val="00480037"/>
    <w:rPr>
      <w:color w:val="605E5C"/>
      <w:shd w:val="clear" w:color="auto" w:fill="E1DFDD"/>
    </w:rPr>
  </w:style>
  <w:style w:type="paragraph" w:styleId="TOC4">
    <w:name w:val="toc 4"/>
    <w:basedOn w:val="Normal"/>
    <w:next w:val="Normal"/>
    <w:autoRedefine/>
    <w:uiPriority w:val="39"/>
    <w:unhideWhenUsed/>
    <w:rsid w:val="00CF221F"/>
    <w:pPr>
      <w:ind w:left="780"/>
    </w:pPr>
  </w:style>
  <w:style w:type="paragraph" w:styleId="TOC5">
    <w:name w:val="toc 5"/>
    <w:basedOn w:val="Normal"/>
    <w:next w:val="Normal"/>
    <w:autoRedefine/>
    <w:uiPriority w:val="39"/>
    <w:unhideWhenUsed/>
    <w:rsid w:val="00CF221F"/>
    <w:pPr>
      <w:ind w:left="1040"/>
    </w:pPr>
  </w:style>
  <w:style w:type="paragraph" w:styleId="Revision">
    <w:name w:val="Revision"/>
    <w:hidden/>
    <w:uiPriority w:val="99"/>
    <w:semiHidden/>
    <w:rsid w:val="00E24109"/>
    <w:rPr>
      <w:rFonts w:eastAsia="Times New Roman"/>
      <w:color w:val="595959" w:themeColor="text1" w:themeTint="A6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DC6CBF"/>
    <w:pPr>
      <w:ind w:left="720"/>
      <w:contextualSpacing/>
    </w:pPr>
  </w:style>
  <w:style w:type="character" w:customStyle="1" w:styleId="ui-provider">
    <w:name w:val="ui-provider"/>
    <w:basedOn w:val="DefaultParagraphFont"/>
    <w:rsid w:val="009840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2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1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941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94275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84733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8757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40660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7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47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8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346038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01388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58482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2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73262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17744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7996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4119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503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26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911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81967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54750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80346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97942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22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4784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42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0620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43902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97313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06015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57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5346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837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3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4251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543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8038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6330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44130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5098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32465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09294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161115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80487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0293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6241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9412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287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2692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4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843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95154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5806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755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5435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599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0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aithent.co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aithent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Shhiva\Projects\Documents\Word-Template-2020\Aithent\Aithent-Template-202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6E62AE-0465-4C03-B3DB-BDA230216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Aithent-Template-2020.dotx</Template>
  <TotalTime>67</TotalTime>
  <Pages>3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Links>
    <vt:vector size="30" baseType="variant">
      <vt:variant>
        <vt:i4>1835056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_Toc29908436</vt:lpwstr>
      </vt:variant>
      <vt:variant>
        <vt:i4>2031664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_Toc29908435</vt:lpwstr>
      </vt:variant>
      <vt:variant>
        <vt:i4>1966128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_Toc29908434</vt:lpwstr>
      </vt:variant>
      <vt:variant>
        <vt:i4>1638448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_Toc29908433</vt:lpwstr>
      </vt:variant>
      <vt:variant>
        <vt:i4>1572912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_Toc29908432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</dc:creator>
  <cp:keywords/>
  <dc:description/>
  <cp:lastModifiedBy>Lavanya Thangadurai</cp:lastModifiedBy>
  <cp:revision>38</cp:revision>
  <cp:lastPrinted>2021-12-29T14:30:00Z</cp:lastPrinted>
  <dcterms:created xsi:type="dcterms:W3CDTF">2025-01-02T06:54:00Z</dcterms:created>
  <dcterms:modified xsi:type="dcterms:W3CDTF">2025-01-02T13:35:00Z</dcterms:modified>
</cp:coreProperties>
</file>