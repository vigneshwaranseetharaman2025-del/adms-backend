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26CE" w14:textId="2F1504CC" w:rsidR="004C3344" w:rsidRDefault="00937BC3" w:rsidP="00CB561C">
      <w:pPr>
        <w:rPr>
          <w:rFonts w:cs="Calibri"/>
        </w:rPr>
      </w:pPr>
      <w:r w:rsidRPr="00937BC3">
        <w:rPr>
          <w:rFonts w:cs="Calibri"/>
          <w:noProof/>
        </w:rPr>
        <w:drawing>
          <wp:anchor distT="0" distB="0" distL="114300" distR="114300" simplePos="0" relativeHeight="251684352" behindDoc="1" locked="0" layoutInCell="1" allowOverlap="1" wp14:anchorId="61F14401" wp14:editId="7EA27AFA">
            <wp:simplePos x="0" y="0"/>
            <wp:positionH relativeFrom="column">
              <wp:posOffset>2225675</wp:posOffset>
            </wp:positionH>
            <wp:positionV relativeFrom="paragraph">
              <wp:posOffset>-848995</wp:posOffset>
            </wp:positionV>
            <wp:extent cx="3367290" cy="5040000"/>
            <wp:effectExtent l="0" t="0" r="5080" b="8255"/>
            <wp:wrapNone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45D5C4A0-4FEB-7786-7DBC-AB6D168A77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45D5C4A0-4FEB-7786-7DBC-AB6D168A77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9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29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D98A9" w14:textId="6C7FB79B" w:rsidR="00CB561C" w:rsidRPr="00FB6112" w:rsidRDefault="00CB561C" w:rsidP="00CB561C">
      <w:pPr>
        <w:jc w:val="center"/>
        <w:rPr>
          <w:rFonts w:cs="Calibri"/>
        </w:rPr>
      </w:pPr>
    </w:p>
    <w:p w14:paraId="04164D7C" w14:textId="46987014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66DC4971" w:rsidR="000E7DBC" w:rsidRDefault="00937BC3" w:rsidP="000E7DBC">
      <w:pPr>
        <w:jc w:val="right"/>
        <w:rPr>
          <w:rFonts w:cs="Calibri"/>
          <w:b/>
          <w:color w:val="262626"/>
          <w:sz w:val="52"/>
          <w:szCs w:val="52"/>
        </w:rPr>
      </w:pPr>
      <w:r>
        <w:rPr>
          <w:rFonts w:cs="Calibri"/>
          <w:noProof/>
        </w:rPr>
        <w:drawing>
          <wp:anchor distT="0" distB="0" distL="114300" distR="114300" simplePos="0" relativeHeight="251652608" behindDoc="0" locked="0" layoutInCell="1" allowOverlap="1" wp14:anchorId="0ED05DD6" wp14:editId="08160587">
            <wp:simplePos x="0" y="0"/>
            <wp:positionH relativeFrom="column">
              <wp:posOffset>31115</wp:posOffset>
            </wp:positionH>
            <wp:positionV relativeFrom="paragraph">
              <wp:posOffset>66344</wp:posOffset>
            </wp:positionV>
            <wp:extent cx="1701165" cy="568960"/>
            <wp:effectExtent l="0" t="0" r="0" b="2540"/>
            <wp:wrapNone/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BA35A5" w14:textId="42B0DB7B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14A8C57F" w14:textId="1C1607E8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78B8C094" w:rsidR="002C54DE" w:rsidRDefault="002C54DE" w:rsidP="002C54DE">
      <w:pPr>
        <w:jc w:val="center"/>
        <w:rPr>
          <w:rFonts w:cs="Calibri"/>
        </w:rPr>
      </w:pPr>
    </w:p>
    <w:p w14:paraId="7C96E435" w14:textId="62C0E832" w:rsidR="002C54DE" w:rsidRDefault="00EE0C0E" w:rsidP="002C54DE">
      <w:pPr>
        <w:jc w:val="center"/>
        <w:rPr>
          <w:rFonts w:cs="Calibri"/>
        </w:rPr>
      </w:pPr>
      <w:r w:rsidRPr="00937BC3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274D365" wp14:editId="29D33670">
                <wp:simplePos x="0" y="0"/>
                <wp:positionH relativeFrom="column">
                  <wp:posOffset>4137080</wp:posOffset>
                </wp:positionH>
                <wp:positionV relativeFrom="paragraph">
                  <wp:posOffset>117310</wp:posOffset>
                </wp:positionV>
                <wp:extent cx="2880000" cy="3600000"/>
                <wp:effectExtent l="0" t="0" r="0" b="635"/>
                <wp:wrapNone/>
                <wp:docPr id="15" name="Freeform: Shap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BD0105-2C5D-A2D7-4909-B991CE5F0A8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3600000"/>
                        </a:xfrm>
                        <a:custGeom>
                          <a:avLst/>
                          <a:gdLst>
                            <a:gd name="connsiteX0" fmla="*/ 0 w 4217767"/>
                            <a:gd name="connsiteY0" fmla="*/ 0 h 4005650"/>
                            <a:gd name="connsiteX1" fmla="*/ 4217768 w 4217767"/>
                            <a:gd name="connsiteY1" fmla="*/ 0 h 4005650"/>
                            <a:gd name="connsiteX2" fmla="*/ 4217768 w 4217767"/>
                            <a:gd name="connsiteY2" fmla="*/ 4005651 h 4005650"/>
                            <a:gd name="connsiteX3" fmla="*/ 0 w 4217767"/>
                            <a:gd name="connsiteY3" fmla="*/ 4005651 h 40056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217767" h="4005650">
                              <a:moveTo>
                                <a:pt x="0" y="0"/>
                              </a:moveTo>
                              <a:lnTo>
                                <a:pt x="4217768" y="0"/>
                              </a:lnTo>
                              <a:lnTo>
                                <a:pt x="4217768" y="4005651"/>
                              </a:lnTo>
                              <a:lnTo>
                                <a:pt x="0" y="40056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3B934">
                            <a:alpha val="95000"/>
                          </a:srgbClr>
                        </a:solidFill>
                        <a:ln w="13718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B8DDD" id="Freeform: Shape 14" o:spid="_x0000_s1026" style="position:absolute;margin-left:325.75pt;margin-top:9.25pt;width:226.75pt;height:283.4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17767,4005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" path="m,l4217768,r,4005651l,4005651,,xe" fillcolor="#63b934" stroked="f" strokeweight=".38106mm">
                <v:fill opacity="62194f"/>
                <v:stroke joinstyle="miter"/>
                <v:path arrowok="t" o:connecttype="custom" o:connectlocs="0,0;2880001,0;2880001,3600001;0,3600001" o:connectangles="0,0,0,0"/>
              </v:shape>
            </w:pict>
          </mc:Fallback>
        </mc:AlternateContent>
      </w:r>
    </w:p>
    <w:p w14:paraId="43BDBA24" w14:textId="50965BE0" w:rsidR="002C54DE" w:rsidRDefault="002C54DE" w:rsidP="002C54DE">
      <w:pPr>
        <w:jc w:val="center"/>
        <w:rPr>
          <w:rFonts w:cs="Calibri"/>
        </w:rPr>
      </w:pPr>
    </w:p>
    <w:p w14:paraId="609ADEB4" w14:textId="62F09285" w:rsidR="002C54DE" w:rsidRDefault="002C54DE" w:rsidP="002C54DE">
      <w:pPr>
        <w:jc w:val="center"/>
        <w:rPr>
          <w:rFonts w:cs="Calibri"/>
        </w:rPr>
      </w:pPr>
    </w:p>
    <w:p w14:paraId="305E8140" w14:textId="0CC7DDC9" w:rsidR="002C54DE" w:rsidRDefault="002C54DE" w:rsidP="002C54DE">
      <w:pPr>
        <w:jc w:val="center"/>
        <w:rPr>
          <w:rFonts w:cs="Calibri"/>
        </w:rPr>
      </w:pPr>
    </w:p>
    <w:p w14:paraId="34913045" w14:textId="7909BA72" w:rsidR="002C54DE" w:rsidRDefault="002C54DE" w:rsidP="002C54DE">
      <w:pPr>
        <w:jc w:val="center"/>
        <w:rPr>
          <w:rFonts w:cs="Calibri"/>
        </w:rPr>
      </w:pPr>
    </w:p>
    <w:p w14:paraId="40F58D80" w14:textId="0DCB971D" w:rsidR="002C54DE" w:rsidRDefault="002C54DE" w:rsidP="002C54DE">
      <w:pPr>
        <w:jc w:val="center"/>
        <w:rPr>
          <w:rFonts w:cs="Calibri"/>
        </w:rPr>
      </w:pPr>
    </w:p>
    <w:p w14:paraId="27423773" w14:textId="5670EF2D" w:rsidR="002C54DE" w:rsidRDefault="00EE0C0E" w:rsidP="002C54DE">
      <w:pPr>
        <w:jc w:val="center"/>
        <w:rPr>
          <w:rFonts w:cs="Calibri"/>
        </w:rPr>
      </w:pPr>
      <w:r w:rsidRPr="00937BC3">
        <w:rPr>
          <w:rFonts w:cs="Calibri"/>
          <w:b/>
          <w:noProof/>
          <w:color w:val="26262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55B0104" wp14:editId="4F4E8BD6">
                <wp:simplePos x="0" y="0"/>
                <wp:positionH relativeFrom="column">
                  <wp:posOffset>4567763</wp:posOffset>
                </wp:positionH>
                <wp:positionV relativeFrom="paragraph">
                  <wp:posOffset>153987</wp:posOffset>
                </wp:positionV>
                <wp:extent cx="2016000" cy="3528000"/>
                <wp:effectExtent l="82232" t="0" r="9843" b="86042"/>
                <wp:wrapNone/>
                <wp:docPr id="9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16000" cy="3528000"/>
                        </a:xfrm>
                        <a:custGeom>
                          <a:avLst/>
                          <a:gdLst>
                            <a:gd name="connsiteX0" fmla="*/ 0 w 5999626"/>
                            <a:gd name="connsiteY0" fmla="*/ 4637884 h 4637883"/>
                            <a:gd name="connsiteX1" fmla="*/ 0 w 5999626"/>
                            <a:gd name="connsiteY1" fmla="*/ 0 h 4637883"/>
                            <a:gd name="connsiteX2" fmla="*/ 5999627 w 5999626"/>
                            <a:gd name="connsiteY2" fmla="*/ 0 h 46378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999626" h="4637883">
                              <a:moveTo>
                                <a:pt x="0" y="4637884"/>
                              </a:moveTo>
                              <a:lnTo>
                                <a:pt x="0" y="0"/>
                              </a:lnTo>
                              <a:lnTo>
                                <a:pt x="5999627" y="0"/>
                              </a:lnTo>
                            </a:path>
                          </a:pathLst>
                        </a:custGeom>
                        <a:noFill/>
                        <a:ln w="164613" cap="flat">
                          <a:solidFill>
                            <a:srgbClr val="63B934">
                              <a:alpha val="75000"/>
                            </a:srgbClr>
                          </a:solidFill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0DB83" id="Freeform: Shape 15" o:spid="_x0000_s1026" style="position:absolute;margin-left:359.65pt;margin-top:12.1pt;width:158.75pt;height:277.8pt;rotation:-90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99626,4637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" path="m,4637884l,,5999627,e" filled="f" strokecolor="#63b934" strokeweight="4.57258mm">
                <v:stroke opacity="49087f" joinstyle="miter"/>
                <v:path arrowok="t" o:connecttype="custom" o:connectlocs="0,3528001;0,0;2016000,0" o:connectangles="0,0,0"/>
              </v:shape>
            </w:pict>
          </mc:Fallback>
        </mc:AlternateContent>
      </w:r>
    </w:p>
    <w:p w14:paraId="32560959" w14:textId="6A4673C9" w:rsidR="002C54DE" w:rsidRPr="00FB6112" w:rsidRDefault="002C54DE" w:rsidP="002C54DE">
      <w:pPr>
        <w:jc w:val="center"/>
        <w:rPr>
          <w:rFonts w:cs="Calibri"/>
        </w:rPr>
      </w:pPr>
    </w:p>
    <w:p w14:paraId="29B17B9E" w14:textId="0D086A58" w:rsidR="002C54DE" w:rsidRDefault="002C54DE" w:rsidP="002C54DE">
      <w:pPr>
        <w:jc w:val="center"/>
        <w:rPr>
          <w:color w:val="262626"/>
        </w:rPr>
      </w:pPr>
    </w:p>
    <w:p w14:paraId="18E01F89" w14:textId="4F4306F5" w:rsidR="002C54DE" w:rsidRDefault="002C54DE" w:rsidP="002C54DE">
      <w:pPr>
        <w:jc w:val="center"/>
        <w:rPr>
          <w:color w:val="262626"/>
        </w:rPr>
      </w:pPr>
    </w:p>
    <w:p w14:paraId="69269B04" w14:textId="76E97743" w:rsidR="000E7DBC" w:rsidRDefault="000E7DBC" w:rsidP="000E7DBC">
      <w:pPr>
        <w:rPr>
          <w:color w:val="404040"/>
        </w:rPr>
      </w:pPr>
    </w:p>
    <w:p w14:paraId="0915D6E7" w14:textId="5F4CE667" w:rsidR="000E7DBC" w:rsidRDefault="00937BC3" w:rsidP="000E7DBC">
      <w:pPr>
        <w:rPr>
          <w:color w:val="4040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48A462F9" wp14:editId="35156D8B">
                <wp:simplePos x="0" y="0"/>
                <wp:positionH relativeFrom="column">
                  <wp:posOffset>-91440</wp:posOffset>
                </wp:positionH>
                <wp:positionV relativeFrom="paragraph">
                  <wp:posOffset>106045</wp:posOffset>
                </wp:positionV>
                <wp:extent cx="3271520" cy="695960"/>
                <wp:effectExtent l="0" t="0" r="0" b="0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152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1ED37" w14:textId="23016508" w:rsidR="005F61BE" w:rsidRPr="00EE0C0E" w:rsidRDefault="005F61BE" w:rsidP="005F61B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</w:pPr>
                            <w:r w:rsidRPr="00EE0C0E"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  <w:t>Aithent Word Template - 202</w:t>
                            </w:r>
                            <w:r w:rsidR="00EE0C0E" w:rsidRPr="00EE0C0E"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left:0;text-align:left;margin-left:-7.2pt;margin-top:8.35pt;width:257.6pt;height:54.8pt;z-index:251677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" filled="f" stroked="f">
                <v:textbox style="mso-fit-shape-to-text:t">
                  <w:txbxContent>
                    <w:p w14:paraId="0051ED37" w14:textId="23016508" w:rsidR="005F61BE" w:rsidRPr="00EE0C0E" w:rsidRDefault="005F61BE" w:rsidP="005F61B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</w:pPr>
                      <w:r w:rsidRPr="00EE0C0E"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  <w:t>Aithent Word Template - 202</w:t>
                      </w:r>
                      <w:r w:rsidR="00EE0C0E" w:rsidRPr="00EE0C0E"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F438B1" w14:textId="6543666B" w:rsidR="00CB561C" w:rsidRPr="00D46E9D" w:rsidRDefault="00EE0C0E" w:rsidP="00D46E9D">
      <w:pPr>
        <w:ind w:left="0"/>
        <w:rPr>
          <w:color w:val="404040"/>
        </w:rPr>
        <w:sectPr w:rsidR="00CB561C" w:rsidRPr="00D46E9D" w:rsidSect="00FE3BA9">
          <w:headerReference w:type="default" r:id="rId11"/>
          <w:pgSz w:w="12242" w:h="15842" w:code="1"/>
          <w:pgMar w:top="720" w:right="720" w:bottom="720" w:left="720" w:header="720" w:footer="720" w:gutter="0"/>
          <w:pgNumType w:start="0"/>
          <w:cols w:space="720"/>
          <w:docGrid w:linePitch="360"/>
        </w:sectPr>
      </w:pPr>
      <w:r>
        <w:rPr>
          <w:noProof/>
          <w:color w:val="404040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8221BDA" wp14:editId="1AFE4364">
                <wp:simplePos x="0" y="0"/>
                <wp:positionH relativeFrom="column">
                  <wp:posOffset>1550477</wp:posOffset>
                </wp:positionH>
                <wp:positionV relativeFrom="page">
                  <wp:posOffset>8917305</wp:posOffset>
                </wp:positionV>
                <wp:extent cx="3828415" cy="494665"/>
                <wp:effectExtent l="0" t="0" r="0" b="635"/>
                <wp:wrapThrough wrapText="bothSides">
                  <wp:wrapPolygon edited="0">
                    <wp:start x="215" y="0"/>
                    <wp:lineTo x="215" y="20796"/>
                    <wp:lineTo x="21281" y="20796"/>
                    <wp:lineTo x="21281" y="0"/>
                    <wp:lineTo x="215" y="0"/>
                  </wp:wrapPolygon>
                </wp:wrapThrough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841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91E3B" w14:textId="5FBA4F9F" w:rsidR="005F61BE" w:rsidRPr="00937BC3" w:rsidRDefault="005F61B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>19 Fulton Street, Suite 408</w:t>
                            </w:r>
                            <w:r w:rsidR="00EE0C0E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>New York, NY 10038</w:t>
                            </w:r>
                          </w:p>
                          <w:p w14:paraId="2F89A775" w14:textId="77777777" w:rsidR="005F61BE" w:rsidRPr="00937BC3" w:rsidRDefault="005F61B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  <w:u w:val="single"/>
                              </w:rPr>
                              <w:t>www.aithent.com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21BDA" id="Text Box 2" o:spid="_x0000_s1027" type="#_x0000_t202" style="position:absolute;margin-left:122.1pt;margin-top:702.15pt;width:301.45pt;height:38.9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" filled="f" stroked="f">
                <v:textbox style="mso-fit-shape-to-text:t">
                  <w:txbxContent>
                    <w:p w14:paraId="46791E3B" w14:textId="5FBA4F9F" w:rsidR="005F61BE" w:rsidRPr="00937BC3" w:rsidRDefault="005F61BE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>19 Fulton Street, Suite 408</w:t>
                      </w:r>
                      <w:r w:rsidR="00EE0C0E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 xml:space="preserve">, </w:t>
                      </w: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>New York, NY 10038</w:t>
                      </w:r>
                    </w:p>
                    <w:p w14:paraId="2F89A775" w14:textId="77777777" w:rsidR="005F61BE" w:rsidRPr="00937BC3" w:rsidRDefault="005F61BE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  <w:u w:val="single"/>
                        </w:rPr>
                        <w:t>www.aithent.com</w:t>
                      </w:r>
                    </w:p>
                  </w:txbxContent>
                </v:textbox>
                <w10:wrap type="through" anchory="page"/>
              </v:shape>
            </w:pict>
          </mc:Fallback>
        </mc:AlternateContent>
      </w:r>
    </w:p>
    <w:p w14:paraId="2106A795" w14:textId="1C8564FB" w:rsidR="00022D79" w:rsidRPr="00D146D8" w:rsidRDefault="00022D79">
      <w:pPr>
        <w:pStyle w:val="TOCHeading"/>
        <w:rPr>
          <w:rFonts w:ascii="Calibri" w:hAnsi="Calibri"/>
        </w:rPr>
      </w:pPr>
      <w:r w:rsidRPr="00C2162D">
        <w:rPr>
          <w:rFonts w:ascii="Calibri" w:hAnsi="Calibri"/>
          <w:color w:val="262626" w:themeColor="text1" w:themeTint="D9"/>
        </w:rPr>
        <w:lastRenderedPageBreak/>
        <w:t>Table of Contents</w:t>
      </w:r>
    </w:p>
    <w:p w14:paraId="1757C5F0" w14:textId="688251FF" w:rsidR="00CF221F" w:rsidRPr="003851C1" w:rsidRDefault="00CF221F">
      <w:pPr>
        <w:pStyle w:val="TOC1"/>
        <w:rPr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9908432" w:history="1">
        <w:r w:rsidRPr="00735957">
          <w:rPr>
            <w:rStyle w:val="Hyperlink"/>
            <w:noProof/>
          </w:rPr>
          <w:t>1</w:t>
        </w:r>
        <w:r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Pr="00735957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_Toc29908432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51549E" w14:textId="6A56C617" w:rsidR="00CF221F" w:rsidRPr="003851C1" w:rsidRDefault="00000000">
      <w:pPr>
        <w:pStyle w:val="TOC2"/>
        <w:tabs>
          <w:tab w:val="left" w:pos="78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3" w:history="1">
        <w:r w:rsidR="00CF221F" w:rsidRPr="00735957">
          <w:rPr>
            <w:rStyle w:val="Hyperlink"/>
            <w:noProof/>
          </w:rPr>
          <w:t>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Purpose of this document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_Toc29908433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5427EF5D" w14:textId="73766A29" w:rsidR="00CF221F" w:rsidRPr="003851C1" w:rsidRDefault="00000000">
      <w:pPr>
        <w:pStyle w:val="TOC3"/>
        <w:tabs>
          <w:tab w:val="left" w:pos="132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4" w:history="1">
        <w:r w:rsidR="00CF221F" w:rsidRPr="00735957">
          <w:rPr>
            <w:rStyle w:val="Hyperlink"/>
            <w:noProof/>
          </w:rPr>
          <w:t>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Third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_Toc29908434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1B16A4F2" w14:textId="24614D2C" w:rsidR="00CF221F" w:rsidRPr="003851C1" w:rsidRDefault="00000000">
      <w:pPr>
        <w:pStyle w:val="TOC4"/>
        <w:tabs>
          <w:tab w:val="left" w:pos="176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5" w:history="1">
        <w:r w:rsidR="00CF221F" w:rsidRPr="00735957">
          <w:rPr>
            <w:rStyle w:val="Hyperlink"/>
            <w:noProof/>
          </w:rPr>
          <w:t>1.1.1.1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Fourth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_Toc29908435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4EC28971" w14:textId="60A58248" w:rsidR="00CF221F" w:rsidRPr="003851C1" w:rsidRDefault="00000000">
      <w:pPr>
        <w:pStyle w:val="TOC5"/>
        <w:tabs>
          <w:tab w:val="left" w:pos="2181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6" w:history="1">
        <w:r w:rsidR="00CF221F" w:rsidRPr="00735957">
          <w:rPr>
            <w:rStyle w:val="Hyperlink"/>
            <w:noProof/>
          </w:rPr>
          <w:t>1.1.1.1.1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Fifth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_Toc29908436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B30159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181F905D" w14:textId="5843756E" w:rsidR="00022D79" w:rsidRDefault="00CF221F">
      <w:r>
        <w:fldChar w:fldCharType="end"/>
      </w:r>
    </w:p>
    <w:p w14:paraId="0DF2113C" w14:textId="4D91769A" w:rsidR="00311CCF" w:rsidRDefault="00311CCF">
      <w:pPr>
        <w:ind w:left="0"/>
      </w:pPr>
      <w:r>
        <w:br w:type="page"/>
      </w:r>
    </w:p>
    <w:p w14:paraId="056777C0" w14:textId="0D6398C6" w:rsidR="00AB7AF6" w:rsidRDefault="00084128" w:rsidP="00311CCF">
      <w:pPr>
        <w:pStyle w:val="Heading1"/>
      </w:pPr>
      <w:bookmarkStart w:id="0" w:name="_Toc29908432"/>
      <w:r w:rsidRPr="00D31DF8">
        <w:lastRenderedPageBreak/>
        <w:t>Introduction</w:t>
      </w:r>
      <w:bookmarkEnd w:id="0"/>
    </w:p>
    <w:p w14:paraId="6D69A503" w14:textId="77777777" w:rsidR="00084128" w:rsidRDefault="00084128" w:rsidP="00084128">
      <w:pPr>
        <w:pStyle w:val="Heading2"/>
      </w:pPr>
      <w:bookmarkStart w:id="1" w:name="_Toc29908433"/>
      <w:r>
        <w:t>Purpose of this document</w:t>
      </w:r>
      <w:bookmarkEnd w:id="1"/>
    </w:p>
    <w:p w14:paraId="08EC6100" w14:textId="77777777" w:rsidR="003F3757" w:rsidRDefault="0031161B" w:rsidP="004845D0">
      <w:r w:rsidRPr="0031161B">
        <w:t>The purpose of this document is to define standard</w:t>
      </w:r>
      <w:r w:rsidR="00435E35">
        <w:t xml:space="preserve"> template</w:t>
      </w:r>
      <w:r w:rsidR="000D3EC9">
        <w:t xml:space="preserve"> for</w:t>
      </w:r>
      <w:r w:rsidR="00435E35">
        <w:t xml:space="preserve"> word document </w:t>
      </w:r>
      <w:r w:rsidRPr="0031161B">
        <w:t xml:space="preserve">to maintain the consistency across the organization </w:t>
      </w:r>
    </w:p>
    <w:p w14:paraId="6F51E8AE" w14:textId="77777777" w:rsidR="004845D0" w:rsidRDefault="004845D0" w:rsidP="004845D0"/>
    <w:p w14:paraId="34585771" w14:textId="77777777" w:rsidR="004845D0" w:rsidRDefault="004845D0" w:rsidP="001954D3">
      <w:pPr>
        <w:pStyle w:val="Heading3"/>
      </w:pPr>
      <w:bookmarkStart w:id="2" w:name="_Toc29908434"/>
      <w:r>
        <w:t>Third level heading</w:t>
      </w:r>
      <w:bookmarkEnd w:id="2"/>
    </w:p>
    <w:p w14:paraId="3C1F6A2F" w14:textId="77777777" w:rsidR="004845D0" w:rsidRDefault="004845D0" w:rsidP="001954D3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1C3968A4" w14:textId="77777777" w:rsidR="004845D0" w:rsidRDefault="004845D0" w:rsidP="004845D0"/>
    <w:p w14:paraId="61700DB4" w14:textId="77777777" w:rsidR="004845D0" w:rsidRDefault="004845D0" w:rsidP="00CF221F">
      <w:pPr>
        <w:pStyle w:val="Heading4"/>
      </w:pPr>
      <w:bookmarkStart w:id="3" w:name="_Toc29908435"/>
      <w:r>
        <w:t>Fourth level heading</w:t>
      </w:r>
      <w:bookmarkEnd w:id="3"/>
    </w:p>
    <w:p w14:paraId="22CAA016" w14:textId="77777777" w:rsidR="004845D0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526C42D5" w14:textId="77777777" w:rsidR="004845D0" w:rsidRDefault="004845D0" w:rsidP="00CF221F">
      <w:pPr>
        <w:pStyle w:val="Heading5"/>
      </w:pPr>
      <w:bookmarkStart w:id="4" w:name="_Toc29908436"/>
      <w:r>
        <w:t>Fifth level heading</w:t>
      </w:r>
      <w:bookmarkEnd w:id="4"/>
    </w:p>
    <w:p w14:paraId="1E4CD33A" w14:textId="6BFB172E" w:rsidR="00CE1712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0F7B78A7" w14:textId="727380C3" w:rsidR="004845D0" w:rsidRPr="003F3757" w:rsidRDefault="004845D0" w:rsidP="001640E2">
      <w:pPr>
        <w:ind w:left="0"/>
      </w:pPr>
    </w:p>
    <w:sectPr w:rsidR="004845D0" w:rsidRPr="003F3757" w:rsidSect="00FE3BA9">
      <w:headerReference w:type="default" r:id="rId12"/>
      <w:footerReference w:type="default" r:id="rId13"/>
      <w:pgSz w:w="12242" w:h="15842" w:code="1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29BA8" w14:textId="77777777" w:rsidR="009A1518" w:rsidRDefault="009A1518" w:rsidP="00631A31">
      <w:r>
        <w:separator/>
      </w:r>
    </w:p>
  </w:endnote>
  <w:endnote w:type="continuationSeparator" w:id="0">
    <w:p w14:paraId="28436435" w14:textId="77777777" w:rsidR="009A1518" w:rsidRDefault="009A1518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C84A" w14:textId="458D61AF" w:rsidR="00CB561C" w:rsidRPr="0031161B" w:rsidRDefault="00DF71A5" w:rsidP="00CA5CE4">
    <w:pPr>
      <w:pStyle w:val="Footer"/>
      <w:tabs>
        <w:tab w:val="clear" w:pos="4320"/>
        <w:tab w:val="clear" w:pos="8640"/>
        <w:tab w:val="left" w:pos="819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BE93F67" wp14:editId="6C5779C4">
              <wp:simplePos x="0" y="0"/>
              <wp:positionH relativeFrom="page">
                <wp:align>left</wp:align>
              </wp:positionH>
              <wp:positionV relativeFrom="paragraph">
                <wp:posOffset>565025</wp:posOffset>
              </wp:positionV>
              <wp:extent cx="7776000" cy="72000"/>
              <wp:effectExtent l="0" t="0" r="0" b="444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6000" cy="72000"/>
                      </a:xfrm>
                      <a:prstGeom prst="rect">
                        <a:avLst/>
                      </a:prstGeom>
                      <a:solidFill>
                        <a:srgbClr val="63B9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B62D46" id="Rectangle 4" o:spid="_x0000_s1026" style="position:absolute;margin-left:0;margin-top:44.5pt;width:612.3pt;height:5.65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" fillcolor="#63b934" stroked="f" strokeweight="1pt">
              <w10:wrap anchorx="page"/>
            </v:rect>
          </w:pict>
        </mc:Fallback>
      </mc:AlternateContent>
    </w:r>
    <w:r w:rsidR="002F00A7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1AB4DFB4">
              <wp:simplePos x="0" y="0"/>
              <wp:positionH relativeFrom="page">
                <wp:posOffset>47625</wp:posOffset>
              </wp:positionH>
              <wp:positionV relativeFrom="paragraph">
                <wp:posOffset>290830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D4AFF" w14:textId="77777777" w:rsidR="00994897" w:rsidRPr="005267EC" w:rsidRDefault="00994897" w:rsidP="00994897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262626" w:themeColor="text1" w:themeTint="D9"/>
                              <w:spacing w:val="60"/>
                              <w:sz w:val="18"/>
                              <w:szCs w:val="18"/>
                            </w:rPr>
                          </w:pPr>
                          <w:r w:rsidRPr="005267EC"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  <w:t>Aithent</w:t>
                          </w:r>
                          <w:r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  <w:t xml:space="preserve"> Inc.</w:t>
                          </w:r>
                          <w:r w:rsidRPr="005267EC"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  <w:t xml:space="preserve"> - Confidential</w:t>
                          </w:r>
                        </w:p>
                        <w:p w14:paraId="37B30476" w14:textId="77777777" w:rsidR="00994897" w:rsidRPr="005267EC" w:rsidRDefault="00994897" w:rsidP="00994897">
                          <w:pPr>
                            <w:pStyle w:val="Header"/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</w:pPr>
                        </w:p>
                        <w:p w14:paraId="5012D895" w14:textId="77777777" w:rsidR="0031161B" w:rsidRPr="00950EF8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29" style="position:absolute;left:0;text-align:left;margin-left:3.75pt;margin-top:22.9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" o:allowincell="f" filled="f" fillcolor="#d8d5e3" stroked="f" strokecolor="#943634">
              <v:textbox>
                <w:txbxContent>
                  <w:p w14:paraId="4E7D4AFF" w14:textId="77777777" w:rsidR="00994897" w:rsidRPr="005267EC" w:rsidRDefault="00994897" w:rsidP="00994897">
                    <w:pPr>
                      <w:pStyle w:val="Footer"/>
                      <w:ind w:left="0"/>
                      <w:rPr>
                        <w:i/>
                        <w:iCs/>
                        <w:color w:val="262626" w:themeColor="text1" w:themeTint="D9"/>
                        <w:spacing w:val="60"/>
                        <w:sz w:val="18"/>
                        <w:szCs w:val="18"/>
                      </w:rPr>
                    </w:pPr>
                    <w:proofErr w:type="spellStart"/>
                    <w:r w:rsidRPr="005267EC"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  <w:t>Aithent</w:t>
                    </w:r>
                    <w:proofErr w:type="spellEnd"/>
                    <w:r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  <w:t xml:space="preserve"> Inc.</w:t>
                    </w:r>
                    <w:r w:rsidRPr="005267EC"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  <w:t xml:space="preserve"> - Confidential</w:t>
                    </w:r>
                  </w:p>
                  <w:p w14:paraId="37B30476" w14:textId="77777777" w:rsidR="00994897" w:rsidRPr="005267EC" w:rsidRDefault="00994897" w:rsidP="00994897">
                    <w:pPr>
                      <w:pStyle w:val="Header"/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</w:pPr>
                  </w:p>
                  <w:p w14:paraId="5012D895" w14:textId="77777777" w:rsidR="0031161B" w:rsidRPr="00950EF8" w:rsidRDefault="0031161B" w:rsidP="0031161B">
                    <w:pPr>
                      <w:pStyle w:val="Header"/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950EF8"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2F81C88B">
              <wp:simplePos x="0" y="0"/>
              <wp:positionH relativeFrom="page">
                <wp:posOffset>6388100</wp:posOffset>
              </wp:positionH>
              <wp:positionV relativeFrom="paragraph">
                <wp:posOffset>306705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74749C" w:rsidRDefault="00F655D4" w:rsidP="00F655D4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30" style="position:absolute;left:0;text-align:left;margin-left:503pt;margin-top:24.15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" o:allowincell="f" filled="f" fillcolor="#d8d5e3" stroked="f">
              <v:textbox>
                <w:txbxContent>
                  <w:p w14:paraId="78C92D8C" w14:textId="77777777" w:rsidR="00F655D4" w:rsidRPr="0074749C" w:rsidRDefault="00F655D4" w:rsidP="00F655D4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9238D8">
      <w:rPr>
        <w:noProof/>
        <w:color w:val="262626"/>
      </w:rPr>
      <mc:AlternateContent>
        <mc:Choice Requires="wps">
          <w:drawing>
            <wp:anchor distT="0" distB="0" distL="114300" distR="114300" simplePos="0" relativeHeight="251672576" behindDoc="0" locked="0" layoutInCell="0" allowOverlap="1" wp14:anchorId="52651AB5" wp14:editId="5C91A095">
              <wp:simplePos x="0" y="0"/>
              <wp:positionH relativeFrom="page">
                <wp:posOffset>8325856</wp:posOffset>
              </wp:positionH>
              <wp:positionV relativeFrom="page">
                <wp:posOffset>7445375</wp:posOffset>
              </wp:positionV>
              <wp:extent cx="1334770" cy="274320"/>
              <wp:effectExtent l="0" t="0" r="0" b="0"/>
              <wp:wrapNone/>
              <wp:docPr id="17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33D4D" w14:textId="77777777" w:rsidR="009238D8" w:rsidRPr="0074749C" w:rsidRDefault="009238D8" w:rsidP="009238D8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651AB5" id="_x0000_s1031" style="position:absolute;left:0;text-align:left;margin-left:655.6pt;margin-top:586.25pt;width:105.1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ErU3g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" o:allowincell="f" filled="f" fillcolor="#d8d5e3" stroked="f">
              <v:textbox>
                <w:txbxContent>
                  <w:p w14:paraId="3A333D4D" w14:textId="77777777" w:rsidR="009238D8" w:rsidRPr="0074749C" w:rsidRDefault="009238D8" w:rsidP="009238D8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8D8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345302E" wp14:editId="57BE1ECD">
              <wp:simplePos x="0" y="0"/>
              <wp:positionH relativeFrom="column">
                <wp:posOffset>8807253</wp:posOffset>
              </wp:positionH>
              <wp:positionV relativeFrom="page">
                <wp:posOffset>7413501</wp:posOffset>
              </wp:positionV>
              <wp:extent cx="374015" cy="323850"/>
              <wp:effectExtent l="6033" t="0" r="0" b="0"/>
              <wp:wrapNone/>
              <wp:docPr id="18" name="Isosceles Tri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74015" cy="323850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BAD228"/>
                          </a:gs>
                          <a:gs pos="100000">
                            <a:srgbClr val="14994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87818D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33" o:spid="_x0000_s1026" type="#_x0000_t5" style="position:absolute;margin-left:693.5pt;margin-top:583.75pt;width:29.45pt;height:25.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" fillcolor="#bad228" stroked="f" strokeweight="1pt">
              <v:fill color2="#149940" angle="60" focus="100%" type="gradient">
                <o:fill v:ext="view" type="gradientUnscaled"/>
              </v:fill>
              <w10:wrap anchory="page"/>
            </v:shape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6A36168C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9F45FD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D910D" w14:textId="77777777" w:rsidR="009A1518" w:rsidRDefault="009A1518" w:rsidP="00631A31">
      <w:r>
        <w:separator/>
      </w:r>
    </w:p>
  </w:footnote>
  <w:footnote w:type="continuationSeparator" w:id="0">
    <w:p w14:paraId="7A1DEE2B" w14:textId="77777777" w:rsidR="009A1518" w:rsidRDefault="009A1518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1D80471E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1AA56" w14:textId="3070E872" w:rsidR="00A2675C" w:rsidRPr="0031161B" w:rsidRDefault="00DF71A5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69224AB" wp14:editId="7235C78A">
              <wp:simplePos x="0" y="0"/>
              <wp:positionH relativeFrom="column">
                <wp:posOffset>179705</wp:posOffset>
              </wp:positionH>
              <wp:positionV relativeFrom="paragraph">
                <wp:posOffset>-264160</wp:posOffset>
              </wp:positionV>
              <wp:extent cx="6696000" cy="144000"/>
              <wp:effectExtent l="0" t="0" r="0" b="889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6000" cy="144000"/>
                      </a:xfrm>
                      <a:prstGeom prst="rect">
                        <a:avLst/>
                      </a:prstGeom>
                      <a:solidFill>
                        <a:srgbClr val="63B9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6AD52A" id="Rectangle 6" o:spid="_x0000_s1026" style="position:absolute;margin-left:14.15pt;margin-top:-20.8pt;width:527.25pt;height:11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" fillcolor="#63b934" stroked="f" strokeweight="1pt"/>
          </w:pict>
        </mc:Fallback>
      </mc:AlternateContent>
    </w:r>
    <w:r w:rsidR="006007DD">
      <w:rPr>
        <w:noProof/>
      </w:rPr>
      <w:drawing>
        <wp:anchor distT="0" distB="0" distL="114300" distR="114300" simplePos="0" relativeHeight="251655168" behindDoc="0" locked="0" layoutInCell="1" allowOverlap="1" wp14:anchorId="32EB2A97" wp14:editId="58D2F795">
          <wp:simplePos x="0" y="0"/>
          <wp:positionH relativeFrom="column">
            <wp:posOffset>-782265</wp:posOffset>
          </wp:positionH>
          <wp:positionV relativeFrom="paragraph">
            <wp:posOffset>-412115</wp:posOffset>
          </wp:positionV>
          <wp:extent cx="914400" cy="323850"/>
          <wp:effectExtent l="0" t="0" r="0" b="0"/>
          <wp:wrapSquare wrapText="bothSides"/>
          <wp:docPr id="10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0" type="#_x0000_t75" style="width:9pt;height:9pt" o:bullet="t">
        <v:imagedata r:id="rId1" o:title="BD14532_"/>
      </v:shape>
    </w:pict>
  </w:numPicBullet>
  <w:numPicBullet w:numPicBulletId="1">
    <w:pict>
      <v:shape id="_x0000_i1371" type="#_x0000_t75" style="width:9pt;height:9pt" o:bullet="t">
        <v:imagedata r:id="rId2" o:title="j0115867"/>
      </v:shape>
    </w:pict>
  </w:numPicBullet>
  <w:numPicBullet w:numPicBulletId="2">
    <w:pict>
      <v:shape id="_x0000_i1372" type="#_x0000_t75" style="width:12pt;height:8.25pt" o:bullet="t">
        <v:imagedata r:id="rId3" o:title="arrow"/>
      </v:shape>
    </w:pict>
  </w:numPicBullet>
  <w:numPicBullet w:numPicBulletId="3">
    <w:pict>
      <v:shape w14:anchorId="455B0104" id="_x0000_i1373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9126243">
    <w:abstractNumId w:val="6"/>
  </w:num>
  <w:num w:numId="2" w16cid:durableId="1989508219">
    <w:abstractNumId w:val="3"/>
  </w:num>
  <w:num w:numId="3" w16cid:durableId="1192451345">
    <w:abstractNumId w:val="9"/>
  </w:num>
  <w:num w:numId="4" w16cid:durableId="1149252051">
    <w:abstractNumId w:val="2"/>
  </w:num>
  <w:num w:numId="5" w16cid:durableId="766001894">
    <w:abstractNumId w:val="0"/>
  </w:num>
  <w:num w:numId="6" w16cid:durableId="832140502">
    <w:abstractNumId w:val="4"/>
  </w:num>
  <w:num w:numId="7" w16cid:durableId="348802339">
    <w:abstractNumId w:val="10"/>
  </w:num>
  <w:num w:numId="8" w16cid:durableId="475495596">
    <w:abstractNumId w:val="5"/>
  </w:num>
  <w:num w:numId="9" w16cid:durableId="955790558">
    <w:abstractNumId w:val="8"/>
  </w:num>
  <w:num w:numId="10" w16cid:durableId="504982866">
    <w:abstractNumId w:val="7"/>
  </w:num>
  <w:num w:numId="11" w16cid:durableId="8854387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796C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51BF9"/>
    <w:rsid w:val="000543F1"/>
    <w:rsid w:val="00054AF3"/>
    <w:rsid w:val="000561E2"/>
    <w:rsid w:val="0006497E"/>
    <w:rsid w:val="00065404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6758"/>
    <w:rsid w:val="00086F2E"/>
    <w:rsid w:val="00090927"/>
    <w:rsid w:val="00095837"/>
    <w:rsid w:val="00097647"/>
    <w:rsid w:val="000A06A6"/>
    <w:rsid w:val="000A5794"/>
    <w:rsid w:val="000B2FAC"/>
    <w:rsid w:val="000B41A6"/>
    <w:rsid w:val="000C25AC"/>
    <w:rsid w:val="000C6545"/>
    <w:rsid w:val="000D07B9"/>
    <w:rsid w:val="000D10B6"/>
    <w:rsid w:val="000D3EC9"/>
    <w:rsid w:val="000E153B"/>
    <w:rsid w:val="000E4A50"/>
    <w:rsid w:val="000E5528"/>
    <w:rsid w:val="000E62F6"/>
    <w:rsid w:val="000E7DBC"/>
    <w:rsid w:val="000F46E6"/>
    <w:rsid w:val="000F470A"/>
    <w:rsid w:val="00102B4A"/>
    <w:rsid w:val="00103F10"/>
    <w:rsid w:val="00105A5A"/>
    <w:rsid w:val="0010711B"/>
    <w:rsid w:val="00110B1D"/>
    <w:rsid w:val="00112E9F"/>
    <w:rsid w:val="0012237C"/>
    <w:rsid w:val="001242AE"/>
    <w:rsid w:val="00127522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6697"/>
    <w:rsid w:val="001871BE"/>
    <w:rsid w:val="00187472"/>
    <w:rsid w:val="00194239"/>
    <w:rsid w:val="001954D3"/>
    <w:rsid w:val="001A4DE5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3EEF"/>
    <w:rsid w:val="00226C9C"/>
    <w:rsid w:val="00227F29"/>
    <w:rsid w:val="002303AB"/>
    <w:rsid w:val="00234CBF"/>
    <w:rsid w:val="00234EB2"/>
    <w:rsid w:val="00242A17"/>
    <w:rsid w:val="002473F1"/>
    <w:rsid w:val="00250B79"/>
    <w:rsid w:val="00250C75"/>
    <w:rsid w:val="00255A6C"/>
    <w:rsid w:val="00256ECF"/>
    <w:rsid w:val="0026392C"/>
    <w:rsid w:val="002718A5"/>
    <w:rsid w:val="0027425B"/>
    <w:rsid w:val="00280776"/>
    <w:rsid w:val="0028101F"/>
    <w:rsid w:val="00281599"/>
    <w:rsid w:val="0028407D"/>
    <w:rsid w:val="0028455F"/>
    <w:rsid w:val="002878B7"/>
    <w:rsid w:val="0029228F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F00A7"/>
    <w:rsid w:val="002F0900"/>
    <w:rsid w:val="002F1BD8"/>
    <w:rsid w:val="002F30D2"/>
    <w:rsid w:val="002F75E1"/>
    <w:rsid w:val="00301F19"/>
    <w:rsid w:val="0031161B"/>
    <w:rsid w:val="00311CCF"/>
    <w:rsid w:val="00313514"/>
    <w:rsid w:val="003137B3"/>
    <w:rsid w:val="003154DB"/>
    <w:rsid w:val="00315743"/>
    <w:rsid w:val="003159B3"/>
    <w:rsid w:val="0031729B"/>
    <w:rsid w:val="00320C4D"/>
    <w:rsid w:val="00320FEE"/>
    <w:rsid w:val="00323F50"/>
    <w:rsid w:val="003257C0"/>
    <w:rsid w:val="00325831"/>
    <w:rsid w:val="0032673F"/>
    <w:rsid w:val="003311EC"/>
    <w:rsid w:val="00334AD5"/>
    <w:rsid w:val="00345185"/>
    <w:rsid w:val="003512E2"/>
    <w:rsid w:val="00352E80"/>
    <w:rsid w:val="00357AA2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C2BF6"/>
    <w:rsid w:val="003C36DD"/>
    <w:rsid w:val="003C55EF"/>
    <w:rsid w:val="003C583D"/>
    <w:rsid w:val="003C7207"/>
    <w:rsid w:val="003D0FAA"/>
    <w:rsid w:val="003D13CF"/>
    <w:rsid w:val="003D151F"/>
    <w:rsid w:val="003D4285"/>
    <w:rsid w:val="003E1453"/>
    <w:rsid w:val="003E4679"/>
    <w:rsid w:val="003F0CCE"/>
    <w:rsid w:val="003F1011"/>
    <w:rsid w:val="003F319D"/>
    <w:rsid w:val="003F3463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C0CC1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500C1E"/>
    <w:rsid w:val="005012C4"/>
    <w:rsid w:val="0051048B"/>
    <w:rsid w:val="005107AD"/>
    <w:rsid w:val="005150DC"/>
    <w:rsid w:val="005211BF"/>
    <w:rsid w:val="00522C2F"/>
    <w:rsid w:val="00525189"/>
    <w:rsid w:val="0052590A"/>
    <w:rsid w:val="005266E8"/>
    <w:rsid w:val="00526869"/>
    <w:rsid w:val="005309CC"/>
    <w:rsid w:val="00536411"/>
    <w:rsid w:val="00542E1D"/>
    <w:rsid w:val="0054493A"/>
    <w:rsid w:val="00551A1A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D3C4F"/>
    <w:rsid w:val="005E0450"/>
    <w:rsid w:val="005E72DE"/>
    <w:rsid w:val="005F049E"/>
    <w:rsid w:val="005F61BE"/>
    <w:rsid w:val="006007DD"/>
    <w:rsid w:val="00600DDC"/>
    <w:rsid w:val="00603ED8"/>
    <w:rsid w:val="00605148"/>
    <w:rsid w:val="00613D87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DF"/>
    <w:rsid w:val="006453DF"/>
    <w:rsid w:val="00646D84"/>
    <w:rsid w:val="00650A78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90322"/>
    <w:rsid w:val="00692192"/>
    <w:rsid w:val="006A031A"/>
    <w:rsid w:val="006A0487"/>
    <w:rsid w:val="006A516A"/>
    <w:rsid w:val="006C177B"/>
    <w:rsid w:val="006C49D7"/>
    <w:rsid w:val="006D09FC"/>
    <w:rsid w:val="006D0AB5"/>
    <w:rsid w:val="006D14FE"/>
    <w:rsid w:val="006D4D84"/>
    <w:rsid w:val="006E0CCE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12A1"/>
    <w:rsid w:val="00722C61"/>
    <w:rsid w:val="00725B4F"/>
    <w:rsid w:val="00727E02"/>
    <w:rsid w:val="0073541D"/>
    <w:rsid w:val="007373B0"/>
    <w:rsid w:val="007409C6"/>
    <w:rsid w:val="00743BDC"/>
    <w:rsid w:val="0074749C"/>
    <w:rsid w:val="00747742"/>
    <w:rsid w:val="00751D63"/>
    <w:rsid w:val="00751DA1"/>
    <w:rsid w:val="00761EC7"/>
    <w:rsid w:val="00762B2B"/>
    <w:rsid w:val="00764794"/>
    <w:rsid w:val="00764885"/>
    <w:rsid w:val="00765D50"/>
    <w:rsid w:val="00774DC8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B2E30"/>
    <w:rsid w:val="007C3A19"/>
    <w:rsid w:val="007C47B9"/>
    <w:rsid w:val="007C5807"/>
    <w:rsid w:val="007D6E62"/>
    <w:rsid w:val="007D7D07"/>
    <w:rsid w:val="007F0921"/>
    <w:rsid w:val="007F0A53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63DE"/>
    <w:rsid w:val="0089271D"/>
    <w:rsid w:val="008937C1"/>
    <w:rsid w:val="00894EAC"/>
    <w:rsid w:val="008A1564"/>
    <w:rsid w:val="008B1A43"/>
    <w:rsid w:val="008C1F37"/>
    <w:rsid w:val="008C4BF6"/>
    <w:rsid w:val="008C58C2"/>
    <w:rsid w:val="008E124E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38D8"/>
    <w:rsid w:val="009253C4"/>
    <w:rsid w:val="00927209"/>
    <w:rsid w:val="00930DA0"/>
    <w:rsid w:val="00933305"/>
    <w:rsid w:val="009341C0"/>
    <w:rsid w:val="00937BC3"/>
    <w:rsid w:val="009418C3"/>
    <w:rsid w:val="00942241"/>
    <w:rsid w:val="009471FE"/>
    <w:rsid w:val="00947A5E"/>
    <w:rsid w:val="00950AB0"/>
    <w:rsid w:val="00950EF8"/>
    <w:rsid w:val="0096026F"/>
    <w:rsid w:val="00963012"/>
    <w:rsid w:val="00974AA1"/>
    <w:rsid w:val="00975466"/>
    <w:rsid w:val="0098181D"/>
    <w:rsid w:val="0098395C"/>
    <w:rsid w:val="009903D1"/>
    <w:rsid w:val="00994897"/>
    <w:rsid w:val="009A1518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B1B69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07E20"/>
    <w:rsid w:val="00B12EE0"/>
    <w:rsid w:val="00B148C2"/>
    <w:rsid w:val="00B15CB5"/>
    <w:rsid w:val="00B17710"/>
    <w:rsid w:val="00B30159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72BE7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5F74"/>
    <w:rsid w:val="00BE0857"/>
    <w:rsid w:val="00BE42A7"/>
    <w:rsid w:val="00BF1562"/>
    <w:rsid w:val="00BF2B46"/>
    <w:rsid w:val="00C00F9A"/>
    <w:rsid w:val="00C0182C"/>
    <w:rsid w:val="00C02DB1"/>
    <w:rsid w:val="00C04276"/>
    <w:rsid w:val="00C0697B"/>
    <w:rsid w:val="00C07760"/>
    <w:rsid w:val="00C11EF5"/>
    <w:rsid w:val="00C20EC4"/>
    <w:rsid w:val="00C2162D"/>
    <w:rsid w:val="00C24A0D"/>
    <w:rsid w:val="00C312DF"/>
    <w:rsid w:val="00C36D75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8273B"/>
    <w:rsid w:val="00C96DB8"/>
    <w:rsid w:val="00CA5CE4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633D"/>
    <w:rsid w:val="00CE1448"/>
    <w:rsid w:val="00CE1712"/>
    <w:rsid w:val="00CF221F"/>
    <w:rsid w:val="00D0074C"/>
    <w:rsid w:val="00D0496B"/>
    <w:rsid w:val="00D06700"/>
    <w:rsid w:val="00D146D8"/>
    <w:rsid w:val="00D231CC"/>
    <w:rsid w:val="00D232B9"/>
    <w:rsid w:val="00D2450D"/>
    <w:rsid w:val="00D25C6C"/>
    <w:rsid w:val="00D27F26"/>
    <w:rsid w:val="00D304BD"/>
    <w:rsid w:val="00D30A74"/>
    <w:rsid w:val="00D31DF8"/>
    <w:rsid w:val="00D3583A"/>
    <w:rsid w:val="00D41F10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DF71A5"/>
    <w:rsid w:val="00E031AB"/>
    <w:rsid w:val="00E05C58"/>
    <w:rsid w:val="00E16326"/>
    <w:rsid w:val="00E21C02"/>
    <w:rsid w:val="00E23CE8"/>
    <w:rsid w:val="00E24721"/>
    <w:rsid w:val="00E24FD6"/>
    <w:rsid w:val="00E3190B"/>
    <w:rsid w:val="00E31C74"/>
    <w:rsid w:val="00E43DAF"/>
    <w:rsid w:val="00E440F5"/>
    <w:rsid w:val="00E4490C"/>
    <w:rsid w:val="00E44B6F"/>
    <w:rsid w:val="00E643B3"/>
    <w:rsid w:val="00E648BD"/>
    <w:rsid w:val="00E67693"/>
    <w:rsid w:val="00E70432"/>
    <w:rsid w:val="00E7139C"/>
    <w:rsid w:val="00E72E12"/>
    <w:rsid w:val="00E75E82"/>
    <w:rsid w:val="00E76B48"/>
    <w:rsid w:val="00E94504"/>
    <w:rsid w:val="00E94596"/>
    <w:rsid w:val="00EA15D2"/>
    <w:rsid w:val="00EA52DA"/>
    <w:rsid w:val="00EA6E02"/>
    <w:rsid w:val="00EC3C07"/>
    <w:rsid w:val="00ED4538"/>
    <w:rsid w:val="00ED7287"/>
    <w:rsid w:val="00EE0C0E"/>
    <w:rsid w:val="00EE5DA9"/>
    <w:rsid w:val="00EE5F3C"/>
    <w:rsid w:val="00EE7784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430F5"/>
    <w:rsid w:val="00F44509"/>
    <w:rsid w:val="00F536B2"/>
    <w:rsid w:val="00F552DD"/>
    <w:rsid w:val="00F55F4C"/>
    <w:rsid w:val="00F574D2"/>
    <w:rsid w:val="00F655D4"/>
    <w:rsid w:val="00F67F56"/>
    <w:rsid w:val="00F735EE"/>
    <w:rsid w:val="00F74511"/>
    <w:rsid w:val="00F758BD"/>
    <w:rsid w:val="00F87272"/>
    <w:rsid w:val="00F87873"/>
    <w:rsid w:val="00F9428B"/>
    <w:rsid w:val="00FA0AB1"/>
    <w:rsid w:val="00FA3722"/>
    <w:rsid w:val="00FB0E40"/>
    <w:rsid w:val="00FB522F"/>
    <w:rsid w:val="00FB5598"/>
    <w:rsid w:val="00FC1E06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E3BA9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DF8"/>
    <w:pPr>
      <w:ind w:left="851"/>
    </w:pPr>
    <w:rPr>
      <w:rFonts w:eastAsia="Times New Roman"/>
      <w:color w:val="595959" w:themeColor="text1" w:themeTint="A6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D31DF8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262626" w:themeColor="text1" w:themeTint="D9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31DF8"/>
    <w:rPr>
      <w:rFonts w:eastAsia="Times New Roman"/>
      <w:b/>
      <w:bCs/>
      <w:color w:val="262626" w:themeColor="text1" w:themeTint="D9"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595959" w:themeColor="text1" w:themeTint="A6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117</TotalTime>
  <Pages>3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33</cp:revision>
  <cp:lastPrinted>2021-12-29T14:30:00Z</cp:lastPrinted>
  <dcterms:created xsi:type="dcterms:W3CDTF">2021-12-29T14:32:00Z</dcterms:created>
  <dcterms:modified xsi:type="dcterms:W3CDTF">2023-01-02T06:29:00Z</dcterms:modified>
</cp:coreProperties>
</file>