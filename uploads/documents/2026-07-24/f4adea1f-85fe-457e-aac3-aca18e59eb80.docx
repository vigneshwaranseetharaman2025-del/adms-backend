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</w:t>
      </w:r>
      <w:r w:rsidR="00324A9D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4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387D05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</w:t>
      </w:r>
      <w:r w:rsidR="00560F0C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7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  <w:r w:rsidR="0009431F" w:rsidRPr="0009431F">
              <w:rPr>
                <w:rFonts w:asciiTheme="minorHAnsi" w:hAnsiTheme="minorHAnsi" w:cs="Verdana"/>
                <w:i/>
              </w:rPr>
              <w:t>(Done)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  <w:r w:rsidR="0009431F" w:rsidRPr="0009431F">
              <w:rPr>
                <w:rFonts w:asciiTheme="minorHAnsi" w:hAnsiTheme="minorHAnsi" w:cs="Verdana"/>
                <w:i/>
              </w:rPr>
              <w:t>(Done)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  <w:r w:rsidR="0009431F" w:rsidRPr="0009431F">
              <w:rPr>
                <w:rFonts w:asciiTheme="minorHAnsi" w:hAnsiTheme="minorHAnsi" w:cs="Verdana"/>
                <w:i/>
              </w:rPr>
              <w:t>(Done)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DTS for Defect, Query, Enhancement</w:t>
            </w:r>
            <w:r w:rsidR="0009431F" w:rsidRPr="0009431F">
              <w:rPr>
                <w:rFonts w:asciiTheme="minorHAnsi" w:hAnsiTheme="minorHAnsi" w:cs="Verdana"/>
                <w:i/>
              </w:rPr>
              <w:t>(Done)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  <w:r w:rsidR="0009431F" w:rsidRPr="0009431F">
              <w:rPr>
                <w:rFonts w:asciiTheme="minorHAnsi" w:hAnsiTheme="minorHAnsi" w:cs="Verdana"/>
                <w:i/>
              </w:rPr>
              <w:t>(Done)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CA1FA8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ALiS team – yet to send the feasibility study report from their pilot implementation.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D203A" w:rsidRPr="00475E01" w:rsidRDefault="00475E01" w:rsidP="00822EC0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 xml:space="preserve">Upload artifacts related to </w:t>
            </w:r>
            <w:r>
              <w:rPr>
                <w:rFonts w:asciiTheme="minorHAnsi" w:hAnsiTheme="minorHAnsi" w:cs="Verdana"/>
                <w:sz w:val="24"/>
              </w:rPr>
              <w:t>all finalized processes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 in ADMS.</w:t>
            </w:r>
          </w:p>
        </w:tc>
      </w:tr>
    </w:tbl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lastRenderedPageBreak/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F229F8" w:rsidRPr="00D62634" w:rsidTr="00CF4C93">
        <w:tc>
          <w:tcPr>
            <w:tcW w:w="8870" w:type="dxa"/>
          </w:tcPr>
          <w:p w:rsidR="00F229F8" w:rsidRPr="009E2EA6" w:rsidRDefault="00F229F8" w:rsidP="000A0A2E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>Convene a meeting</w:t>
            </w:r>
            <w:r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>
              <w:rPr>
                <w:rFonts w:asciiTheme="minorHAnsi" w:hAnsiTheme="minorHAnsi" w:cs="Verdana"/>
                <w:sz w:val="24"/>
              </w:rPr>
              <w:t xml:space="preserve"> to get 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feedback </w:t>
            </w:r>
            <w:r>
              <w:rPr>
                <w:rFonts w:asciiTheme="minorHAnsi" w:hAnsiTheme="minorHAnsi" w:cs="Verdana"/>
                <w:sz w:val="24"/>
              </w:rPr>
              <w:t xml:space="preserve">for </w:t>
            </w:r>
            <w:r w:rsidRPr="00CA1FA8">
              <w:rPr>
                <w:rFonts w:asciiTheme="minorHAnsi" w:hAnsiTheme="minorHAnsi" w:cs="Verdana"/>
                <w:sz w:val="24"/>
              </w:rPr>
              <w:t>Code Review Template</w:t>
            </w:r>
            <w:r>
              <w:rPr>
                <w:rFonts w:asciiTheme="minorHAnsi" w:hAnsiTheme="minorHAnsi" w:cs="Verdana"/>
                <w:sz w:val="24"/>
              </w:rPr>
              <w:t xml:space="preserve"> from C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ode </w:t>
            </w:r>
            <w:r>
              <w:rPr>
                <w:rFonts w:asciiTheme="minorHAnsi" w:hAnsiTheme="minorHAnsi" w:cs="Verdana"/>
                <w:sz w:val="24"/>
              </w:rPr>
              <w:t>R</w:t>
            </w:r>
            <w:r w:rsidRPr="00CA1FA8">
              <w:rPr>
                <w:rFonts w:asciiTheme="minorHAnsi" w:hAnsiTheme="minorHAnsi" w:cs="Verdana"/>
                <w:sz w:val="24"/>
              </w:rPr>
              <w:t>eview team</w:t>
            </w:r>
            <w:r>
              <w:rPr>
                <w:rFonts w:asciiTheme="minorHAnsi" w:hAnsiTheme="minorHAnsi" w:cs="Verdana"/>
                <w:sz w:val="24"/>
              </w:rPr>
              <w:t>.</w:t>
            </w:r>
          </w:p>
        </w:tc>
      </w:tr>
      <w:tr w:rsidR="008B55D1" w:rsidRPr="00D62634" w:rsidTr="00CF4C93">
        <w:tc>
          <w:tcPr>
            <w:tcW w:w="8870" w:type="dxa"/>
          </w:tcPr>
          <w:p w:rsidR="000A0A2E" w:rsidRPr="00CA1FA8" w:rsidRDefault="009E2EA6" w:rsidP="000A0A2E">
            <w:pPr>
              <w:pStyle w:val="TableContents"/>
              <w:rPr>
                <w:rFonts w:asciiTheme="minorHAnsi" w:hAnsiTheme="minorHAnsi" w:cs="Verdana"/>
              </w:rPr>
            </w:pPr>
            <w:r w:rsidRPr="009E2EA6">
              <w:rPr>
                <w:rFonts w:asciiTheme="minorHAnsi" w:hAnsiTheme="minorHAnsi" w:cs="Verdana"/>
                <w:sz w:val="24"/>
              </w:rPr>
              <w:t>Monitoring and tracking of process implementation to be discussed.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67DF" w:rsidRDefault="002067DF">
      <w:pPr>
        <w:spacing w:before="0" w:after="0"/>
      </w:pPr>
      <w:r>
        <w:separator/>
      </w:r>
    </w:p>
  </w:endnote>
  <w:endnote w:type="continuationSeparator" w:id="1">
    <w:p w:rsidR="002067DF" w:rsidRDefault="002067DF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6D3351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6D3351">
      <w:rPr>
        <w:b/>
        <w:sz w:val="24"/>
        <w:szCs w:val="24"/>
      </w:rPr>
      <w:fldChar w:fldCharType="separate"/>
    </w:r>
    <w:r w:rsidR="00475E01">
      <w:rPr>
        <w:b/>
        <w:noProof/>
      </w:rPr>
      <w:t>1</w:t>
    </w:r>
    <w:r w:rsidR="006D3351">
      <w:rPr>
        <w:b/>
        <w:sz w:val="24"/>
        <w:szCs w:val="24"/>
      </w:rPr>
      <w:fldChar w:fldCharType="end"/>
    </w:r>
    <w:r>
      <w:t xml:space="preserve"> of </w:t>
    </w:r>
    <w:r w:rsidR="006D3351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6D3351">
      <w:rPr>
        <w:b/>
        <w:sz w:val="24"/>
        <w:szCs w:val="24"/>
      </w:rPr>
      <w:fldChar w:fldCharType="separate"/>
    </w:r>
    <w:r w:rsidR="00475E01">
      <w:rPr>
        <w:b/>
        <w:noProof/>
      </w:rPr>
      <w:t>2</w:t>
    </w:r>
    <w:r w:rsidR="006D3351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67DF" w:rsidRDefault="002067DF">
      <w:pPr>
        <w:spacing w:before="0" w:after="0"/>
      </w:pPr>
      <w:r>
        <w:separator/>
      </w:r>
    </w:p>
  </w:footnote>
  <w:footnote w:type="continuationSeparator" w:id="1">
    <w:p w:rsidR="002067DF" w:rsidRDefault="002067DF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CA1FA8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>
      <w:rPr>
        <w:rFonts w:ascii="Arial Narrow" w:hAnsi="Arial Narrow" w:cs="Verdana"/>
        <w:b/>
        <w:noProof/>
        <w:sz w:val="24"/>
        <w:shd w:val="clear" w:color="auto" w:fill="FFFFFF"/>
        <w:lang w:bidi="ar-SA"/>
      </w:rPr>
      <w:drawing>
        <wp:inline distT="0" distB="0" distL="0" distR="0">
          <wp:extent cx="1428750" cy="514350"/>
          <wp:effectExtent l="19050" t="0" r="0" b="0"/>
          <wp:docPr id="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31746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ED203A"/>
    <w:rsid w:val="000164CF"/>
    <w:rsid w:val="000213D5"/>
    <w:rsid w:val="00037B28"/>
    <w:rsid w:val="0009431F"/>
    <w:rsid w:val="000A0A2E"/>
    <w:rsid w:val="00141E50"/>
    <w:rsid w:val="0014348C"/>
    <w:rsid w:val="002067DF"/>
    <w:rsid w:val="00296945"/>
    <w:rsid w:val="002D16A5"/>
    <w:rsid w:val="002F55AC"/>
    <w:rsid w:val="00324A9D"/>
    <w:rsid w:val="00372214"/>
    <w:rsid w:val="00387D05"/>
    <w:rsid w:val="00396F74"/>
    <w:rsid w:val="003A3803"/>
    <w:rsid w:val="003A6918"/>
    <w:rsid w:val="003B701A"/>
    <w:rsid w:val="00404FB2"/>
    <w:rsid w:val="00475E01"/>
    <w:rsid w:val="00502AD6"/>
    <w:rsid w:val="00556694"/>
    <w:rsid w:val="00560F0C"/>
    <w:rsid w:val="00575076"/>
    <w:rsid w:val="005C0F88"/>
    <w:rsid w:val="005D077E"/>
    <w:rsid w:val="00631897"/>
    <w:rsid w:val="0066455B"/>
    <w:rsid w:val="006D3351"/>
    <w:rsid w:val="006E3A79"/>
    <w:rsid w:val="0076736A"/>
    <w:rsid w:val="007F64B5"/>
    <w:rsid w:val="008047B7"/>
    <w:rsid w:val="00812C41"/>
    <w:rsid w:val="00822EC0"/>
    <w:rsid w:val="008650C3"/>
    <w:rsid w:val="008B55D1"/>
    <w:rsid w:val="00912BA1"/>
    <w:rsid w:val="00926220"/>
    <w:rsid w:val="009B437E"/>
    <w:rsid w:val="009D3DF0"/>
    <w:rsid w:val="009E2EA6"/>
    <w:rsid w:val="00A96A81"/>
    <w:rsid w:val="00AA6BE9"/>
    <w:rsid w:val="00B04F30"/>
    <w:rsid w:val="00B63424"/>
    <w:rsid w:val="00BA77B0"/>
    <w:rsid w:val="00C83557"/>
    <w:rsid w:val="00CA1FA8"/>
    <w:rsid w:val="00CF4C93"/>
    <w:rsid w:val="00CF645F"/>
    <w:rsid w:val="00D373AA"/>
    <w:rsid w:val="00D42444"/>
    <w:rsid w:val="00D53ED1"/>
    <w:rsid w:val="00D62634"/>
    <w:rsid w:val="00DE3C60"/>
    <w:rsid w:val="00E234F4"/>
    <w:rsid w:val="00E70AC4"/>
    <w:rsid w:val="00EB3582"/>
    <w:rsid w:val="00ED203A"/>
    <w:rsid w:val="00EF1632"/>
    <w:rsid w:val="00F229F8"/>
    <w:rsid w:val="00F4080C"/>
    <w:rsid w:val="00F86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42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424"/>
    <w:rPr>
      <w:rFonts w:ascii="Tahoma" w:eastAsia="Verdana" w:hAnsi="Tahoma" w:cs="Tahoma"/>
      <w:sz w:val="16"/>
      <w:szCs w:val="1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3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Company>Deftones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Srinivasan</dc:creator>
  <cp:lastModifiedBy>Hari Srinivasan</cp:lastModifiedBy>
  <cp:revision>5</cp:revision>
  <cp:lastPrinted>2112-12-31T18:30:00Z</cp:lastPrinted>
  <dcterms:created xsi:type="dcterms:W3CDTF">2012-04-30T10:24:00Z</dcterms:created>
  <dcterms:modified xsi:type="dcterms:W3CDTF">2012-04-30T10:26:00Z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